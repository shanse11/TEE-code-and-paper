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openxmlformats.org/drawingml/2006/main" xmlns:ns6="http://schemas.openxmlformats.org/drawingml/2006/picture" ns1:Ignorable="w14 w15 wp14">
  <ns0:body>
    <ns0:p ns2:paraId="10DB10C8">
      <ns0:pPr>
        <ns0:spacing ns0:before="0" ns0:after="120" ns0:line="400" ns0:lineRule="exact"/>
        <ns0:jc ns0:val="center"/>
      </ns0:pPr>
      <ns0:r>
        <ns0:rPr>
          <ns0:rFonts ns0:ascii="Times New Roman" ns0:hAnsi="Times New Roman" ns0:eastAsia="黑体"/>
          <ns0:b/>
          <ns0:sz ns0:val="36"/>
        </ns0:rPr>
        <ns0:t>面向高频 DApp 的 Hybrid TEE-Rollup 可恢复挑战协议与轻量 DA 成本评估</ns0:t>
      </ns0:r>
    </ns0:p>
    <ns0:p ns2:paraId="095B5AB8">
      <ns0:pPr>
        <ns0:spacing ns0:before="0" ns0:after="60" ns0:line="300" ns0:lineRule="exact"/>
        <ns0:jc ns0:val="center"/>
      </ns0:pPr>
      <ns0:r>
        <ns0:rPr>
          <ns0:rFonts ns0:ascii="Times New Roman" ns0:hAnsi="Times New Roman" ns0:eastAsia="KaiTi"/>
          <ns0:b ns0:val="0"/>
          <ns0:sz ns0:val="24"/>
        </ns0:rPr>
        <ns0:t>杨帆</ns0:t>
      </ns0:r>
    </ns0:p>
    <ns0:p ns2:paraId="28B10BB0">
      <ns0:pPr>
        <ns0:spacing ns0:before="40" ns0:after="40" ns0:line="260" ns0:lineRule="exact"/>
        <ns0:ind ns0:firstLine="0"/>
        <ns0:jc ns0:val="both"/>
      </ns0:pPr>
      <ns0:r>
        <ns0:rPr>
          <ns0:rFonts ns0:ascii="Times New Roman" ns0:hAnsi="Times New Roman" ns0:eastAsia="KaiTi"/>
          <ns0:b/>
          <ns0:sz ns0:val="20"/>
        </ns0:rPr>
        <ns0:t>摘  要：</ns0:t>
      </ns0:r>
      <ns0:r>
        <ns0:rPr>
          <ns0:rFonts ns0:ascii="Times New Roman" ns0:hAnsi="Times New Roman" ns0:eastAsia="KaiTi"/>
          <ns0:b ns0:val="0"/>
          <ns0:sz ns0:val="20"/>
        </ns0:rPr>
        <ns0:t>高频去中心化应用（DApp）</ns0:t>
      </ns0:r>
      <ns0:r>
        <ns0:rPr>
          <ns0:rFonts ns0:hint="eastAsia" ns0:eastAsia="KaiTi"/>
          <ns0:b ns0:val="0"/>
          <ns0:sz ns0:val="20"/>
          <ns0:lang ns0:val="en-US" ns0:eastAsia="zh-CN"/>
        </ns0:rPr>
        <ns0:t>同时对</ns0:t>
      </ns0:r>
      <ns0:r>
        <ns0:rPr>
          <ns0:rFonts ns0:hint="eastAsia" ns0:eastAsia="KaiTi"/>
          <ns0:b ns0:val="0"/>
          <ns0:sz ns0:val="20"/>
          <ns0:lang ns0:val="en-US" ns0:eastAsia="zh-CN"/>
        </ns0:rPr>
        <ns0:t>系统</ns0:t>
      </ns0:r>
      <ns0:r>
        <ns0:rPr>
          <ns0:rFonts ns0:ascii="Times New Roman" ns0:hAnsi="Times New Roman" ns0:eastAsia="KaiTi"/>
          <ns0:b ns0:val="0"/>
          <ns0:sz ns0:val="20"/>
        </ns0:rPr>
        <ns0:t>延迟、</ns0:t>
      </ns0:r>
      <ns0:r>
        <ns0:rPr>
          <ns0:rFonts ns0:ascii="Times New Roman" ns0:hAnsi="Times New Roman" ns0:eastAsia="KaiTi"/>
          <ns0:b ns0:val="0"/>
          <ns0:sz ns0:val="20"/>
        </ns0:rPr>
        <ns0:t>链上开销</ns0:t>
      </ns0:r>
      <ns0:r>
        <ns0:rPr>
          <ns0:rFonts ns0:hint="eastAsia" ns0:eastAsia="KaiTi"/>
          <ns0:b ns0:val="0"/>
          <ns0:sz ns0:val="20"/>
          <ns0:lang ns0:val="en-US" ns0:eastAsia="zh-CN"/>
        </ns0:rPr>
        <ns0:t>以及</ns0:t>
      </ns0:r>
      <ns0:r>
        <ns0:rPr>
          <ns0:rFonts ns0:hint="eastAsia" ns0:eastAsia="KaiTi"/>
          <ns0:b ns0:val="0"/>
          <ns0:sz ns0:val="20"/>
          <ns0:lang ns0:val="en-US" ns0:eastAsia="zh-CN"/>
        </ns0:rPr>
        <ns0:t>一场</ns0:t>
      </ns0:r>
      <ns0:r>
        <ns0:rPr>
          <ns0:rFonts ns0:hint="eastAsia" ns0:eastAsia="KaiTi"/>
          <ns0:b ns0:val="0"/>
          <ns0:sz ns0:val="20"/>
          <ns0:lang ns0:val="en-US" ns0:eastAsia="zh-CN"/>
        </ns0:rPr>
        <ns0:t>场景下</ns0:t>
      </ns0:r>
      <ns0:r>
        <ns0:rPr>
          <ns0:rFonts ns0:hint="eastAsia" ns0:eastAsia="KaiTi"/>
          <ns0:b ns0:val="0"/>
          <ns0:sz ns0:val="20"/>
          <ns0:lang ns0:val="en-US" ns0:eastAsia="zh-CN"/>
        </ns0:rPr>
        <ns0:t>的</ns0:t>
      </ns0:r>
      <ns0:r>
        <ns0:rPr>
          <ns0:rFonts ns0:ascii="Times New Roman" ns0:hAnsi="Times New Roman" ns0:eastAsia="KaiTi"/>
          <ns0:b ns0:val="0"/>
          <ns0:sz ns0:val="20"/>
        </ns0:rPr>
        <ns0:t>公开可验证仲裁</ns0:t>
      </ns0:r>
      <ns0:r>
        <ns0:rPr>
          <ns0:rFonts ns0:hint="eastAsia" ns0:eastAsia="KaiTi"/>
          <ns0:b ns0:val="0"/>
          <ns0:sz ns0:val="20"/>
          <ns0:lang ns0:val="en-US" ns0:eastAsia="zh-CN"/>
        </ns0:rPr>
        <ns0:t>能力</ns0:t>
      </ns0:r>
      <ns0:r>
        <ns0:rPr>
          <ns0:rFonts ns0:hint="eastAsia" ns0:eastAsia="KaiTi"/>
          <ns0:b ns0:val="0"/>
          <ns0:sz ns0:val="20"/>
          <ns0:lang ns0:val="en-US" ns0:eastAsia="zh-CN"/>
        </ns0:rPr>
        <ns0:t>提出</ns0:t>
      </ns0:r>
      <ns0:r>
        <ns0:rPr>
          <ns0:rFonts ns0:hint="eastAsia" ns0:eastAsia="KaiTi"/>
          <ns0:b ns0:val="0"/>
          <ns0:sz ns0:val="20"/>
          <ns0:lang ns0:val="en-US" ns0:eastAsia="zh-CN"/>
        </ns0:rPr>
        <ns0:t>严苛要求</ns0:t>
      </ns0:r>
      <ns0:r>
        <ns0:rPr>
          <ns0:rFonts ns0:ascii="Times New Roman" ns0:hAnsi="Times New Roman" ns0:eastAsia="KaiTi"/>
          <ns0:b ns0:val="0"/>
          <ns0:sz ns0:val="20"/>
        </ns0:rPr>
        <ns0:t>。</ns0:t>
      </ns0:r>
      <ns0:r>
        <ns0:rPr>
          <ns0:rFonts ns0:hint="eastAsia" ns0:eastAsia="KaiTi"/>
          <ns0:b ns0:val="0"/>
          <ns0:sz ns0:val="20"/>
          <ns0:lang ns0:val="en-US" ns0:eastAsia="zh-CN"/>
        </ns0:rPr>
        <ns0:t>针对</ns0:t>
      </ns0:r>
      <ns0:r>
        <ns0:rPr>
          <ns0:rFonts ns0:hint="eastAsia" ns0:eastAsia="KaiTi"/>
          <ns0:b ns0:val="0"/>
          <ns0:sz ns0:val="20"/>
          <ns0:lang ns0:val="en-US" ns0:eastAsia="zh-CN"/>
        </ns0:rPr>
        <ns0:t>混合</ns0:t>
      </ns0:r>
      <ns0:r>
        <ns0:rPr>
          <ns0:rFonts ns0:hint="eastAsia" ns0:eastAsia="KaiTi"/>
          <ns0:b ns0:val="0"/>
          <ns0:sz ns0:val="20"/>
          <ns0:lang ns0:val="en-US" ns0:eastAsia="zh-CN"/>
        </ns0:rPr>
        <ns0:t>可信</ns0:t>
      </ns0:r>
      <ns0:r>
        <ns0:rPr>
          <ns0:rFonts ns0:hint="eastAsia" ns0:eastAsia="KaiTi"/>
          <ns0:b ns0:val="0"/>
          <ns0:sz ns0:val="20"/>
          <ns0:lang ns0:val="en-US" ns0:eastAsia="zh-CN"/>
        </ns0:rPr>
        <ns0:t>执行</ns0:t>
      </ns0:r>
      <ns0:r>
        <ns0:rPr>
          <ns0:rFonts ns0:hint="eastAsia" ns0:eastAsia="KaiTi"/>
          <ns0:b ns0:val="0"/>
          <ns0:sz ns0:val="20"/>
          <ns0:lang ns0:val="en-US" ns0:eastAsia="zh-CN"/>
        </ns0:rPr>
        <ns0:t>环境</ns0:t>
      </ns0:r>
      <ns0:r>
        <ns0:rPr>
          <ns0:rFonts ns0:hint="eastAsia" ns0:eastAsia="KaiTi"/>
          <ns0:b ns0:val="0"/>
          <ns0:sz ns0:val="20"/>
          <ns0:lang ns0:val="en-US" ns0:eastAsia="zh-CN"/>
        </ns0:rPr>
        <ns0:t>Rollup</ns0:t>
      </ns0:r>
      <ns0:r>
        <ns0:rPr>
          <ns0:rFonts ns0:hint="eastAsia" ns0:eastAsia="KaiTi"/>
          <ns0:b ns0:val="0"/>
          <ns0:sz ns0:val="20"/>
          <ns0:lang ns0:eastAsia="zh-CN"/>
        </ns0:rPr>
        <ns0:t>（</ns0:t>
      </ns0:r>
      <ns0:r>
        <ns0:rPr>
          <ns0:rFonts ns0:ascii="Times New Roman" ns0:hAnsi="Times New Roman" ns0:eastAsia="KaiTi"/>
          <ns0:b ns0:val="0"/>
          <ns0:sz ns0:val="20"/>
        </ns0:rPr>
        <ns0:t>Hybrid TEE-Rollup</ns0:t>
      </ns0:r>
      <ns0:r>
        <ns0:rPr>
          <ns0:rFonts ns0:hint="eastAsia" ns0:eastAsia="KaiTi"/>
          <ns0:b ns0:val="0"/>
          <ns0:sz ns0:val="20"/>
          <ns0:lang ns0:eastAsia="zh-CN"/>
        </ns0:rPr>
        <ns0:t>）</ns0:t>
      </ns0:r>
      <ns0:r>
        <ns0:rPr>
          <ns0:rFonts ns0:hint="eastAsia" ns0:eastAsia="KaiTi"/>
          <ns0:b ns0:val="0"/>
          <ns0:sz ns0:val="20"/>
          <ns0:lang ns0:val="en-US" ns0:eastAsia="zh-CN"/>
        </ns0:rPr>
        <ns0:t>架构</ns0:t>
      </ns0:r>
      <ns0:r>
        <ns0:rPr>
          <ns0:rFonts ns0:hint="eastAsia" ns0:eastAsia="KaiTi"/>
          <ns0:b ns0:val="0"/>
          <ns0:sz ns0:val="20"/>
          <ns0:lang ns0:val="en-US" ns0:eastAsia="zh-CN"/>
        </ns0:rPr>
        <ns0:t>，</ns0:t>
      </ns0:r>
      <ns0:r>
        <ns0:rPr>
          <ns0:rFonts ns0:hint="eastAsia" ns0:eastAsia="KaiTi"/>
          <ns0:b ns0:val="0"/>
          <ns0:sz ns0:val="20"/>
          <ns0:lang ns0:val="en-US" ns0:eastAsia="zh-CN"/>
        </ns0:rPr>
        <ns0:t>本文</ns0:t>
      </ns0:r>
      <ns0:r>
        <ns0:rPr>
          <ns0:rFonts ns0:hint="eastAsia" ns0:eastAsia="KaiTi"/>
          <ns0:b ns0:val="0"/>
          <ns0:sz ns0:val="20"/>
          <ns0:lang ns0:val="en-US" ns0:eastAsia="zh-CN"/>
        </ns0:rPr>
        <ns0:t>围绕</ns0:t>
      </ns0:r>
      <ns0:r>
        <ns0:rPr>
          <ns0:rFonts ns0:ascii="Times New Roman" ns0:hAnsi="Times New Roman" ns0:eastAsia="KaiTi"/>
          <ns0:b ns0:val="0"/>
          <ns0:sz ns0:val="20"/>
        </ns0:rPr>
        <ns0:t>轻量</ns0:t>
      </ns0:r>
      <ns0:r>
        <ns0:rPr>
          <ns0:rFonts ns0:hint="eastAsia" ns0:eastAsia="KaiTi"/>
          <ns0:b ns0:val="0"/>
          <ns0:sz ns0:val="20"/>
          <ns0:lang ns0:val="en-US" ns0:eastAsia="zh-CN"/>
        </ns0:rPr>
        <ns0:t>级</ns0:t>
      </ns0:r>
      <ns0:r>
        <ns0:rPr>
          <ns0:rFonts ns0:ascii="Times New Roman" ns0:hAnsi="Times New Roman" ns0:eastAsia="KaiTi"/>
          <ns0:b ns0:val="0"/>
          <ns0:sz ns0:val="20"/>
        </ns0:rPr>
        <ns0:t>链上承诺、链外数据可用性（</ns0:t>
      </ns0:r>
      <ns0:r>
        <ns0:rPr>
          <ns0:rFonts ns0:ascii="Times New Roman" ns0:hAnsi="Times New Roman" ns0:eastAsia="KaiTi"/>
          <ns0:b ns0:val="0"/>
          <ns0:sz ns0:val="20"/>
          <ns0:lang ns0:val="en-US" ns0:eastAsia="zh-CN"/>
        </ns0:rPr>
        <ns0:t>Data Availability</ns0:t>
      </ns0:r>
      <ns0:r>
        <ns0:rPr>
          <ns0:rFonts ns0:hint="eastAsia" ns0:eastAsia="KaiTi"/>
          <ns0:b ns0:val="0"/>
          <ns0:sz ns0:val="20"/>
          <ns0:lang ns0:val="en-US" ns0:eastAsia="zh-CN"/>
        </ns0:rPr>
        <ns0:t>，</ns0:t>
      </ns0:r>
      <ns0:r>
        <ns0:rPr>
          <ns0:rFonts ns0:ascii="Times New Roman" ns0:hAnsi="Times New Roman" ns0:eastAsia="KaiTi"/>
          <ns0:b ns0:val="0"/>
          <ns0:sz ns0:val="20"/>
        </ns0:rPr>
        <ns0:t>DA）负载</ns0:t>
      </ns0:r>
      <ns0:r>
        <ns0:rPr>
          <ns0:rFonts ns0:hint="eastAsia" ns0:eastAsia="KaiTi"/>
          <ns0:b ns0:val="0"/>
          <ns0:sz ns0:val="20"/>
          <ns0:lang ns0:val="en-US" ns0:eastAsia="zh-CN"/>
        </ns0:rPr>
        <ns0:t>分发</ns0:t>
      </ns0:r>
      <ns0:r>
        <ns0:rPr>
          <ns0:rFonts ns0:hint="eastAsia" ns0:eastAsia="KaiTi"/>
          <ns0:b ns0:val="0"/>
          <ns0:sz ns0:val="20"/>
          <ns0:lang ns0:val="en-US" ns0:eastAsia="zh-CN"/>
        </ns0:rPr>
        <ns0:t>和</ns0:t>
      </ns0:r>
      <ns0:r>
        <ns0:rPr>
          <ns0:rFonts ns0:ascii="Times New Roman" ns0:hAnsi="Times New Roman" ns0:eastAsia="KaiTi"/>
          <ns0:b ns0:val="0"/>
          <ns0:sz ns0:val="20"/>
        </ns0:rPr>
        <ns0:t>超时挑战</ns0:t>
      </ns0:r>
      <ns0:r>
        <ns0:rPr>
          <ns0:rFonts ns0:hint="eastAsia" ns0:eastAsia="KaiTi"/>
          <ns0:b ns0:val="0"/>
          <ns0:sz ns0:val="20"/>
          <ns0:lang ns0:val="en-US" ns0:eastAsia="zh-CN"/>
        </ns0:rPr>
        <ns0:t>流程</ns0:t>
      </ns0:r>
      <ns0:r>
        <ns0:rPr>
          <ns0:rFonts ns0:hint="eastAsia" ns0:eastAsia="KaiTi"/>
          <ns0:b ns0:val="0"/>
          <ns0:sz ns0:val="20"/>
          <ns0:lang ns0:val="en-US" ns0:eastAsia="zh-CN"/>
        </ns0:rPr>
        <ns0:t>三者</ns0:t>
      </ns0:r>
      <ns0:r>
        <ns0:rPr>
          <ns0:rFonts ns0:ascii="Times New Roman" ns0:hAnsi="Times New Roman" ns0:eastAsia="KaiTi"/>
          <ns0:b ns0:val="0"/>
          <ns0:sz ns0:val="20"/>
        </ns0:rPr>
        <ns0:t>的协同</ns0:t>
      </ns0:r>
      <ns0:r>
        <ns0:rPr>
          <ns0:rFonts ns0:hint="eastAsia" ns0:eastAsia="KaiTi"/>
          <ns0:b ns0:val="0"/>
          <ns0:sz ns0:val="20"/>
          <ns0:lang ns0:val="en-US" ns0:eastAsia="zh-CN"/>
        </ns0:rPr>
        <ns0:t>运行</ns0:t>
      </ns0:r>
      <ns0:r>
        <ns0:rPr>
          <ns0:rFonts ns0:ascii="Times New Roman" ns0:hAnsi="Times New Roman" ns0:eastAsia="KaiTi"/>
          <ns0:b ns0:val="0"/>
          <ns0:sz ns0:val="20"/>
        </ns0:rPr>
        <ns0:t>机制</ns0:t>
      </ns0:r>
      <ns0:r>
        <ns0:rPr>
          <ns0:rFonts ns0:hint="eastAsia" ns0:eastAsia="KaiTi"/>
          <ns0:b ns0:val="0"/>
          <ns0:sz ns0:val="20"/>
          <ns0:lang ns0:val="en-US" ns0:eastAsia="zh-CN"/>
        </ns0:rPr>
        <ns0:t>展开</ns0:t>
      </ns0:r>
      <ns0:r>
        <ns0:rPr>
          <ns0:rFonts ns0:hint="eastAsia" ns0:eastAsia="KaiTi"/>
          <ns0:b ns0:val="0"/>
          <ns0:sz ns0:val="20"/>
          <ns0:lang ns0:val="en-US" ns0:eastAsia="zh-CN"/>
        </ns0:rPr>
        <ns0:t>研究</ns0:t>
      </ns0:r>
      <ns0:r>
        <ns0:rPr>
          <ns0:rFonts ns0:ascii="Times New Roman" ns0:hAnsi="Times New Roman" ns0:eastAsia="KaiTi"/>
          <ns0:b ns0:val="0"/>
          <ns0:sz ns0:val="20"/>
        </ns0:rPr>
        <ns0:t>，</ns0:t>
      </ns0:r>
      <ns0:r>
        <ns0:rPr>
          <ns0:rFonts ns0:hint="eastAsia" ns0:eastAsia="KaiTi"/>
          <ns0:b ns0:val="0"/>
          <ns0:sz ns0:val="20"/>
          <ns0:lang ns0:val="en-US" ns0:eastAsia="zh-CN"/>
        </ns0:rPr>
        <ns0:t>依次</ns0:t>
      </ns0:r>
      <ns0:r>
        <ns0:rPr>
          <ns0:rFonts ns0:ascii="Times New Roman" ns0:hAnsi="Times New Roman" ns0:eastAsia="KaiTi"/>
          <ns0:b ns0:val="0"/>
          <ns0:sz ns0:val="20"/>
        </ns0:rPr>
        <ns0:t>提出可恢复挑战</ns0:t>
      </ns0:r>
      <ns0:r>
        <ns0:rPr>
          <ns0:rFonts ns0:hint="eastAsia" ns0:eastAsia="KaiTi"/>
          <ns0:b ns0:val="0"/>
          <ns0:sz ns0:val="20"/>
          <ns0:lang ns0:val="en-US" ns0:eastAsia="zh-CN"/>
        </ns0:rPr>
        <ns0:t>协议</ns0:t>
      </ns0:r>
      <ns0:r>
        <ns0:rPr>
          <ns0:rFonts ns0:ascii="Times New Roman" ns0:hAnsi="Times New Roman" ns0:eastAsia="KaiTi"/>
          <ns0:b ns0:val="0"/>
          <ns0:sz ns0:val="20"/>
        </ns0:rPr>
        <ns0:t>、</ns0:t>
      </ns0:r>
      <ns0:r>
        <ns0:rPr>
          <ns0:rFonts ns0:hint="eastAsia" ns0:eastAsia="KaiTi"/>
          <ns0:b ns0:val="0"/>
          <ns0:sz ns0:val="20"/>
          <ns0:lang ns0:val="en-US" ns0:eastAsia="zh-CN"/>
        </ns0:rPr>
        <ns0:t>证据</ns0:t>
      </ns0:r>
      <ns0:r>
        <ns0:rPr>
          <ns0:rFonts ns0:hint="eastAsia" ns0:eastAsia="KaiTi"/>
          <ns0:b ns0:val="0"/>
          <ns0:sz ns0:val="20"/>
          <ns0:lang ns0:val="en-US" ns0:eastAsia="zh-CN"/>
        </ns0:rPr>
        <ns0:t>绑定型</ns0:t>
      </ns0:r>
      <ns0:r>
        <ns0:rPr>
          <ns0:rFonts ns0:ascii="Times New Roman" ns0:hAnsi="Times New Roman" ns0:eastAsia="KaiTi"/>
          <ns0:b ns0:val="0"/>
          <ns0:sz ns0:val="20"/>
        </ns0:rPr>
        <ns0:t>紧凑提交机制</ns0:t>
      </ns0:r>
      <ns0:r>
        <ns0:rPr>
          <ns0:rFonts ns0:hint="eastAsia" ns0:eastAsia="KaiTi"/>
          <ns0:b ns0:val="0"/>
          <ns0:sz ns0:val="20"/>
          <ns0:lang ns0:val="en-US" ns0:eastAsia="zh-CN"/>
        </ns0:rPr>
        <ns0:t>和</ns0:t>
      </ns0:r>
      <ns0:r>
        <ns0:rPr>
          <ns0:rFonts ns0:hint="eastAsia" ns0:eastAsia="KaiTi"/>
          <ns0:b ns0:val="0"/>
          <ns0:sz ns0:val="20"/>
          <ns0:lang ns0:val="en-US" ns0:eastAsia="zh-CN"/>
        </ns0:rPr>
        <ns0:t>DA</ns0:t>
      </ns0:r>
      <ns0:r>
        <ns0:rPr>
          <ns0:rFonts ns0:hint="eastAsia" ns0:eastAsia="KaiTi"/>
          <ns0:b ns0:val="0"/>
          <ns0:sz ns0:val="20"/>
          <ns0:lang ns0:val="en-US" ns0:eastAsia="zh-CN"/>
        </ns0:rPr>
        <ns0:t>感知</ns0:t>
      </ns0:r>
      <ns0:r>
        <ns0:rPr>
          <ns0:rFonts ns0:ascii="Times New Roman" ns0:hAnsi="Times New Roman" ns0:eastAsia="KaiTi"/>
          <ns0:b ns0:val="0"/>
          <ns0:sz ns0:val="20"/>
        </ns0:rPr>
        <ns0:t>成本</ns0:t>
      </ns0:r>
      <ns0:r>
        <ns0:rPr>
          <ns0:rFonts ns0:hint="eastAsia" ns0:eastAsia="KaiTi"/>
          <ns0:b ns0:val="0"/>
          <ns0:sz ns0:val="20"/>
          <ns0:lang ns0:val="en-US" ns0:eastAsia="zh-CN"/>
        </ns0:rPr>
        <ns0:t>摊销</ns0:t>
      </ns0:r>
      <ns0:r>
        <ns0:rPr>
          <ns0:rFonts ns0:ascii="Times New Roman" ns0:hAnsi="Times New Roman" ns0:eastAsia="KaiTi"/>
          <ns0:b ns0:val="0"/>
          <ns0:sz ns0:val="20"/>
        </ns0:rPr>
        <ns0:t>模型</ns0:t>
      </ns0:r>
      <ns0:r>
        <ns0:rPr>
          <ns0:rFonts ns0:hint="eastAsia" ns0:eastAsia="KaiTi"/>
          <ns0:b ns0:val="0"/>
          <ns0:sz ns0:val="20"/>
          <ns0:lang ns0:val="en-US" ns0:eastAsia="zh-CN"/>
        </ns0:rPr>
        <ns0:t>三大</ns0:t>
      </ns0:r>
      <ns0:r>
        <ns0:rPr>
          <ns0:rFonts ns0:hint="eastAsia" ns0:eastAsia="KaiTi"/>
          <ns0:b ns0:val="0"/>
          <ns0:sz ns0:val="20"/>
          <ns0:lang ns0:val="en-US" ns0:eastAsia="zh-CN"/>
        </ns0:rPr>
        <ns0:t>狠心</ns0:t>
      </ns0:r>
      <ns0:r>
        <ns0:rPr>
          <ns0:rFonts ns0:hint="eastAsia" ns0:eastAsia="KaiTi"/>
          <ns0:b ns0:val="0"/>
          <ns0:sz ns0:val="20"/>
          <ns0:lang ns0:val="en-US" ns0:eastAsia="zh-CN"/>
        </ns0:rPr>
        <ns0:t>设计</ns0:t>
      </ns0:r>
      <ns0:r>
        <ns0:rPr>
          <ns0:rFonts ns0:ascii="Times New Roman" ns0:hAnsi="Times New Roman" ns0:eastAsia="KaiTi"/>
          <ns0:b ns0:val="0"/>
          <ns0:sz ns0:val="20"/>
        </ns0:rPr>
        <ns0:t>。</ns0:t>
      </ns0:r>
      <ns0:r>
        <ns0:rPr>
          <ns0:rFonts ns0:hint="eastAsia" ns0:eastAsia="KaiTi"/>
          <ns0:b ns0:val="0"/>
          <ns0:sz ns0:val="20"/>
          <ns0:lang ns0:val="en-US" ns0:eastAsia="zh-CN"/>
        </ns0:rPr>
        <ns0:t>其中</ns0:t>
      </ns0:r>
      <ns0:r>
        <ns0:rPr>
          <ns0:rFonts ns0:hint="eastAsia" ns0:eastAsia="KaiTi"/>
          <ns0:b ns0:val="0"/>
          <ns0:sz ns0:val="20"/>
          <ns0:lang ns0:val="en-US" ns0:eastAsia="zh-CN"/>
        </ns0:rPr>
        <ns0:t>，</ns0:t>
      </ns0:r>
      <ns0:r>
        <ns0:rPr>
          <ns0:rFonts ns0:ascii="Times New Roman" ns0:hAnsi="Times New Roman" ns0:eastAsia="KaiTi"/>
          <ns0:b ns0:val="0"/>
          <ns0:sz ns0:val="20"/>
        </ns0:rPr>
        <ns0:t>可恢复挑战</ns0:t>
      </ns0:r>
      <ns0:r>
        <ns0:rPr>
          <ns0:rFonts ns0:hint="eastAsia" ns0:eastAsia="KaiTi"/>
          <ns0:b ns0:val="0"/>
          <ns0:sz ns0:val="20"/>
          <ns0:lang ns0:val="en-US" ns0:eastAsia="zh-CN"/>
        </ns0:rPr>
        <ns0:t>协议</ns0:t>
      </ns0:r>
      <ns0:r>
        <ns0:rPr>
          <ns0:rFonts ns0:hint="eastAsia" ns0:eastAsia="KaiTi"/>
          <ns0:b ns0:val="0"/>
          <ns0:sz ns0:val="20"/>
          <ns0:lang ns0:val="en-US" ns0:eastAsia="zh-CN"/>
        </ns0:rPr>
        <ns0:t>能够</ns0:t>
      </ns0:r>
      <ns0:r>
        <ns0:rPr>
          <ns0:rFonts ns0:hint="eastAsia" ns0:eastAsia="KaiTi"/>
          <ns0:b ns0:val="0"/>
          <ns0:sz ns0:val="20"/>
          <ns0:lang ns0:val="en-US" ns0:eastAsia="zh-CN"/>
        </ns0:rPr>
        <ns0:t>将</ns0:t>
      </ns0:r>
      <ns0:r>
        <ns0:rPr>
          <ns0:rFonts ns0:hint="eastAsia" ns0:eastAsia="KaiTi"/>
          <ns0:b ns0:val="0"/>
          <ns0:sz ns0:val="20"/>
          <ns0:lang ns0:val="en-US" ns0:eastAsia="zh-CN"/>
        </ns0:rPr>
        <ns0:t>因</ns0:t>
      </ns0:r>
      <ns0:r>
        <ns0:rPr>
          <ns0:rFonts ns0:hint="eastAsia" ns0:eastAsia="KaiTi"/>
          <ns0:b ns0:val="0"/>
          <ns0:sz ns0:val="20"/>
          <ns0:lang ns0:val="en-US" ns0:eastAsia="zh-CN"/>
        </ns0:rPr>
        <ns0:t>交互</ns0:t>
      </ns0:r>
      <ns0:r>
        <ns0:rPr>
          <ns0:rFonts ns0:hint="eastAsia" ns0:eastAsia="KaiTi"/>
          <ns0:b ns0:val="0"/>
          <ns0:sz ns0:val="20"/>
          <ns0:lang ns0:val="en-US" ns0:eastAsia="zh-CN"/>
        </ns0:rPr>
        <ns0:t>超时</ns0:t>
      </ns0:r>
      <ns0:r>
        <ns0:rPr>
          <ns0:rFonts ns0:hint="eastAsia" ns0:eastAsia="KaiTi"/>
          <ns0:b ns0:val="0"/>
          <ns0:sz ns0:val="20"/>
          <ns0:lang ns0:val="en-US" ns0:eastAsia="zh-CN"/>
        </ns0:rPr>
        <ns0:t>陷入</ns0:t>
      </ns0:r>
      <ns0:r>
        <ns0:rPr>
          <ns0:rFonts ns0:hint="eastAsia" ns0:eastAsia="KaiTi"/>
          <ns0:b ns0:val="0"/>
          <ns0:sz ns0:val="20"/>
          <ns0:lang ns0:val="en-US" ns0:eastAsia="zh-CN"/>
        </ns0:rPr>
        <ns0:t>🤚</ns0:t>
      </ns0:r>
      <ns0:r>
        <ns0:rPr>
          <ns0:rFonts ns0:hint="eastAsia" ns0:eastAsia="KaiTi"/>
          <ns0:b ns0:val="0"/>
          <ns0:sz ns0:val="20"/>
          <ns0:lang ns0:val="en-US" ns0:eastAsia="zh-CN"/>
        </ns0:rPr>
        <ns0:t>的</ns0:t>
      </ns0:r>
      <ns0:r>
        <ns0:rPr>
          <ns0:rFonts ns0:hint="eastAsia" ns0:eastAsia="KaiTi"/>
          <ns0:b ns0:val="0"/>
          <ns0:sz ns0:val="20"/>
          <ns0:lang ns0:val="en-US" ns0:eastAsia="zh-CN"/>
        </ns0:rPr>
        <ns0:t>挑战</ns0:t>
      </ns0:r>
      <ns0:r>
        <ns0:rPr>
          <ns0:rFonts ns0:ascii="Times New Roman" ns0:hAnsi="Times New Roman" ns0:eastAsia="KaiTi"/>
          <ns0:b ns0:val="0"/>
          <ns0:sz ns0:val="20"/>
        </ns0:rPr>
        <ns0:t>会话恢复至</ns0:t>
      </ns0:r>
      <ns0:r>
        <ns0:rPr>
          <ns0:rFonts ns0:ascii="Times New Roman" ns0:hAnsi="Times New Roman" ns0:eastAsia="KaiTi"/>
          <ns0:b ns0:val="0"/>
          <ns0:sz ns0:val="20"/>
        </ns0:rPr>
        <ns0:t>重放</ns0:t>
      </ns0:r>
      <ns0:r>
        <ns0:rPr>
          <ns0:rFonts ns0:hint="eastAsia" ns0:eastAsia="KaiTi"/>
          <ns0:b ns0:val="0"/>
          <ns0:sz ns0:val="20"/>
          <ns0:lang ns0:val="en-US" ns0:eastAsia="zh-CN"/>
        </ns0:rPr>
        <ns0:t>与</ns0:t>
      </ns0:r>
      <ns0:r>
        <ns0:rPr>
          <ns0:rFonts ns0:ascii="Times New Roman" ns0:hAnsi="Times New Roman" ns0:eastAsia="KaiTi"/>
          <ns0:b ns0:val="0"/>
          <ns0:sz ns0:val="20"/>
        </ns0:rPr>
        <ns0:t>结算</ns0:t>
      </ns0:r>
      <ns0:r>
        <ns0:rPr>
          <ns0:rFonts ns0:hint="eastAsia" ns0:eastAsia="KaiTi"/>
          <ns0:b ns0:val="0"/>
          <ns0:sz ns0:val="20"/>
          <ns0:lang ns0:val="en-US" ns0:eastAsia="zh-CN"/>
        </ns0:rPr>
        <ns0:t>的</ns0:t>
      </ns0:r>
      <ns0:r>
        <ns0:rPr>
          <ns0:rFonts ns0:hint="eastAsia" ns0:eastAsia="KaiTi"/>
          <ns0:b ns0:val="0"/>
          <ns0:sz ns0:val="20"/>
          <ns0:lang ns0:val="en-US" ns0:eastAsia="zh-CN"/>
        </ns0:rPr>
        <ns0:t>正常</ns0:t>
      </ns0:r>
      <ns0:r>
        <ns0:rPr>
          <ns0:rFonts ns0:ascii="Times New Roman" ns0:hAnsi="Times New Roman" ns0:eastAsia="KaiTi"/>
          <ns0:b ns0:val="0"/>
          <ns0:sz ns0:val="20"/>
        </ns0:rPr>
        <ns0:t>状态；</ns0:t>
      </ns0:r>
      <ns0:r>
        <ns0:rPr>
          <ns0:rFonts ns0:ascii="Times New Roman" ns0:hAnsi="Times New Roman" ns0:eastAsia="KaiTi"/>
          <ns0:b ns0:val="0"/>
          <ns0:sz ns0:val="20"/>
        </ns0:rPr>
        <ns0:t>证据</ns0:t>
      </ns0:r>
      <ns0:r>
        <ns0:rPr>
          <ns0:rFonts ns0:hint="eastAsia" ns0:eastAsia="KaiTi"/>
          <ns0:b ns0:val="0"/>
          <ns0:sz ns0:val="20"/>
          <ns0:lang ns0:val="en-US" ns0:eastAsia="zh-CN"/>
        </ns0:rPr>
        <ns0:t>绑定型</ns0:t>
      </ns0:r>
      <ns0:r>
        <ns0:rPr>
          <ns0:rFonts ns0:ascii="Times New Roman" ns0:hAnsi="Times New Roman" ns0:eastAsia="KaiTi"/>
          <ns0:b ns0:val="0"/>
          <ns0:sz ns0:val="20"/>
        </ns0:rPr>
        <ns0:t>紧凑提交</ns0:t>
      </ns0:r>
      <ns0:r>
        <ns0:rPr>
          <ns0:rFonts ns0:hint="eastAsia" ns0:eastAsia="KaiTi"/>
          <ns0:b ns0:val="0"/>
          <ns0:sz ns0:val="20"/>
          <ns0:lang ns0:val="en-US" ns0:eastAsia="zh-CN"/>
        </ns0:rPr>
        <ns0:t>将</ns0:t>
      </ns0:r>
      <ns0:r>
        <ns0:rPr>
          <ns0:rFonts ns0:ascii="Times New Roman" ns0:hAnsi="Times New Roman" ns0:eastAsia="KaiTi"/>
          <ns0:b ns0:val="0"/>
          <ns0:sz ns0:val="20"/>
        </ns0:rPr>
        <ns0:t>状态根、输出哈希、证明哈希、DA 指针与 DA 根</ns0:t>
      </ns0:r>
      <ns0:r>
        <ns0:rPr>
          <ns0:rFonts ns0:hint="eastAsia" ns0:eastAsia="KaiTi"/>
          <ns0:b ns0:val="0"/>
          <ns0:sz ns0:val="20"/>
          <ns0:lang ns0:val="en-US" ns0:eastAsia="zh-CN"/>
        </ns0:rPr>
        <ns0:t>进行</ns0:t>
      </ns0:r>
      <ns0:r>
        <ns0:rPr>
          <ns0:rFonts ns0:hint="eastAsia" ns0:eastAsia="KaiTi"/>
          <ns0:b ns0:val="0"/>
          <ns0:sz ns0:val="20"/>
          <ns0:lang ns0:val="en-US" ns0:eastAsia="zh-CN"/>
        </ns0:rPr>
        <ns0:t>密码学</ns0:t>
      </ns0:r>
      <ns0:r>
        <ns0:rPr>
          <ns0:rFonts ns0:hint="eastAsia" ns0:eastAsia="KaiTi"/>
          <ns0:b ns0:val="0"/>
          <ns0:sz ns0:val="20"/>
          <ns0:lang ns0:val="en-US" ns0:eastAsia="zh-CN"/>
        </ns0:rPr>
        <ns0:t>绑定</ns0:t>
      </ns0:r>
      <ns0:r>
        <ns0:rPr>
          <ns0:rFonts ns0:hint="eastAsia" ns0:eastAsia="KaiTi"/>
          <ns0:b ns0:val="0"/>
          <ns0:sz ns0:val="20"/>
          <ns0:lang ns0:val="en-US" ns0:eastAsia="zh-CN"/>
        </ns0:rPr>
        <ns0:t>，</ns0:t>
      </ns0:r>
      <ns0:r>
        <ns0:rPr>
          <ns0:rFonts ns0:hint="eastAsia" ns0:eastAsia="KaiTi"/>
          <ns0:b ns0:val="0"/>
          <ns0:sz ns0:val="20"/>
          <ns0:lang ns0:val="en-US" ns0:eastAsia="zh-CN"/>
        </ns0:rPr>
        <ns0:t>构建</ns0:t>
      </ns0:r>
      <ns0:r>
        <ns0:rPr>
          <ns0:rFonts ns0:hint="eastAsia" ns0:eastAsia="KaiTi"/>
          <ns0:b ns0:val="0"/>
          <ns0:sz ns0:val="20"/>
          <ns0:lang ns0:val="en-US" ns0:eastAsia="zh-CN"/>
        </ns0:rPr>
        <ns0:t>链上</ns0:t>
      </ns0:r>
      <ns0:r>
        <ns0:rPr>
          <ns0:rFonts ns0:hint="eastAsia" ns0:eastAsia="KaiTi"/>
          <ns0:b ns0:val="0"/>
          <ns0:sz ns0:val="20"/>
          <ns0:lang ns0:val="en-US" ns0:eastAsia="zh-CN"/>
        </ns0:rPr>
        <ns0:t>最小</ns0:t>
      </ns0:r>
      <ns0:r>
        <ns0:rPr>
          <ns0:rFonts ns0:hint="eastAsia" ns0:eastAsia="KaiTi"/>
          <ns0:b ns0:val="0"/>
          <ns0:sz ns0:val="20"/>
          <ns0:lang ns0:val="en-US" ns0:eastAsia="zh-CN"/>
        </ns0:rPr>
        <ns0:t>可信证据</ns0:t>
      </ns0:r>
      <ns0:r>
        <ns0:rPr>
          <ns0:rFonts ns0:hint="eastAsia" ns0:eastAsia="KaiTi"/>
          <ns0:b ns0:val="0"/>
          <ns0:sz ns0:val="20"/>
          <ns0:lang ns0:val="en-US" ns0:eastAsia="zh-CN"/>
        </ns0:rPr>
        <ns0:t>集</ns0:t>
      </ns0:r>
      <ns0:r>
        <ns0:rPr>
          <ns0:rFonts ns0:ascii="Times New Roman" ns0:hAnsi="Times New Roman" ns0:eastAsia="KaiTi"/>
          <ns0:b ns0:val="0"/>
          <ns0:sz ns0:val="20"/>
        </ns0:rPr>
        <ns0:t>；</ns0:t>
      </ns0:r>
      <ns0:r>
        <ns0:rPr>
          <ns0:rFonts ns0:hint="eastAsia" ns0:eastAsia="KaiTi"/>
          <ns0:b ns0:val="0"/>
          <ns0:sz ns0:val="20"/>
          <ns0:lang ns0:val="en-US" ns0:eastAsia="zh-CN"/>
        </ns0:rPr>
        <ns0:t>DA</ns0:t>
      </ns0:r>
      <ns0:r>
        <ns0:rPr>
          <ns0:rFonts ns0:ascii="Times New Roman" ns0:hAnsi="Times New Roman" ns0:eastAsia="KaiTi"/>
          <ns0:b ns0:val="0"/>
          <ns0:sz ns0:val="20"/>
        </ns0:rPr>
        <ns0:t>感知成本模型用于</ns0:t>
      </ns0:r>
      <ns0:r>
        <ns0:rPr>
          <ns0:rFonts ns0:hint="eastAsia" ns0:eastAsia="KaiTi"/>
          <ns0:b ns0:val="0"/>
          <ns0:sz ns0:val="20"/>
          <ns0:lang ns0:val="en-US" ns0:eastAsia="zh-CN"/>
        </ns0:rPr>
        <ns0:t>量化</ns0:t>
      </ns0:r>
      <ns0:r>
        <ns0:rPr>
          <ns0:rFonts ns0:ascii="Times New Roman" ns0:hAnsi="Times New Roman" ns0:eastAsia="KaiTi"/>
          <ns0:b ns0:val="0"/>
          <ns0:sz ns0:val="20"/>
        </ns0:rPr>
        <ns0:t>分析负载规模、批处理摊销与 DA</ns0:t>
      </ns0:r>
      <ns0:r>
        <ns0:rPr>
          <ns0:rFonts ns0:hint="eastAsia" ns0:eastAsia="KaiTi"/>
          <ns0:b ns0:val="0"/>
          <ns0:sz ns0:val="20"/>
          <ns0:lang ns0:val="en-US" ns0:eastAsia="zh-CN"/>
        </ns0:rPr>
        <ns0:t>部署</ns0:t>
      </ns0:r>
      <ns0:r>
        <ns0:rPr>
          <ns0:rFonts ns0:ascii="Times New Roman" ns0:hAnsi="Times New Roman" ns0:eastAsia="KaiTi"/>
          <ns0:b ns0:val="0"/>
          <ns0:sz ns0:val="20"/>
        </ns0:rPr>
        <ns0:t>路径</ns0:t>
      </ns0:r>
      <ns0:r>
        <ns0:rPr>
          <ns0:rFonts ns0:hint="eastAsia" ns0:eastAsia="KaiTi"/>
          <ns0:b ns0:val="0"/>
          <ns0:sz ns0:val="20"/>
          <ns0:lang ns0:val="en-US" ns0:eastAsia="zh-CN"/>
        </ns0:rPr>
        <ns0:t>对</ns0:t>
      </ns0:r>
      <ns0:r>
        <ns0:rPr>
          <ns0:rFonts ns0:hint="eastAsia" ns0:eastAsia="KaiTi"/>
          <ns0:b ns0:val="0"/>
          <ns0:sz ns0:val="20"/>
          <ns0:lang ns0:val="en-US" ns0:eastAsia="zh-CN"/>
        </ns0:rPr>
        <ns0:t>整体</ns0:t>
      </ns0:r>
      <ns0:r>
        <ns0:rPr>
          <ns0:rFonts ns0:hint="eastAsia" ns0:eastAsia="KaiTi"/>
          <ns0:b ns0:val="0"/>
          <ns0:sz ns0:val="20"/>
          <ns0:lang ns0:val="en-US" ns0:eastAsia="zh-CN"/>
        </ns0:rPr>
        <ns0:t>运行</ns0:t>
      </ns0:r>
      <ns0:r>
        <ns0:rPr>
          <ns0:rFonts ns0:hint="eastAsia" ns0:eastAsia="KaiTi"/>
          <ns0:b ns0:val="0"/>
          <ns0:sz ns0:val="20"/>
          <ns0:lang ns0:val="en-US" ns0:eastAsia="zh-CN"/>
        </ns0:rPr>
        <ns0:t>成本的</ns0:t>
      </ns0:r>
      <ns0:r>
        <ns0:rPr>
          <ns0:rFonts ns0:hint="eastAsia" ns0:eastAsia="KaiTi"/>
          <ns0:b ns0:val="0"/>
          <ns0:sz ns0:val="20"/>
          <ns0:lang ns0:val="en-US" ns0:eastAsia="zh-CN"/>
        </ns0:rPr>
        <ns0:t>影响</ns0:t>
      </ns0:r>
      <ns0:r>
        <ns0:rPr>
          <ns0:rFonts ns0:hint="eastAsia" ns0:eastAsia="KaiTi"/>
          <ns0:b ns0:val="0"/>
          <ns0:sz ns0:val="20"/>
          <ns0:lang ns0:val="en-US" ns0:eastAsia="zh-CN"/>
        </ns0:rPr>
        <ns0:t>规律</ns0:t>
      </ns0:r>
      <ns0:r>
        <ns0:rPr>
          <ns0:rFonts ns0:ascii="Times New Roman" ns0:hAnsi="Times New Roman" ns0:eastAsia="KaiTi"/>
          <ns0:b ns0:val="0"/>
          <ns0:sz ns0:val="20"/>
        </ns0:rPr>
        <ns0:t>。</ns0:t>
      </ns0:r>
      <ns0:r>
        <ns0:rPr>
          <ns0:rFonts ns0:hint="eastAsia" ns0:eastAsia="KaiTi"/>
          <ns0:b ns0:val="0"/>
          <ns0:sz ns0:val="20"/>
          <ns0:lang ns0:val="en-US" ns0:eastAsia="zh-CN"/>
        </ns0:rPr>
        <ns0:t>本文</ns0:t>
      </ns0:r>
      <ns0:r>
        <ns0:rPr>
          <ns0:rFonts ns0:ascii="Times New Roman" ns0:hAnsi="Times New Roman" ns0:eastAsia="KaiTi"/>
          <ns0:b ns0:val="0"/>
          <ns0:sz ns0:val="20"/>
        </ns0:rPr>
        <ns0:t xml:space="preserve">基于 Python </ns0:t>
      </ns0:r>
      <ns0:r>
        <ns0:rPr>
          <ns0:rFonts ns0:hint="eastAsia" ns0:eastAsia="KaiTi"/>
          <ns0:b ns0:val="0"/>
          <ns0:sz ns0:val="20"/>
          <ns0:lang ns0:val="en-US" ns0:eastAsia="zh-CN"/>
        </ns0:rPr>
        <ns0:t>功能</ns0:t>
      </ns0:r>
      <ns0:r>
        <ns0:rPr>
          <ns0:rFonts ns0:ascii="Times New Roman" ns0:hAnsi="Times New Roman" ns0:eastAsia="KaiTi"/>
          <ns0:b ns0:val="0"/>
          <ns0:sz ns0:val="20"/>
        </ns0:rPr>
        <ns0:t>原型、</ns0:t>
      </ns0:r>
      <ns0:r>
        <ns0:rPr>
          <ns0:rFonts ns0:hint="eastAsia" ns0:eastAsia="KaiTi"/>
          <ns0:b ns0:val="0"/>
          <ns0:sz ns0:val="20"/>
          <ns0:lang ns0:val="en-US" ns0:eastAsia="zh-CN"/>
        </ns0:rPr>
        <ns0:t>以太坊</ns0:t>
      </ns0:r>
      <ns0:r>
        <ns0:rPr>
          <ns0:rFonts ns0:hint="eastAsia" ns0:eastAsia="KaiTi"/>
          <ns0:b ns0:val="0"/>
          <ns0:sz ns0:val="20"/>
          <ns0:lang ns0:val="en-US" ns0:eastAsia="zh-CN"/>
        </ns0:rPr>
        <ns0:t>虚拟机</ns0:t>
      </ns0:r>
      <ns0:r>
        <ns0:rPr>
          <ns0:rFonts ns0:hint="eastAsia" ns0:eastAsia="KaiTi"/>
          <ns0:b ns0:val="0"/>
          <ns0:sz ns0:val="20"/>
          <ns0:lang ns0:val="en-US" ns0:eastAsia="zh-CN"/>
        </ns0:rPr>
        <ns0:t>（</ns0:t>
      </ns0:r>
      <ns0:r>
        <ns0:rPr>
          <ns0:rFonts ns0:ascii="Times New Roman" ns0:hAnsi="Times New Roman" ns0:eastAsia="KaiTi"/>
          <ns0:b ns0:val="0"/>
          <ns0:sz ns0:val="20"/>
        </ns0:rPr>
        <ns0:t xml:space="preserve">EVM </ns0:t>
      </ns0:r>
      <ns0:r>
        <ns0:rPr>
          <ns0:rFonts ns0:hint="eastAsia" ns0:eastAsia="KaiTi"/>
          <ns0:b ns0:val="0"/>
          <ns0:sz ns0:val="20"/>
          <ns0:lang ns0:eastAsia="zh-CN"/>
        </ns0:rPr>
        <ns0:t>）</ns0:t>
      </ns0:r>
      <ns0:r>
        <ns0:rPr>
          <ns0:rFonts ns0:hint="eastAsia" ns0:eastAsia="KaiTi"/>
          <ns0:b ns0:val="0"/>
          <ns0:sz ns0:val="20"/>
          <ns0:lang ns0:val="en-US" ns0:eastAsia="zh-CN"/>
        </ns0:rPr>
        <ns0:t>本地</ns0:t>
      </ns0:r>
      <ns0:r>
        <ns0:rPr>
          <ns0:rFonts ns0:ascii="Times New Roman" ns0:hAnsi="Times New Roman" ns0:eastAsia="KaiTi"/>
          <ns0:b ns0:val="0"/>
          <ns0:sz ns0:val="20"/>
        </ns0:rPr>
        <ns0:t xml:space="preserve">gas 测量与 Sepolia </ns0:t>
      </ns0:r>
      <ns0:r>
        <ns0:rPr>
          <ns0:rFonts ns0:hint="eastAsia" ns0:eastAsia="KaiTi"/>
          <ns0:b ns0:val="0"/>
          <ns0:sz ns0:val="20"/>
          <ns0:lang ns0:val="en-US" ns0:eastAsia="zh-CN"/>
        </ns0:rPr>
        <ns0:t>测试网</ns0:t>
      </ns0:r>
      <ns0:r>
        <ns0:rPr>
          <ns0:rFonts ns0:hint="eastAsia" ns0:eastAsia="KaiTi"/>
          <ns0:b ns0:val="0"/>
          <ns0:sz ns0:val="20"/>
          <ns0:lang ns0:val="en-US" ns0:eastAsia="zh-CN"/>
        </ns0:rPr>
        <ns0:t>合约</ns0:t>
      </ns0:r>
      <ns0:r>
        <ns0:rPr>
          <ns0:rFonts ns0:ascii="Times New Roman" ns0:hAnsi="Times New Roman" ns0:eastAsia="KaiTi"/>
          <ns0:b ns0:val="0"/>
          <ns0:sz ns0:val="20"/>
        </ns0:rPr>
        <ns0:t>部署</ns0:t>
      </ns0:r>
      <ns0:r>
        <ns0:rPr>
          <ns0:rFonts ns0:hint="eastAsia" ns0:eastAsia="KaiTi"/>
          <ns0:b ns0:val="0"/>
          <ns0:sz ns0:val="20"/>
          <ns0:lang ns0:val="en-US" ns0:eastAsia="zh-CN"/>
        </ns0:rPr>
        <ns0:t>完成</ns0:t>
      </ns0:r>
      <ns0:r>
        <ns0:rPr>
          <ns0:rFonts ns0:hint="eastAsia" ns0:eastAsia="KaiTi"/>
          <ns0:b ns0:val="0"/>
          <ns0:sz ns0:val="20"/>
          <ns0:lang ns0:val="en-US" ns0:eastAsia="zh-CN"/>
        </ns0:rPr>
        <ns0:t>实验验证</ns0:t>
      </ns0:r>
      <ns0:r>
        <ns0:rPr>
          <ns0:rFonts ns0:hint="eastAsia" ns0:eastAsia="KaiTi"/>
          <ns0:b ns0:val="0"/>
          <ns0:sz ns0:val="20"/>
          <ns0:lang ns0:eastAsia="zh-CN"/>
        </ns0:rPr>
        <ns0:t>。</ns0:t>
      </ns0:r>
      <ns0:r>
        <ns0:rPr>
          <ns0:rFonts ns0:ascii="Times New Roman" ns0:hAnsi="Times New Roman" ns0:eastAsia="KaiTi"/>
          <ns0:b ns0:val="0"/>
          <ns0:sz ns0:val="20"/>
        </ns0:rPr>
        <ns0:t>结果表明：紧凑提交平均约为 406 字节；在负载 8192、批大小 1000 的配置下，模块化 DA 采样路径的摊销成本估算较全链上调用数据下降 96.33%；在</ns0:t>
      </ns0:r>
      <ns0:r>
        <ns0:rPr>
          <ns0:rFonts ns0:hint="eastAsia" ns0:eastAsia="KaiTi"/>
          <ns0:b ns0:val="0"/>
          <ns0:sz ns0:val="20"/>
          <ns0:lang ns0:val="en-US" ns0:eastAsia="zh-CN"/>
        </ns0:rPr>
        <ns0:t>模拟</ns0:t>
      </ns0:r>
      <ns0:r>
        <ns0:rPr>
          <ns0:rFonts ns0:ascii="Times New Roman" ns0:hAnsi="Times New Roman" ns0:eastAsia="KaiTi"/>
          <ns0:b ns0:val="0"/>
          <ns0:sz ns0:val="20"/>
        </ns0:rPr>
        <ns0:t>超时场景</ns0:t>
      </ns0:r>
      <ns0:r>
        <ns0:rPr>
          <ns0:rFonts ns0:hint="eastAsia" ns0:eastAsia="KaiTi"/>
          <ns0:b ns0:val="0"/>
          <ns0:sz ns0:val="20"/>
          <ns0:lang ns0:val="en-US" ns0:eastAsia="zh-CN"/>
        </ns0:rPr>
        <ns0:t>下</ns0:t>
      </ns0:r>
      <ns0:r>
        <ns0:rPr>
          <ns0:rFonts ns0:ascii="Times New Roman" ns0:hAnsi="Times New Roman" ns0:eastAsia="KaiTi"/>
          <ns0:b ns0:val="0"/>
          <ns0:sz ns0:val="20"/>
        </ns0:rPr>
        <ns0:t>，</ns0:t>
      </ns0:r>
      <ns0:r>
        <ns0:rPr>
          <ns0:rFonts ns0:hint="eastAsia" ns0:eastAsia="KaiTi"/>
          <ns0:b ns0:val="0"/>
          <ns0:sz ns0:val="20"/>
          <ns0:lang ns0:val="en-US" ns0:eastAsia="zh-CN"/>
        </ns0:rPr>
        <ns0:t>本文</ns0:t>
      </ns0:r>
      <ns0:r>
        <ns0:rPr>
          <ns0:rFonts ns0:ascii="Times New Roman" ns0:hAnsi="Times New Roman" ns0:eastAsia="KaiTi"/>
          <ns0:b ns0:val="0"/>
          <ns0:sz ns0:val="20"/>
        </ns0:rPr>
        <ns0:t>恢复</ns0:t>
      </ns0:r>
      <ns0:r>
        <ns0:rPr>
          <ns0:rFonts ns0:hint="eastAsia" ns0:eastAsia="KaiTi"/>
          <ns0:b ns0:val="0"/>
          <ns0:sz ns0:val="20"/>
          <ns0:lang ns0:val="en-US" ns0:eastAsia="zh-CN"/>
        </ns0:rPr>
        <ns0:t>机制</ns0:t>
      </ns0:r>
      <ns0:r>
        <ns0:rPr>
          <ns0:rFonts ns0:ascii="Times New Roman" ns0:hAnsi="Times New Roman" ns0:eastAsia="KaiTi"/>
          <ns0:b ns0:val="0"/>
          <ns0:sz ns0:val="20"/>
        </ns0:rPr>
        <ns0:t>可将挑战</ns0:t>
      </ns0:r>
      <ns0:r>
        <ns0:rPr>
          <ns0:rFonts ns0:hint="eastAsia" ns0:eastAsia="KaiTi"/>
          <ns0:b ns0:val="0"/>
          <ns0:sz ns0:val="20"/>
          <ns0:lang ns0:val="en-US" ns0:eastAsia="zh-CN"/>
        </ns0:rPr>
        <ns0:t>完成</ns0:t>
      </ns0:r>
      <ns0:r>
        <ns0:rPr>
          <ns0:rFonts ns0:ascii="Times New Roman" ns0:hAnsi="Times New Roman" ns0:eastAsia="KaiTi"/>
          <ns0:b ns0:val="0"/>
          <ns0:sz ns0:val="20"/>
        </ns0:rPr>
        <ns0:t>成功率</ns0:t>
      </ns0:r>
      <ns0:r>
        <ns0:rPr>
          <ns0:rFonts ns0:hint="eastAsia" ns0:eastAsia="KaiTi"/>
          <ns0:b ns0:val="0"/>
          <ns0:sz ns0:val="20"/>
          <ns0:lang ns0:val="en-US" ns0:eastAsia="zh-CN"/>
        </ns0:rPr>
        <ns0:t>从</ns0:t>
      </ns0:r>
      <ns0:r>
        <ns0:rPr>
          <ns0:rFonts ns0:ascii="Times New Roman" ns0:hAnsi="Times New Roman" ns0:eastAsia="KaiTi"/>
          <ns0:b ns0:val="0"/>
          <ns0:sz ns0:val="20"/>
        </ns0:rPr>
        <ns0:t xml:space="preserve"> 0% 提升至 100%。本文</ns0:t>
      </ns0:r>
      <ns0:r>
        <ns0:rPr>
          <ns0:rFonts ns0:hint="eastAsia" ns0:eastAsia="KaiTi"/>
          <ns0:b ns0:val="0"/>
          <ns0:sz ns0:val="20"/>
          <ns0:lang ns0:val="en-US" ns0:eastAsia="zh-CN"/>
        </ns0:rPr>
        <ns0:t>所有</ns0:t>
      </ns0:r>
      <ns0:r>
        <ns0:rPr>
          <ns0:rFonts ns0:ascii="Times New Roman" ns0:hAnsi="Times New Roman" ns0:eastAsia="KaiTi"/>
          <ns0:b ns0:val="0"/>
          <ns0:sz ns0:val="20"/>
        </ns0:rPr>
        <ns0:t>结论</ns0:t>
      </ns0:r>
      <ns0:r>
        <ns0:rPr>
          <ns0:rFonts ns0:hint="eastAsia" ns0:eastAsia="KaiTi"/>
          <ns0:b ns0:val="0"/>
          <ns0:sz ns0:val="20"/>
          <ns0:lang ns0:val="en-US" ns0:eastAsia="zh-CN"/>
        </ns0:rPr>
        <ns0:t>均</ns0:t>
      </ns0:r>
      <ns0:r>
        <ns0:rPr>
          <ns0:rFonts ns0:ascii="Times New Roman" ns0:hAnsi="Times New Roman" ns0:eastAsia="KaiTi"/>
          <ns0:b ns0:val="0"/>
          <ns0:sz ns0:val="20"/>
        </ns0:rPr>
        <ns0:t>基于模拟 TEE、可验证 DA 注册表与配置化成本模型</ns0:t>
      </ns0:r>
      <ns0:r>
        <ns0:rPr>
          <ns0:rFonts ns0:hint="eastAsia" ns0:eastAsia="KaiTi"/>
          <ns0:b ns0:val="0"/>
          <ns0:sz ns0:val="20"/>
          <ns0:lang ns0:val="en-US" ns0:eastAsia="zh-CN"/>
        </ns0:rPr>
        <ns0:t>得出</ns0:t>
      </ns0:r>
      <ns0:r>
        <ns0:rPr>
          <ns0:rFonts ns0:hint="eastAsia" ns0:eastAsia="KaiTi"/>
          <ns0:b ns0:val="0"/>
          <ns0:sz ns0:val="20"/>
          <ns0:lang ns0:val="en-US" ns0:eastAsia="zh-CN"/>
        </ns0:rPr>
        <ns0:t>，</ns0:t>
      </ns0:r>
      <ns0:r>
        <ns0:rPr>
          <ns0:rFonts ns0:hint="eastAsia" ns0:eastAsia="KaiTi"/>
          <ns0:b ns0:val="0"/>
          <ns0:sz ns0:val="20"/>
          <ns0:lang ns0:val="en-US" ns0:eastAsia="zh-CN"/>
        </ns0:rPr>
        <ns0:t>实验</ns0:t>
      </ns0:r>
      <ns0:r>
        <ns0:rPr>
          <ns0:rFonts ns0:hint="eastAsia" ns0:eastAsia="KaiTi"/>
          <ns0:b ns0:val="0"/>
          <ns0:sz ns0:val="20"/>
          <ns0:lang ns0:val="en-US" ns0:eastAsia="zh-CN"/>
        </ns0:rPr>
        <ns0:t>边界</ns0:t>
      </ns0:r>
      <ns0:r>
        <ns0:rPr>
          <ns0:rFonts ns0:hint="eastAsia" ns0:eastAsia="KaiTi"/>
          <ns0:b ns0:val="0"/>
          <ns0:sz ns0:val="20"/>
          <ns0:lang ns0:val="en-US" ns0:eastAsia="zh-CN"/>
        </ns0:rPr>
        <ns0:t>清晰</ns0:t>
      </ns0:r>
      <ns0:r>
        <ns0:rPr>
          <ns0:rFonts ns0:hint="eastAsia" ns0:eastAsia="KaiTi"/>
          <ns0:b ns0:val="0"/>
          <ns0:sz ns0:val="20"/>
          <ns0:lang ns0:val="en-US" ns0:eastAsia="zh-CN"/>
        </ns0:rPr>
        <ns0:t>可控</ns0:t>
      </ns0:r>
      <ns0:r>
        <ns0:rPr>
          <ns0:rFonts ns0:ascii="Times New Roman" ns0:hAnsi="Times New Roman" ns0:eastAsia="KaiTi"/>
          <ns0:b ns0:val="0"/>
          <ns0:sz ns0:val="20"/>
        </ns0:rPr>
        <ns0:t>。</ns0:t>
      </ns0:r>
    </ns0:p>
    <ns0:p ns2:paraId="5DFF0293">
      <ns0:pPr>
        <ns0:spacing ns0:before="40" ns0:after="40" ns0:line="260" ns0:lineRule="exact"/>
        <ns0:ind ns0:firstLine="0"/>
        <ns0:jc ns0:val="both"/>
      </ns0:pPr>
      <ns0:r>
        <ns0:rPr>
          <ns0:rFonts ns0:ascii="Times New Roman" ns0:hAnsi="Times New Roman" ns0:eastAsia="KaiTi"/>
          <ns0:b/>
          <ns0:sz ns0:val="20"/>
        </ns0:rPr>
        <ns0:t>关键词：</ns0:t>
      </ns0:r>
      <ns0:r>
        <ns0:rPr>
          <ns0:rFonts ns0:ascii="Times New Roman" ns0:hAnsi="Times New Roman" ns0:eastAsia="KaiTi"/>
          <ns0:b ns0:val="0"/>
          <ns0:sz ns0:val="20"/>
        </ns0:rPr>
        <ns0:t>Hybrid TEE-Rollup；交互式挑战；数据可用性；高频 DApp；成本摊销；故障恢复</ns0:t>
      </ns0:r>
    </ns0:p>
    <ns0:p ns2:paraId="6360D98D">
      <ns0:pPr>
        <ns0:spacing ns0:before="0" ns0:after="0" ns0:line="260" ns0:lineRule="exact"/>
        <ns0:ind ns0:firstLine="0"/>
        <ns0:jc ns0:val="left"/>
      </ns0:pPr>
      <ns0:r>
        <ns0:rPr>
          <ns0:rFonts ns0:ascii="Times New Roman" ns0:hAnsi="Times New Roman" ns0:eastAsia="KaiTi"/>
          <ns0:b ns0:val="0"/>
          <ns0:sz ns0:val="20"/>
        </ns0:rPr>
        <ns0:t>中图分类号：TP311    文献标志码：A</ns0:t>
      </ns0:r>
    </ns0:p>
    <ns0:p ns2:paraId="6CDC12CE">
      <ns0:pPr>
        <ns0:spacing ns0:before="120" ns0:after="60" ns0:line="320" ns0:lineRule="exact"/>
        <ns0:jc ns0:val="center"/>
      </ns0:pPr>
      <ns0:r>
        <ns0:rPr>
          <ns0:rFonts ns0:ascii="Times New Roman" ns0:hAnsi="Times New Roman" ns0:eastAsia="Times New Roman"/>
          <ns0:b/>
          <ns0:sz ns0:val="26"/>
        </ns0:rPr>
        <ns0:t>Recoverable Challenge Protocol and Lightweight DA Cost Evaluation for</ns0:t>
      </ns0:r>
      <ns0:r>
        <ns0:rPr>
          <ns0:rFonts ns0:ascii="Times New Roman" ns0:hAnsi="Times New Roman" ns0:eastAsia="Times New Roman"/>
          <ns0:b/>
          <ns0:sz ns0:val="26"/>
        </ns0:rPr>
        <ns0:br ns0:type="textWrapping"/>
      </ns0:r>
      <ns0:r>
        <ns0:rPr>
          <ns0:rFonts ns0:ascii="Times New Roman" ns0:hAnsi="Times New Roman" ns0:eastAsia="Times New Roman"/>
          <ns0:b/>
          <ns0:sz ns0:val="26"/>
        </ns0:rPr>
        <ns0:t>Hybrid TEE-Rollup in High-Frequency DApps</ns0:t>
      </ns0:r>
    </ns0:p>
    <ns0:p ns2:paraId="50ED57D7">
      <ns0:pPr>
        <ns0:spacing ns0:before="0" ns0:after="60" ns0:line="300" ns0:lineRule="exact"/>
        <ns0:jc ns0:val="center"/>
      </ns0:pPr>
      <ns0:r>
        <ns0:rPr>
          <ns0:rFonts ns0:ascii="Times New Roman" ns0:hAnsi="Times New Roman" ns0:eastAsia="KaiTi"/>
          <ns0:b ns0:val="0"/>
          <ns0:sz ns0:val="24"/>
        </ns0:rPr>
        <ns0:t>YANG Fan</ns0:t>
      </ns0:r>
    </ns0:p>
    <ns0:p ns2:paraId="7EA5E26D">
      <ns0:pPr>
        <ns0:spacing ns0:before="40" ns0:after="40" ns0:line="260" ns0:lineRule="exact"/>
        <ns0:ind ns0:firstLine="0"/>
        <ns0:jc ns0:val="both"/>
      </ns0:pPr>
      <ns0:r>
        <ns0:rPr>
          <ns0:rFonts ns0:ascii="Times New Roman" ns0:hAnsi="Times New Roman" ns0:eastAsia="Times New Roman"/>
          <ns0:b/>
          <ns0:sz ns0:val="20"/>
        </ns0:rPr>
        <ns0:t>Abstract</ns0:t>
      </ns0:r>
      <ns0:r>
        <ns0:rPr>
          <ns0:rFonts ns0:ascii="Times New Roman" ns0:hAnsi="Times New Roman" ns0:eastAsia="Times New Roman"/>
          <ns0:b/>
          <ns0:sz ns0:val="20"/>
        </ns0:rPr>
        <ns0:t xml:space="preserve">: </ns0:t>
      </ns0:r>
      <ns0:r>
        <ns0:rPr>
          <ns0:rFonts ns0:ascii="Times New Roman" ns0:hAnsi="Times New Roman" ns0:eastAsia="Times New Roman"/>
          <ns0:b ns0:val="0"/>
          <ns0:sz ns0:val="20"/>
        </ns0:rPr>
        <ns0:t>High-frequency decentralized applications (DApps) require low latency, low on-chain overhead, and publicly verifiable arbitration under abnormal executions. This paper studies the interaction between lightweight on-chain commitments, off-chain data availability (DA) payloads, and timeout challenges in Hybrid TEE-Rollup. It proposes a Recoverable Challenge protocol, an Evidence-Carrying Compact Commit, and a DA-Aware Cost Model. The recoverable challenge path restores timeout sessions to replayable and settleable states; the compact commit binds the state root, output hash, proof hash, DA pointer, and DA root; the cost model characterizes the effects of payload size, batching, and DA path selection. Experiments based on a Python prototype, local EVM gas measurements, and Sepolia deployment records show that compact commits average about 406 bytes. Under payload size 8192 and batch size 1000, the modular DA sampling path reduces the estimated amortized cost by 96.33% compared with full on-chain calldata. In synthetic timeout scenarios, recovery improves the challenge success rate from 0% on the unrecoverable path to 100%. The results are bounded by a simulated TEE, a verifiable DA registry, and a configurable cost model.</ns0:t>
      </ns0:r>
    </ns0:p>
    <ns0:p ns2:paraId="53B74835">
      <ns0:pPr>
        <ns0:spacing ns0:before="40" ns0:after="40" ns0:line="260" ns0:lineRule="exact"/>
        <ns0:ind ns0:firstLine="0"/>
        <ns0:jc ns0:val="both"/>
      </ns0:pPr>
      <ns0:r>
        <ns0:rPr>
          <ns0:rFonts ns0:ascii="Times New Roman" ns0:hAnsi="Times New Roman" ns0:eastAsia="Times New Roman"/>
          <ns0:b/>
          <ns0:sz ns0:val="20"/>
        </ns0:rPr>
        <ns0:t xml:space="preserve">Key words: </ns0:t>
      </ns0:r>
      <ns0:r>
        <ns0:rPr>
          <ns0:rFonts ns0:ascii="Times New Roman" ns0:hAnsi="Times New Roman" ns0:eastAsia="Times New Roman"/>
          <ns0:b ns0:val="0"/>
          <ns0:sz ns0:val="20"/>
        </ns0:rPr>
        <ns0:t>Hybrid TEE-Rollup; interactive challenge; data availability; high-frequency DApp; cost amortization; fault recovery</ns0:t>
      </ns0:r>
    </ns0:p>
    <ns0:p ns2:paraId="507F2F3D">
      <ns0:pPr>
        <ns0:sectPr>
          <ns0:headerReference ns3:id="rId7" ns0:type="default"/>
          <ns0:footerReference ns3:id="rId8"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2E4EE5A9">
      <ns0:pPr>
        <ns0:spacing ns0:before="120" ns0:after="60" ns0:line="280" ns0:lineRule="exact"/>
        <ns0:ind ns0:firstLine="0"/>
        <ns0:jc ns0:val="left"/>
      </ns0:pPr>
      <ns0:r>
        <ns0:rPr>
          <ns0:rFonts ns0:ascii="Times New Roman" ns0:hAnsi="Times New Roman" ns0:eastAsia="黑体"/>
          <ns0:b/>
          <ns0:sz ns0:val="23"/>
        </ns0:rPr>
        <ns0:t>1  引言</ns0:t>
      </ns0:r>
    </ns0:p>
    <ns0:p ns2:paraId="37E2A058">
      <ns0:pPr>
        <ns0:spacing ns0:before="0" ns0:after="0" ns0:line="260" ns0:lineRule="exact"/>
        <ns0:ind ns0:firstLine="400"/>
        <ns0:jc ns0:val="both"/>
      </ns0:pPr>
      <ns0:r>
        <ns0:rPr>
          <ns0:rFonts ns0:ascii="Times New Roman" ns0:hAnsi="Times New Roman" ns0:eastAsia="宋体"/>
          <ns0:b ns0:val="0"/>
          <ns0:sz ns0:val="20"/>
        </ns0:rPr>
        <ns0:t>高频去中心化应用的瓶颈来自低价值高频交互与异常可验证性的耦合。以链上 AI 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ns0:t>
      </ns0:r>
    </ns0:p>
    <ns0:p ns2:paraId="1C7156FE">
      <ns0:pPr>
        <ns0:spacing ns0:before="0" ns0:after="0" ns0:line="260" ns0:lineRule="exact"/>
        <ns0:ind ns0:firstLine="400"/>
        <ns0:jc ns0:val="both"/>
      </ns0:pPr>
      <ns0:r>
        <ns0:rPr>
          <ns0:rFonts ns0:ascii="Times New Roman" ns0:hAnsi="Times New Roman" ns0:eastAsia="宋体"/>
          <ns0:b ns0:val="0"/>
          <ns0:sz ns0:val="20"/>
        </ns0:rPr>
        <ns0:t>现有路线分别覆盖了这一需求的不同侧面。全链上执行公开验证能力强，但高频负载、存储和执行成本直接上链；完全链下执行降低延迟和成本，却缺少用户可依赖的公开仲裁路径；纯 TEE 执行降低正常路径验证成本，但仍受硬件和宿主环境影响。Hybrid TEE-Rollup 将 TEE 快速路径与链上异常路径结合，其风险也集中在异常路径：一旦恢复机制和证据入口缺失，系统会在最需要仲裁时失去协议连续性。</ns0:t>
      </ns0:r>
    </ns0:p>
    <ns0:p ns2:paraId="578806EC">
      <ns0:pPr>
        <ns0:spacing ns0:before="0" ns0:after="0" ns0:line="260" ns0:lineRule="exact"/>
        <ns0:ind ns0:firstLine="400"/>
        <ns0:jc ns0:val="both"/>
        <ns0:rPr/>
      </ns0:pPr>
      <ns0:r>
        <ns0:rPr>
          <ns0:rFonts ns0:ascii="Times New Roman" ns0:hAnsi="Times New Roman" ns0:eastAsia="宋体"/>
          <ns0:b ns0:val="0"/>
          <ns0:sz ns0:val="20"/>
        </ns0:rPr>
        <ns0:t>超时后挑战流程卡死属于协议活性与仲裁连续性问题。传统挑战机制可以关注错误是否能够被发现，但对于高频 DApp 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ns0:t>
      </ns0:r>
    </ns0:p>
    <ns0:p ns2:paraId="578806EC">
      <ns0:pPr>
        <ns0:spacing ns0:before="0" ns0:after="0" ns0:line="260" ns0:lineRule="exact"/>
        <ns0:ind ns0:firstLine="400"/>
        <ns0:jc ns0:val="both"/>
        <ns0:rPr>
          <ns0:rFonts ns0:ascii="Times New Roman" ns0:hAnsi="Times New Roman" ns0:eastAsia="宋体"/>
          <ns0:b ns0:val="0"/>
          <ns0:sz ns0:val="20"/>
        </ns0:rPr>
        <ns0:pPrChange ns0:id="146" ns0:author="赵春艳" ns0:date="2026-06-15T11:02:35Z">
          <ns0:pPr>
            <ns0:spacing ns0:before="0" ns0:after="0" ns0:line="260" ns0:lineRule="exact"/>
            <ns0:ind ns0:firstLine="400"/>
            <ns0:jc ns0:val="both"/>
          </ns0:pPr>
        </ns0:pPrChange>
      </ns0:pPr>
    </ns0:p>
    <ns0:p ns2:paraId="0F7BB9FE">
      <ns0:pPr>
        <ns0:spacing ns0:before="0" ns0:after="0" ns0:line="260" ns0:lineRule="exact"/>
        <ns0:ind ns0:firstLine="400"/>
        <ns0:jc ns0:val="both"/>
        <ns0:rPr>
          <ns0:rFonts ns0:hint="default" ns0:ascii="Times New Roman" ns0:hAnsi="Times New Roman" ns0:eastAsia="宋体"/>
          <ns0:b ns0:val="0"/>
          <ns0:sz ns0:val="20"/>
          <ns0:lang ns0:val="en-US" ns0:eastAsia="zh-CN"/>
        </ns0:rPr>
      </ns0:pPr>
      <ns0:r>
        <ns0:rPr>
          <ns0:rFonts ns0:hint="eastAsia" ns0:eastAsia="宋体"/>
          <ns0:b ns0:val="0"/>
          <ns0:sz ns0:val="20"/>
          <ns0:lang ns0:val="en-US" ns0:eastAsia="zh-CN"/>
        </ns0:rPr>
        <ns0:t>本文</ns0:t>
      </ns0:r>
      <ns0:r>
        <ns0:rPr>
          <ns0:rFonts ns0:hint="eastAsia" ns0:eastAsia="宋体"/>
          <ns0:b ns0:val="0"/>
          <ns0:sz ns0:val="20"/>
          <ns0:lang ns0:val="en-US" ns0:eastAsia="zh-CN"/>
        </ns0:rPr>
        <ns0:t>主要</ns0:t>
      </ns0:r>
      <ns0:r>
        <ns0:rPr>
          <ns0:rFonts ns0:hint="eastAsia" ns0:eastAsia="宋体"/>
          <ns0:b ns0:val="0"/>
          <ns0:sz ns0:val="20"/>
          <ns0:lang ns0:val="en-US" ns0:eastAsia="zh-CN"/>
        </ns0:rPr>
        <ns0:t>贡献</ns0:t>
      </ns0:r>
      <ns0:r>
        <ns0:rPr>
          <ns0:rFonts ns0:hint="eastAsia" ns0:eastAsia="宋体"/>
          <ns0:b ns0:val="0"/>
          <ns0:sz ns0:val="20"/>
          <ns0:lang ns0:val="en-US" ns0:eastAsia="zh-CN"/>
        </ns0:rPr>
        <ns0:t>如下</ns0:t>
      </ns0:r>
      <ns0:r>
        <ns0:rPr>
          <ns0:rFonts ns0:hint="eastAsia" ns0:eastAsia="宋体"/>
          <ns0:b ns0:val="0"/>
          <ns0:sz ns0:val="20"/>
          <ns0:lang ns0:val="en-US" ns0:eastAsia="zh-CN"/>
        </ns0:rPr>
        <ns0:t>。</ns0:t>
      </ns0:r>
    </ns0:p>
    <ns0:p ns2:paraId="47A46A12">
      <ns0:pPr>
        <ns0:spacing ns0:before="0" ns0:after="0" ns0:line="260" ns0:lineRule="exact"/>
        <ns0:ind ns0:firstLine="400"/>
        <ns0:jc ns0:val="both"/>
        <ns0:pPrChange ns0:id="155" ns0:author="赵春艳" ns0:date="2026-06-15T00:36:26Z">
          <ns0:pPr>
            <ns0:spacing ns0:before="120" ns0:after="60" ns0:line="280" ns0:lineRule="exact"/>
            <ns0:ind ns0:firstLine="0"/>
            <ns0:jc ns0:val="left"/>
          </ns0:pPr>
        </ns0:pPrChange>
      </ns0:pPr>
    </ns0:p>
    <ns0:p ns2:paraId="0824BA84">
      <ns0:pPr>
        <ns0:spacing ns0:before="0" ns0:after="0" ns0:line="260" ns0:lineRule="exact"/>
        <ns0:ind ns0:firstLine="400"/>
        <ns0:jc ns0:val="both"/>
        <ns0:rPr>
          <ns0:rFonts ns0:hint="eastAsia" ns0:eastAsia="宋体"/>
          <ns0:b ns0:val="0"/>
          <ns0:sz ns0:val="20"/>
          <ns0:lang ns0:eastAsia="zh-CN"/>
        </ns0:rPr>
      </ns0:pPr>
      <ns0:r>
        <ns0:rPr>
          <ns0:rFonts ns0:hint="eastAsia" ns0:eastAsia="宋体"/>
          <ns0:b ns0:val="0"/>
          <ns0:sz ns0:val="20"/>
          <ns0:lang ns0:eastAsia="zh-CN"/>
        </ns0:rPr>
        <ns0:t>（</ns0:t>
      </ns0:r>
      <ns0:r>
        <ns0:rPr>
          <ns0:rFonts ns0:hint="eastAsia" ns0:eastAsia="宋体"/>
          <ns0:b ns0:val="0"/>
          <ns0:sz ns0:val="20"/>
          <ns0:lang ns0:val="en-US" ns0:eastAsia="zh-CN"/>
        </ns0:rPr>
        <ns0:t>1</ns0:t>
      </ns0:r>
      <ns0:r>
        <ns0:rPr>
          <ns0:rFonts ns0:hint="eastAsia" ns0:eastAsia="宋体"/>
          <ns0:b ns0:val="0"/>
          <ns0:sz ns0:val="20"/>
          <ns0:lang ns0:eastAsia="zh-CN"/>
        </ns0:rPr>
        <ns0:t>）</ns0:t>
      </ns0:r>
      <ns0:r>
        <ns0:rPr>
          <ns0:rFonts ns0:hint="eastAsia" ns0:eastAsia="宋体"/>
          <ns0:b/>
          <ns0:bCs/>
          <ns0:sz ns0:val="20"/>
          <ns0:lang ns0:val="en-US" ns0:eastAsia="zh-CN"/>
          <ns0:rPrChange ns0:id="163" ns0:author="赵春艳" ns0:date="2026-06-15T11:04:02Z">
            <ns0:rPr>
              <ns0:rFonts ns0:hint="eastAsia" ns0:eastAsia="宋体"/>
              <ns0:b ns0:val="0"/>
              <ns0:sz ns0:val="20"/>
              <ns0:lang ns0:val="en-US" ns0:eastAsia="zh-CN"/>
            </ns0:rPr>
          </ns0:rPrChange>
        </ns0:rPr>
        <ns0:t>提出可恢复挑战协议</ns0:t>
      </ns0:r>
      <ns0:r>
        <ns0:rPr>
          <ns0:rFonts ns0:hint="eastAsia" ns0:eastAsia="宋体"/>
          <ns0:b ns0:val="0"/>
          <ns0:sz ns0:val="20"/>
          <ns0:lang ns0:val="en-US" ns0:eastAsia="zh-CN"/>
        </ns0:rPr>
        <ns0:t>。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ns0:t>
      </ns0:r>
      <ns0:r>
        <ns0:rPr>
          <ns0:rFonts ns0:hint="eastAsia" ns0:eastAsia="宋体"/>
          <ns0:b ns0:val="0"/>
          <ns0:sz ns0:val="20"/>
          <ns0:lang ns0:val="en-US" ns0:eastAsia="zh-CN"/>
        </ns0:rPr>
        <ns0:t>。</ns0:t>
      </ns0:r>
    </ns0:p>
    <ns0:p ns2:paraId="3608829A">
      <ns0:pPr>
        <ns0:spacing ns0:before="0" ns0:after="0" ns0:line="260" ns0:lineRule="exact"/>
        <ns0:ind ns0:firstLine="400"/>
        <ns0:jc ns0:val="both"/>
        <ns0:rPr/>
      </ns0:pPr>
    </ns0:p>
    <ns0:p ns2:paraId="5DD1723D">
      <ns0:pPr>
        <ns0:spacing ns0:before="0" ns0:after="0" ns0:line="260" ns0:lineRule="exact"/>
        <ns0:ind ns0:firstLine="400"/>
        <ns0:jc ns0:val="both"/>
        <ns0:rPr>
          <ns0:rFonts ns0:hint="eastAsia" ns0:eastAsia="宋体"/>
          <ns0:b ns0:val="0"/>
          <ns0:sz ns0:val="20"/>
          <ns0:lang ns0:val="en-US" ns0:eastAsia="zh-CN"/>
        </ns0:rPr>
      </ns0:pPr>
      <ns0:r>
        <ns0:rPr>
          <ns0:rFonts ns0:hint="eastAsia" ns0:eastAsia="宋体"/>
          <ns0:b ns0:val="0"/>
          <ns0:sz ns0:val="20"/>
          <ns0:lang ns0:eastAsia="zh-CN"/>
        </ns0:rPr>
        <ns0:t>（</ns0:t>
      </ns0:r>
      <ns0:r>
        <ns0:rPr>
          <ns0:rFonts ns0:hint="eastAsia" ns0:eastAsia="宋体"/>
          <ns0:b ns0:val="0"/>
          <ns0:sz ns0:val="20"/>
          <ns0:lang ns0:val="en-US" ns0:eastAsia="zh-CN"/>
        </ns0:rPr>
        <ns0:t>2</ns0:t>
      </ns0:r>
      <ns0:r>
        <ns0:rPr>
          <ns0:rFonts ns0:hint="eastAsia" ns0:eastAsia="宋体"/>
          <ns0:b ns0:val="0"/>
          <ns0:sz ns0:val="20"/>
          <ns0:lang ns0:eastAsia="zh-CN"/>
        </ns0:rPr>
        <ns0:t>）</ns0:t>
      </ns0:r>
      <ns0:r>
        <ns0:rPr>
          <ns0:rFonts ns0:hint="eastAsia" ns0:eastAsia="宋体"/>
          <ns0:b/>
          <ns0:bCs/>
          <ns0:sz ns0:val="20"/>
          <ns0:lang ns0:val="en-US" ns0:eastAsia="zh-CN"/>
          <ns0:rPrChange ns0:id="175" ns0:author="赵春艳" ns0:date="2026-06-15T11:04:51Z">
            <ns0:rPr>
              <ns0:rFonts ns0:hint="eastAsia" ns0:eastAsia="宋体"/>
              <ns0:b ns0:val="0"/>
              <ns0:sz ns0:val="20"/>
              <ns0:lang ns0:val="en-US" ns0:eastAsia="zh-CN"/>
            </ns0:rPr>
          </ns0:rPrChange>
        </ns0:rPr>
        <ns0:t>设计证据绑定型紧凑提交机制</ns0:t>
      </ns0:r>
      <ns0:r>
        <ns0:rPr>
          <ns0:rFonts ns0:hint="eastAsia" ns0:eastAsia="宋体"/>
          <ns0:b ns0:val="0"/>
          <ns0:sz ns0:val="20"/>
          <ns0:lang ns0:val="en-US" ns0:eastAsia="zh-CN"/>
        </ns0:rPr>
        <ns0:t>。该结构将状态根、输出哈希、证明哈希、DA 指针与 DA 根进行密码学绑定，使链上精简凭证具备重放前置能力、证据可追溯能力与可验证属性</ns0:t>
      </ns0:r>
      <ns0:r>
        <ns0:rPr>
          <ns0:rFonts ns0:hint="eastAsia" ns0:eastAsia="宋体"/>
          <ns0:b ns0:val="0"/>
          <ns0:sz ns0:val="20"/>
          <ns0:lang ns0:val="en-US" ns0:eastAsia="zh-CN"/>
        </ns0:rPr>
        <ns0:t>。</ns0:t>
      </ns0:r>
    </ns0:p>
    <ns0:p ns2:paraId="1A6883D0">
      <ns0:pPr>
        <ns0:spacing ns0:before="0" ns0:after="0" ns0:line="260" ns0:lineRule="exact"/>
        <ns0:ind ns0:firstLine="400"/>
        <ns0:jc ns0:val="both"/>
        <ns0:rPr/>
      </ns0:pPr>
    </ns0:p>
    <ns0:p ns2:paraId="4A38DA3F">
      <ns0:pPr>
        <ns0:spacing ns0:before="0" ns0:after="0" ns0:line="260" ns0:lineRule="exact"/>
        <ns0:ind ns0:firstLine="400"/>
        <ns0:jc ns0:val="both"/>
        <ns0:rPr>
          <ns0:rFonts ns0:hint="eastAsia" ns0:eastAsia="宋体"/>
          <ns0:b ns0:val="0"/>
          <ns0:sz ns0:val="20"/>
          <ns0:lang ns0:eastAsia="zh-CN"/>
        </ns0:rPr>
      </ns0:pPr>
      <ns0:r>
        <ns0:rPr>
          <ns0:rFonts ns0:hint="eastAsia" ns0:eastAsia="宋体"/>
          <ns0:b ns0:val="0"/>
          <ns0:sz ns0:val="20"/>
          <ns0:lang ns0:eastAsia="zh-CN"/>
        </ns0:rPr>
        <ns0:t>（</ns0:t>
      </ns0:r>
      <ns0:r>
        <ns0:rPr>
          <ns0:rFonts ns0:hint="eastAsia" ns0:eastAsia="宋体"/>
          <ns0:b ns0:val="0"/>
          <ns0:sz ns0:val="20"/>
          <ns0:lang ns0:val="en-US" ns0:eastAsia="zh-CN"/>
        </ns0:rPr>
        <ns0:t>3</ns0:t>
      </ns0:r>
      <ns0:r>
        <ns0:rPr>
          <ns0:rFonts ns0:hint="eastAsia" ns0:eastAsia="宋体"/>
          <ns0:b ns0:val="0"/>
          <ns0:sz ns0:val="20"/>
          <ns0:lang ns0:eastAsia="zh-CN"/>
        </ns0:rPr>
        <ns0:t>）</ns0:t>
      </ns0:r>
      <ns0:r>
        <ns0:rPr>
          <ns0:rFonts ns0:hint="eastAsia" ns0:eastAsia="宋体"/>
          <ns0:b/>
          <ns0:bCs/>
          <ns0:sz ns0:val="20"/>
          <ns0:lang ns0:val="en-US" ns0:eastAsia="zh-CN"/>
          <ns0:rPrChange ns0:id="186" ns0:author="赵春艳" ns0:date="2026-06-15T11:05:17Z">
            <ns0:rPr>
              <ns0:rFonts ns0:hint="eastAsia" ns0:eastAsia="宋体"/>
              <ns0:b ns0:val="0"/>
              <ns0:sz ns0:val="20"/>
              <ns0:lang ns0:val="en-US" ns0:eastAsia="zh-CN"/>
            </ns0:rPr>
          </ns0:rPrChange>
        </ns0:rPr>
        <ns0:t>构建DA 感知成本摊销模型</ns0:t>
      </ns0:r>
      <ns0:r>
        <ns0:rPr>
          <ns0:rFonts ns0:hint="eastAsia" ns0:eastAsia="宋体"/>
          <ns0:b ns0:val="0"/>
          <ns0:sz ns0:val="20"/>
          <ns0:lang ns0:val="en-US" ns0:eastAsia="zh-CN"/>
        </ns0:rPr>
        <ns0:t>。该模型量化分析负载规模伸缩、批处理策略、DA 部署路径三类因素对系统成本的影响，为不同业务负载下的 DA 方案选型与成本管控提供理论依据</ns0:t>
      </ns0:r>
      <ns0:r>
        <ns0:rPr>
          <ns0:rFonts ns0:hint="eastAsia" ns0:eastAsia="宋体"/>
          <ns0:b ns0:val="0"/>
          <ns0:sz ns0:val="20"/>
          <ns0:lang ns0:val="en-US" ns0:eastAsia="zh-CN"/>
        </ns0:rPr>
        <ns0:t>。</ns0:t>
      </ns0:r>
    </ns0:p>
    <ns0:p ns2:paraId="121C9A94">
      <ns0:pPr>
        <ns0:spacing ns0:before="0" ns0:after="0" ns0:line="260" ns0:lineRule="exact"/>
        <ns0:ind ns0:firstLine="400"/>
        <ns0:jc ns0:val="both"/>
      </ns0:pPr>
    </ns0:p>
    <ns0:p ns2:paraId="7E715A90">
      <ns0:pPr>
        <ns0:sectPr>
          <ns0:headerReference ns3:id="rId9" ns0:type="default"/>
          <ns0:footerReference ns3:id="rId10"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1D793D66">
      <ns0:pPr>
        <ns0:spacing ns0:before="0" ns0:after="0" ns0:line="210" ns0:lineRule="exact"/>
        <ns0:ind ns0:firstLine="0"/>
        <ns0:jc ns0:val="center"/>
      </ns0:pPr>
      <ns0:r>
        <ns0:rPr>
          <ns0:rFonts ns0:ascii="Times New Roman" ns0:hAnsi="Times New Roman" ns0:eastAsia="宋体"/>
          <ns0:b ns0:val="0"/>
          <ns0:sz ns0:val="18"/>
        </ns0:rPr>
        <ns0:t>表 1  本文机制推进点与研究作用</ns0:t>
      </ns0:r>
    </ns0:p>
    <ns0:p ns2:paraId="6C87B2EF">
      <ns0:pPr>
        <ns0:spacing ns0:before="0" ns0:after="0" ns0:line="210" ns0:lineRule="exact"/>
        <ns0:ind ns0:firstLine="0"/>
        <ns0:jc ns0:val="center"/>
      </ns0:pPr>
      <ns0:r>
        <ns0:rPr>
          <ns0:rFonts ns0:ascii="Times New Roman" ns0:hAnsi="Times New Roman" ns0:eastAsia="宋体"/>
          <ns0:b ns0:val="0"/>
          <ns0:sz ns0:val="18"/>
        </ns0:rPr>
        <ns0:t>Table 1  Mechanism advances and roles</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3326"/>
        <ns0:gridCol ns0:w="3326"/>
        <ns0:gridCol ns0:w="3326"/>
      </ns0:tblGrid>
      <ns0:tr ns2:paraId="6149519B">
        <ns0:trPr>
          <ns0:tblHeader/>
          <ns0:jc ns0:val="center"/>
        </ns0:trPr>
        <ns0:tc>
          <ns0:tcPr>
            <ns0:tcW ns0:w="3326" ns0:type="dxa"/>
            <ns0:tcBorders>
              <ns0:bottom ns0:val="single" ns0:color="000000" ns0:sz="6" ns0:space="0"/>
            </ns0:tcBorders>
            <ns0:vAlign ns0:val="center"/>
          </ns0:tcPr>
          <ns0:p ns2:paraId="75A3BD19">
            <ns0:pPr>
              <ns0:spacing ns0:before="0" ns0:after="0" ns0:line="200" ns0:lineRule="exact"/>
              <ns0:ind ns0:firstLine="0"/>
              <ns0:jc ns0:val="center"/>
            </ns0:pPr>
            <ns0:r>
              <ns0:rPr>
                <ns0:rFonts ns0:ascii="Times New Roman" ns0:hAnsi="Times New Roman" ns0:eastAsia="宋体"/>
                <ns0:b/>
                <ns0:sz ns0:val="15"/>
              </ns0:rPr>
              <ns0:t>机制推进</ns0:t>
            </ns0:r>
          </ns0:p>
        </ns0:tc>
        <ns0:tc>
          <ns0:tcPr>
            <ns0:tcW ns0:w="3326" ns0:type="dxa"/>
            <ns0:tcBorders>
              <ns0:bottom ns0:val="single" ns0:color="000000" ns0:sz="6" ns0:space="0"/>
            </ns0:tcBorders>
            <ns0:vAlign ns0:val="center"/>
          </ns0:tcPr>
          <ns0:p ns2:paraId="29000B81">
            <ns0:pPr>
              <ns0:spacing ns0:before="0" ns0:after="0" ns0:line="200" ns0:lineRule="exact"/>
              <ns0:ind ns0:firstLine="0"/>
              <ns0:jc ns0:val="center"/>
            </ns0:pPr>
            <ns0:r>
              <ns0:rPr>
                <ns0:rFonts ns0:ascii="Times New Roman" ns0:hAnsi="Times New Roman" ns0:eastAsia="宋体"/>
                <ns0:b/>
                <ns0:sz ns0:val="15"/>
              </ns0:rPr>
              <ns0:t>核心作用</ns0:t>
            </ns0:r>
          </ns0:p>
        </ns0:tc>
        <ns0:tc>
          <ns0:tcPr>
            <ns0:tcW ns0:w="3326" ns0:type="dxa"/>
            <ns0:tcBorders>
              <ns0:bottom ns0:val="single" ns0:color="000000" ns0:sz="6" ns0:space="0"/>
            </ns0:tcBorders>
            <ns0:vAlign ns0:val="center"/>
          </ns0:tcPr>
          <ns0:p ns2:paraId="0BF7E07E">
            <ns0:pPr>
              <ns0:spacing ns0:before="0" ns0:after="0" ns0:line="200" ns0:lineRule="exact"/>
              <ns0:ind ns0:firstLine="0"/>
              <ns0:jc ns0:val="center"/>
            </ns0:pPr>
            <ns0:r>
              <ns0:rPr>
                <ns0:rFonts ns0:ascii="Times New Roman" ns0:hAnsi="Times New Roman" ns0:eastAsia="宋体"/>
                <ns0:b/>
                <ns0:sz ns0:val="15"/>
              </ns0:rPr>
              <ns0:t>论文定位</ns0:t>
            </ns0:r>
          </ns0:p>
        </ns0:tc>
      </ns0:tr>
      <ns0:tr ns2:paraId="44F9906B">
        <ns0:trPr>
          <ns0:jc ns0:val="center"/>
        </ns0:trPr>
        <ns0:tc>
          <ns0:tcPr>
            <ns0:tcW ns0:w="3326" ns0:type="dxa"/>
            <ns0:vAlign ns0:val="center"/>
          </ns0:tcPr>
          <ns0:p ns2:paraId="1BA06139">
            <ns0:pPr>
              <ns0:spacing ns0:before="0" ns0:after="0" ns0:line="200" ns0:lineRule="exact"/>
              <ns0:ind ns0:firstLine="0"/>
              <ns0:jc ns0:val="center"/>
            </ns0:pPr>
            <ns0:r>
              <ns0:rPr>
                <ns0:rFonts ns0:ascii="Times New Roman" ns0:hAnsi="Times New Roman" ns0:eastAsia="宋体"/>
                <ns0:b ns0:val="0"/>
                <ns0:sz ns0:val="15"/>
              </ns0:rPr>
              <ns0:t>可恢复挑战机制</ns0:t>
            </ns0:r>
          </ns0:p>
        </ns0:tc>
        <ns0:tc>
          <ns0:tcPr>
            <ns0:tcW ns0:w="3326" ns0:type="dxa"/>
            <ns0:vAlign ns0:val="center"/>
          </ns0:tcPr>
          <ns0:p ns2:paraId="6F54C2E5">
            <ns0:pPr>
              <ns0:spacing ns0:before="0" ns0:after="0" ns0:line="200" ns0:lineRule="exact"/>
              <ns0:ind ns0:firstLine="0"/>
              <ns0:jc ns0:val="center"/>
            </ns0:pPr>
            <ns0:r>
              <ns0:rPr>
                <ns0:rFonts ns0:ascii="Times New Roman" ns0:hAnsi="Times New Roman" ns0:eastAsia="宋体"/>
                <ns0:b ns0:val="0"/>
                <ns0:sz ns0:val="15"/>
              </ns0:rPr>
              <ns0:t>在超时或中断后恢复争议流程</ns0:t>
            </ns0:r>
          </ns0:p>
        </ns0:tc>
        <ns0:tc>
          <ns0:tcPr>
            <ns0:tcW ns0:w="3326" ns0:type="dxa"/>
            <ns0:vAlign ns0:val="center"/>
          </ns0:tcPr>
          <ns0:p ns2:paraId="188FDE48">
            <ns0:pPr>
              <ns0:spacing ns0:before="0" ns0:after="0" ns0:line="200" ns0:lineRule="exact"/>
              <ns0:ind ns0:firstLine="0"/>
              <ns0:jc ns0:val="center"/>
            </ns0:pPr>
            <ns0:r>
              <ns0:rPr>
                <ns0:rFonts ns0:ascii="Times New Roman" ns0:hAnsi="Times New Roman" ns0:eastAsia="宋体"/>
                <ns0:b ns0:val="0"/>
                <ns0:sz ns0:val="15"/>
              </ns0:rPr>
              <ns0:t>提升挑战活性</ns0:t>
            </ns0:r>
          </ns0:p>
        </ns0:tc>
      </ns0:tr>
      <ns0:tr ns2:paraId="32217184">
        <ns0:trPr>
          <ns0:jc ns0:val="center"/>
        </ns0:trPr>
        <ns0:tc>
          <ns0:tcPr>
            <ns0:tcW ns0:w="3326" ns0:type="dxa"/>
            <ns0:vAlign ns0:val="center"/>
          </ns0:tcPr>
          <ns0:p ns2:paraId="6D8D6942">
            <ns0:pPr>
              <ns0:spacing ns0:before="0" ns0:after="0" ns0:line="200" ns0:lineRule="exact"/>
              <ns0:ind ns0:firstLine="0"/>
              <ns0:jc ns0:val="center"/>
            </ns0:pPr>
            <ns0:r>
              <ns0:rPr>
                <ns0:rFonts ns0:ascii="Times New Roman" ns0:hAnsi="Times New Roman" ns0:eastAsia="宋体"/>
                <ns0:b ns0:val="0"/>
                <ns0:sz ns0:val="15"/>
              </ns0:rPr>
              <ns0:t>携带证据的紧凑提交</ns0:t>
            </ns0:r>
          </ns0:p>
        </ns0:tc>
        <ns0:tc>
          <ns0:tcPr>
            <ns0:tcW ns0:w="3326" ns0:type="dxa"/>
            <ns0:vAlign ns0:val="center"/>
          </ns0:tcPr>
          <ns0:p ns2:paraId="3B9458A0">
            <ns0:pPr>
              <ns0:spacing ns0:before="0" ns0:after="0" ns0:line="200" ns0:lineRule="exact"/>
              <ns0:ind ns0:firstLine="0"/>
              <ns0:jc ns0:val="center"/>
            </ns0:pPr>
            <ns0:r>
              <ns0:rPr>
                <ns0:rFonts ns0:ascii="Times New Roman" ns0:hAnsi="Times New Roman" ns0:eastAsia="宋体"/>
                <ns0:b ns0:val="0"/>
                <ns0:sz ns0:val="15"/>
              </ns0:rPr>
              <ns0:t>绑定状态/输出/证明/数据可用性根</ns0:t>
            </ns0:r>
          </ns0:p>
        </ns0:tc>
        <ns0:tc>
          <ns0:tcPr>
            <ns0:tcW ns0:w="3326" ns0:type="dxa"/>
            <ns0:vAlign ns0:val="center"/>
          </ns0:tcPr>
          <ns0:p ns2:paraId="632C2FB6">
            <ns0:pPr>
              <ns0:spacing ns0:before="0" ns0:after="0" ns0:line="200" ns0:lineRule="exact"/>
              <ns0:ind ns0:firstLine="0"/>
              <ns0:jc ns0:val="center"/>
            </ns0:pPr>
            <ns0:r>
              <ns0:rPr>
                <ns0:rFonts ns0:ascii="Times New Roman" ns0:hAnsi="Times New Roman" ns0:eastAsia="宋体"/>
                <ns0:b ns0:val="0"/>
                <ns0:sz ns0:val="15"/>
              </ns0:rPr>
              <ns0:t>形成最小证据入口</ns0:t>
            </ns0:r>
          </ns0:p>
        </ns0:tc>
      </ns0:tr>
      <ns0:tr ns2:paraId="19D1A03E">
        <ns0:trPr>
          <ns0:jc ns0:val="center"/>
        </ns0:trPr>
        <ns0:tc>
          <ns0:tcPr>
            <ns0:tcW ns0:w="3326" ns0:type="dxa"/>
            <ns0:vAlign ns0:val="center"/>
          </ns0:tcPr>
          <ns0:p ns2:paraId="35A22792">
            <ns0:pPr>
              <ns0:spacing ns0:before="0" ns0:after="0" ns0:line="200" ns0:lineRule="exact"/>
              <ns0:ind ns0:firstLine="0"/>
              <ns0:jc ns0:val="center"/>
            </ns0:pPr>
            <ns0:r>
              <ns0:rPr>
                <ns0:rFonts ns0:ascii="Times New Roman" ns0:hAnsi="Times New Roman" ns0:eastAsia="宋体"/>
                <ns0:b ns0:val="0"/>
                <ns0:sz ns0:val="15"/>
              </ns0:rPr>
              <ns0:t>故障分类</ns0:t>
            </ns0:r>
          </ns0:p>
        </ns0:tc>
        <ns0:tc>
          <ns0:tcPr>
            <ns0:tcW ns0:w="3326" ns0:type="dxa"/>
            <ns0:vAlign ns0:val="center"/>
          </ns0:tcPr>
          <ns0:p ns2:paraId="2AE89EE7">
            <ns0:pPr>
              <ns0:spacing ns0:before="0" ns0:after="0" ns0:line="200" ns0:lineRule="exact"/>
              <ns0:ind ns0:firstLine="0"/>
              <ns0:jc ns0:val="center"/>
            </ns0:pPr>
            <ns0:r>
              <ns0:rPr>
                <ns0:rFonts ns0:ascii="Times New Roman" ns0:hAnsi="Times New Roman" ns0:eastAsia="宋体"/>
                <ns0:b ns0:val="0"/>
                <ns0:sz ns0:val="15"/>
              </ns0:rPr>
              <ns0:t>区分证明、数据可用性、超时、重放和轨迹故障</ns0:t>
            </ns0:r>
          </ns0:p>
        </ns0:tc>
        <ns0:tc>
          <ns0:tcPr>
            <ns0:tcW ns0:w="3326" ns0:type="dxa"/>
            <ns0:vAlign ns0:val="center"/>
          </ns0:tcPr>
          <ns0:p ns2:paraId="4CCB66F1">
            <ns0:pPr>
              <ns0:spacing ns0:before="0" ns0:after="0" ns0:line="200" ns0:lineRule="exact"/>
              <ns0:ind ns0:firstLine="0"/>
              <ns0:jc ns0:val="center"/>
            </ns0:pPr>
            <ns0:r>
              <ns0:rPr>
                <ns0:rFonts ns0:ascii="Times New Roman" ns0:hAnsi="Times New Roman" ns0:eastAsia="宋体"/>
                <ns0:b ns0:val="0"/>
                <ns0:sz ns0:val="15"/>
              </ns0:rPr>
              <ns0:t>明确异常责任边界</ns0:t>
            </ns0:r>
          </ns0:p>
        </ns0:tc>
      </ns0:tr>
      <ns0:tr ns2:paraId="37FF4E5E">
        <ns0:trPr>
          <ns0:jc ns0:val="center"/>
        </ns0:trPr>
        <ns0:tc>
          <ns0:tcPr>
            <ns0:tcW ns0:w="3326" ns0:type="dxa"/>
            <ns0:vAlign ns0:val="center"/>
          </ns0:tcPr>
          <ns0:p ns2:paraId="1CBFA80B">
            <ns0:pPr>
              <ns0:spacing ns0:before="0" ns0:after="0" ns0:line="200" ns0:lineRule="exact"/>
              <ns0:ind ns0:firstLine="0"/>
              <ns0:jc ns0:val="center"/>
            </ns0:pPr>
            <ns0:r>
              <ns0:rPr>
                <ns0:rFonts ns0:ascii="Times New Roman" ns0:hAnsi="Times New Roman" ns0:eastAsia="宋体"/>
                <ns0:b ns0:val="0"/>
                <ns0:sz ns0:val="15"/>
              </ns0:rPr>
              <ns0:t>DA 感知成本摊销</ns0:t>
            </ns0:r>
          </ns0:p>
        </ns0:tc>
        <ns0:tc>
          <ns0:tcPr>
            <ns0:tcW ns0:w="3326" ns0:type="dxa"/>
            <ns0:vAlign ns0:val="center"/>
          </ns0:tcPr>
          <ns0:p ns2:paraId="65381C7C">
            <ns0:pPr>
              <ns0:spacing ns0:before="0" ns0:after="0" ns0:line="200" ns0:lineRule="exact"/>
              <ns0:ind ns0:firstLine="0"/>
              <ns0:jc ns0:val="center"/>
            </ns0:pPr>
            <ns0:r>
              <ns0:rPr>
                <ns0:rFonts ns0:ascii="Times New Roman" ns0:hAnsi="Times New Roman" ns0:eastAsia="宋体"/>
                <ns0:b ns0:val="0"/>
                <ns0:sz ns0:val="15"/>
              </ns0:rPr>
              <ns0:t>联合负载、批处理和数据可用性路径分析成本</ns0:t>
            </ns0:r>
          </ns0:p>
        </ns0:tc>
        <ns0:tc>
          <ns0:tcPr>
            <ns0:tcW ns0:w="3326" ns0:type="dxa"/>
            <ns0:vAlign ns0:val="center"/>
          </ns0:tcPr>
          <ns0:p ns2:paraId="5BE328FF">
            <ns0:pPr>
              <ns0:spacing ns0:before="0" ns0:after="0" ns0:line="200" ns0:lineRule="exact"/>
              <ns0:ind ns0:firstLine="0"/>
              <ns0:jc ns0:val="center"/>
            </ns0:pPr>
            <ns0:r>
              <ns0:rPr>
                <ns0:rFonts ns0:ascii="Times New Roman" ns0:hAnsi="Times New Roman" ns0:eastAsia="宋体"/>
                <ns0:b ns0:val="0"/>
                <ns0:sz ns0:val="15"/>
              </ns0:rPr>
              <ns0:t>支撑高频 DApp 成本论证</ns0:t>
            </ns0:r>
          </ns0:p>
        </ns0:tc>
      </ns0:tr>
    </ns0:tbl>
    <ns0:p ns2:paraId="1B9FAE1B">
      <ns0:pPr>
        <ns0:spacing ns0:before="0" ns0:after="60" ns0:line="250" ns0:lineRule="exact"/>
      </ns0:pPr>
    </ns0:p>
    <ns0:p ns2:paraId="031B801D">
      <ns0:pPr>
        <ns0:sectPr>
          <ns0:headerReference ns3:id="rId11" ns0:type="default"/>
          <ns0:footerReference ns3:id="rId12"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59EF6D7D">
      <ns0:pPr>
        <ns0:spacing ns0:before="0" ns0:after="0" ns0:line="260" ns0:lineRule="exact"/>
        <ns0:ind ns0:firstLine="400"/>
        <ns0:jc ns0:val="both"/>
      </ns0:pPr>
      <ns0:r>
        <ns0:rPr>
          <ns0:rFonts ns0:ascii="Times New Roman" ns0:hAnsi="Times New Roman" ns0:eastAsia="宋体"/>
          <ns0:b ns0:val="0"/>
          <ns0:sz ns0:val="20"/>
        </ns0:rPr>
        <ns0:t>表 2 用于界定本文机制与既有系统的关系：已有系统通常已经具备挑战机制或 TEE 快速路径，本文关注的增量在于超时后的挑战活性、紧凑提交到数据可用性字段级证明的绑定关系，以及面向高频工作负载的成本解释。</ns0:t>
      </ns0:r>
    </ns0:p>
    <ns0:p ns2:paraId="1FB917B7">
      <ns0:pPr>
        <ns0:sectPr>
          <ns0:headerReference ns3:id="rId13" ns0:type="default"/>
          <ns0:footerReference ns3:id="rId14"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1155D267">
      <ns0:pPr>
        <ns0:spacing ns0:before="0" ns0:after="0" ns0:line="210" ns0:lineRule="exact"/>
        <ns0:ind ns0:firstLine="0"/>
        <ns0:jc ns0:val="center"/>
      </ns0:pPr>
      <ns0:r>
        <ns0:rPr>
          <ns0:rFonts ns0:ascii="Times New Roman" ns0:hAnsi="Times New Roman" ns0:eastAsia="宋体"/>
          <ns0:b ns0:val="0"/>
          <ns0:sz ns0:val="18"/>
        </ns0:rPr>
        <ns0:t>表 2  机制语义对比</ns0:t>
      </ns0:r>
    </ns0:p>
    <ns0:p ns2:paraId="0B62B76E">
      <ns0:pPr>
        <ns0:spacing ns0:before="0" ns0:after="0" ns0:line="210" ns0:lineRule="exact"/>
        <ns0:ind ns0:firstLine="0"/>
        <ns0:jc ns0:val="center"/>
      </ns0:pPr>
      <ns0:r>
        <ns0:rPr>
          <ns0:rFonts ns0:ascii="Times New Roman" ns0:hAnsi="Times New Roman" ns0:eastAsia="宋体"/>
          <ns0:b ns0:val="0"/>
          <ns0:sz ns0:val="18"/>
        </ns0:rPr>
        <ns0:t>Table 2  Semantic comparison of mechanisms</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1996"/>
        <ns0:gridCol ns0:w="1996"/>
        <ns0:gridCol ns0:w="1996"/>
        <ns0:gridCol ns0:w="1996"/>
        <ns0:gridCol ns0:w="1996"/>
      </ns0:tblGrid>
      <ns0:tr ns2:paraId="3A00393B">
        <ns0:trPr>
          <ns0:tblHeader/>
          <ns0:jc ns0:val="center"/>
        </ns0:trPr>
        <ns0:tc>
          <ns0:tcPr>
            <ns0:tcW ns0:w="1996" ns0:type="dxa"/>
            <ns0:tcBorders>
              <ns0:bottom ns0:val="single" ns0:color="000000" ns0:sz="6" ns0:space="0"/>
            </ns0:tcBorders>
            <ns0:vAlign ns0:val="center"/>
          </ns0:tcPr>
          <ns0:p ns2:paraId="61B8F967">
            <ns0:pPr>
              <ns0:spacing ns0:before="0" ns0:after="0" ns0:line="200" ns0:lineRule="exact"/>
              <ns0:ind ns0:firstLine="0"/>
              <ns0:jc ns0:val="center"/>
            </ns0:pPr>
            <ns0:r>
              <ns0:rPr>
                <ns0:rFonts ns0:ascii="Times New Roman" ns0:hAnsi="Times New Roman" ns0:eastAsia="宋体"/>
                <ns0:b/>
                <ns0:sz ns0:val="15"/>
              </ns0:rPr>
              <ns0:t>系统</ns0:t>
            </ns0:r>
          </ns0:p>
        </ns0:tc>
        <ns0:tc>
          <ns0:tcPr>
            <ns0:tcW ns0:w="1996" ns0:type="dxa"/>
            <ns0:tcBorders>
              <ns0:bottom ns0:val="single" ns0:color="000000" ns0:sz="6" ns0:space="0"/>
            </ns0:tcBorders>
            <ns0:vAlign ns0:val="center"/>
          </ns0:tcPr>
          <ns0:p ns2:paraId="0B624026">
            <ns0:pPr>
              <ns0:spacing ns0:before="0" ns0:after="0" ns0:line="200" ns0:lineRule="exact"/>
              <ns0:ind ns0:firstLine="0"/>
              <ns0:jc ns0:val="center"/>
            </ns0:pPr>
            <ns0:r>
              <ns0:rPr>
                <ns0:rFonts ns0:ascii="Times New Roman" ns0:hAnsi="Times New Roman" ns0:eastAsia="宋体"/>
                <ns0:b/>
                <ns0:sz ns0:val="15"/>
              </ns0:rPr>
              <ns0:t>挑战机制角色</ns0:t>
            </ns0:r>
          </ns0:p>
        </ns0:tc>
        <ns0:tc>
          <ns0:tcPr>
            <ns0:tcW ns0:w="1996" ns0:type="dxa"/>
            <ns0:tcBorders>
              <ns0:bottom ns0:val="single" ns0:color="000000" ns0:sz="6" ns0:space="0"/>
            </ns0:tcBorders>
            <ns0:vAlign ns0:val="center"/>
          </ns0:tcPr>
          <ns0:p ns2:paraId="1E5C693E">
            <ns0:pPr>
              <ns0:spacing ns0:before="0" ns0:after="0" ns0:line="200" ns0:lineRule="exact"/>
              <ns0:ind ns0:firstLine="0"/>
              <ns0:jc ns0:val="center"/>
            </ns0:pPr>
            <ns0:r>
              <ns0:rPr>
                <ns0:rFonts ns0:ascii="Times New Roman" ns0:hAnsi="Times New Roman" ns0:eastAsia="宋体"/>
                <ns0:b/>
                <ns0:sz ns0:val="15"/>
              </ns0:rPr>
              <ns0:t>恢复语义</ns0:t>
            </ns0:r>
          </ns0:p>
        </ns0:tc>
        <ns0:tc>
          <ns0:tcPr>
            <ns0:tcW ns0:w="1996" ns0:type="dxa"/>
            <ns0:tcBorders>
              <ns0:bottom ns0:val="single" ns0:color="000000" ns0:sz="6" ns0:space="0"/>
            </ns0:tcBorders>
            <ns0:vAlign ns0:val="center"/>
          </ns0:tcPr>
          <ns0:p ns2:paraId="39E72F54">
            <ns0:pPr>
              <ns0:spacing ns0:before="0" ns0:after="0" ns0:line="200" ns0:lineRule="exact"/>
              <ns0:ind ns0:firstLine="0"/>
              <ns0:jc ns0:val="center"/>
            </ns0:pPr>
            <ns0:r>
              <ns0:rPr>
                <ns0:rFonts ns0:ascii="Times New Roman" ns0:hAnsi="Times New Roman" ns0:eastAsia="宋体"/>
                <ns0:b/>
                <ns0:sz ns0:val="15"/>
              </ns0:rPr>
              <ns0:t>DA 证据绑定</ns0:t>
            </ns0:r>
          </ns0:p>
        </ns0:tc>
        <ns0:tc>
          <ns0:tcPr>
            <ns0:tcW ns0:w="1996" ns0:type="dxa"/>
            <ns0:tcBorders>
              <ns0:bottom ns0:val="single" ns0:color="000000" ns0:sz="6" ns0:space="0"/>
            </ns0:tcBorders>
            <ns0:vAlign ns0:val="center"/>
          </ns0:tcPr>
          <ns0:p ns2:paraId="63B847BB">
            <ns0:pPr>
              <ns0:spacing ns0:before="0" ns0:after="0" ns0:line="200" ns0:lineRule="exact"/>
              <ns0:ind ns0:firstLine="0"/>
              <ns0:jc ns0:val="center"/>
            </ns0:pPr>
            <ns0:r>
              <ns0:rPr>
                <ns0:rFonts ns0:ascii="Times New Roman" ns0:hAnsi="Times New Roman" ns0:eastAsia="宋体"/>
                <ns0:b/>
                <ns0:sz ns0:val="15"/>
              </ns0:rPr>
              <ns0:t>成本模型作用</ns0:t>
            </ns0:r>
          </ns0:p>
        </ns0:tc>
      </ns0:tr>
      <ns0:tr ns2:paraId="22D9A38E">
        <ns0:trPr>
          <ns0:jc ns0:val="center"/>
        </ns0:trPr>
        <ns0:tc>
          <ns0:tcPr>
            <ns0:tcW ns0:w="1996" ns0:type="dxa"/>
            <ns0:vAlign ns0:val="center"/>
          </ns0:tcPr>
          <ns0:p ns2:paraId="49FF89ED">
            <ns0:pPr>
              <ns0:spacing ns0:before="0" ns0:after="0" ns0:line="200" ns0:lineRule="exact"/>
              <ns0:ind ns0:firstLine="0"/>
              <ns0:jc ns0:val="center"/>
            </ns0:pPr>
            <ns0:r>
              <ns0:rPr>
                <ns0:rFonts ns0:ascii="Times New Roman" ns0:hAnsi="Times New Roman" ns0:eastAsia="宋体"/>
                <ns0:b ns0:val="0"/>
                <ns0:sz ns0:val="15"/>
              </ns0:rPr>
              <ns0:t>Optimism</ns0:t>
            </ns0:r>
          </ns0:p>
        </ns0:tc>
        <ns0:tc>
          <ns0:tcPr>
            <ns0:tcW ns0:w="1996" ns0:type="dxa"/>
            <ns0:vAlign ns0:val="center"/>
          </ns0:tcPr>
          <ns0:p ns2:paraId="589CFFAF">
            <ns0:pPr>
              <ns0:spacing ns0:before="0" ns0:after="0" ns0:line="200" ns0:lineRule="exact"/>
              <ns0:ind ns0:firstLine="0"/>
              <ns0:jc ns0:val="center"/>
            </ns0:pPr>
            <ns0:r>
              <ns0:rPr>
                <ns0:rFonts ns0:ascii="Times New Roman" ns0:hAnsi="Times New Roman" ns0:eastAsia="宋体"/>
                <ns0:b ns0:val="0"/>
                <ns0:sz ns0:val="15"/>
              </ns0:rPr>
              <ns0:t>欺诈证明 / 争议博弈</ns0:t>
            </ns0:r>
          </ns0:p>
        </ns0:tc>
        <ns0:tc>
          <ns0:tcPr>
            <ns0:tcW ns0:w="1996" ns0:type="dxa"/>
            <ns0:vAlign ns0:val="center"/>
          </ns0:tcPr>
          <ns0:p ns2:paraId="11A15C99">
            <ns0:pPr>
              <ns0:spacing ns0:before="0" ns0:after="0" ns0:line="200" ns0:lineRule="exact"/>
              <ns0:ind ns0:firstLine="0"/>
              <ns0:jc ns0:val="center"/>
            </ns0:pPr>
            <ns0:r>
              <ns0:rPr>
                <ns0:rFonts ns0:ascii="Times New Roman" ns0:hAnsi="Times New Roman" ns0:eastAsia="宋体"/>
                <ns0:b ns0:val="0"/>
                <ns0:sz ns0:val="15"/>
              </ns0:rPr>
              <ns0:t>主要依赖挑战窗口假设处理超时</ns0:t>
            </ns0:r>
          </ns0:p>
        </ns0:tc>
        <ns0:tc>
          <ns0:tcPr>
            <ns0:tcW ns0:w="1996" ns0:type="dxa"/>
            <ns0:vAlign ns0:val="center"/>
          </ns0:tcPr>
          <ns0:p ns2:paraId="3D70F706">
            <ns0:pPr>
              <ns0:spacing ns0:before="0" ns0:after="0" ns0:line="200" ns0:lineRule="exact"/>
              <ns0:ind ns0:firstLine="0"/>
              <ns0:jc ns0:val="center"/>
            </ns0:pPr>
            <ns0:r>
              <ns0:rPr>
                <ns0:rFonts ns0:ascii="Times New Roman" ns0:hAnsi="Times New Roman" ns0:eastAsia="宋体"/>
                <ns0:b ns0:val="0"/>
                <ns0:sz ns0:val="15"/>
              </ns0:rPr>
              <ns0:t>非本文比较重点</ns0:t>
            </ns0:r>
          </ns0:p>
        </ns0:tc>
        <ns0:tc>
          <ns0:tcPr>
            <ns0:tcW ns0:w="1996" ns0:type="dxa"/>
            <ns0:vAlign ns0:val="center"/>
          </ns0:tcPr>
          <ns0:p ns2:paraId="7CC1C168">
            <ns0:pPr>
              <ns0:spacing ns0:before="0" ns0:after="0" ns0:line="200" ns0:lineRule="exact"/>
              <ns0:ind ns0:firstLine="0"/>
              <ns0:jc ns0:val="center"/>
            </ns0:pPr>
            <ns0:r>
              <ns0:rPr>
                <ns0:rFonts ns0:ascii="Times New Roman" ns0:hAnsi="Times New Roman" ns0:eastAsia="宋体"/>
                <ns0:b ns0:val="0"/>
                <ns0:sz ns0:val="15"/>
              </ns0:rPr>
              <ns0:t>本文未建模</ns0:t>
            </ns0:r>
          </ns0:p>
        </ns0:tc>
      </ns0:tr>
      <ns0:tr ns2:paraId="6D4DD286">
        <ns0:trPr>
          <ns0:jc ns0:val="center"/>
        </ns0:trPr>
        <ns0:tc>
          <ns0:tcPr>
            <ns0:tcW ns0:w="1996" ns0:type="dxa"/>
            <ns0:vAlign ns0:val="center"/>
          </ns0:tcPr>
          <ns0:p ns2:paraId="7990F5E0">
            <ns0:pPr>
              <ns0:spacing ns0:before="0" ns0:after="0" ns0:line="200" ns0:lineRule="exact"/>
              <ns0:ind ns0:firstLine="0"/>
              <ns0:jc ns0:val="center"/>
            </ns0:pPr>
            <ns0:r>
              <ns0:rPr>
                <ns0:rFonts ns0:ascii="Times New Roman" ns0:hAnsi="Times New Roman" ns0:eastAsia="宋体"/>
                <ns0:b ns0:val="0"/>
                <ns0:sz ns0:val="15"/>
              </ns0:rPr>
              <ns0:t>Arbitrum</ns0:t>
            </ns0:r>
          </ns0:p>
        </ns0:tc>
        <ns0:tc>
          <ns0:tcPr>
            <ns0:tcW ns0:w="1996" ns0:type="dxa"/>
            <ns0:vAlign ns0:val="center"/>
          </ns0:tcPr>
          <ns0:p ns2:paraId="65FB044B">
            <ns0:pPr>
              <ns0:spacing ns0:before="0" ns0:after="0" ns0:line="200" ns0:lineRule="exact"/>
              <ns0:ind ns0:firstLine="0"/>
              <ns0:jc ns0:val="center"/>
            </ns0:pPr>
            <ns0:r>
              <ns0:rPr>
                <ns0:rFonts ns0:ascii="Times New Roman" ns0:hAnsi="Times New Roman" ns0:eastAsia="宋体"/>
                <ns0:b ns0:val="0"/>
                <ns0:sz ns0:val="15"/>
              </ns0:rPr>
              <ns0:t>交互式争议定位</ns0:t>
            </ns0:r>
          </ns0:p>
        </ns0:tc>
        <ns0:tc>
          <ns0:tcPr>
            <ns0:tcW ns0:w="1996" ns0:type="dxa"/>
            <ns0:vAlign ns0:val="center"/>
          </ns0:tcPr>
          <ns0:p ns2:paraId="4CEA1090">
            <ns0:pPr>
              <ns0:spacing ns0:before="0" ns0:after="0" ns0:line="200" ns0:lineRule="exact"/>
              <ns0:ind ns0:firstLine="0"/>
              <ns0:jc ns0:val="center"/>
            </ns0:pPr>
            <ns0:r>
              <ns0:rPr>
                <ns0:rFonts ns0:ascii="Times New Roman" ns0:hAnsi="Times New Roman" ns0:eastAsia="宋体"/>
                <ns0:b ns0:val="0"/>
                <ns0:sz ns0:val="15"/>
              </ns0:rPr>
              <ns0:t>协议特定的争议推进机制</ns0:t>
            </ns0:r>
          </ns0:p>
        </ns0:tc>
        <ns0:tc>
          <ns0:tcPr>
            <ns0:tcW ns0:w="1996" ns0:type="dxa"/>
            <ns0:vAlign ns0:val="center"/>
          </ns0:tcPr>
          <ns0:p ns2:paraId="76EE1582">
            <ns0:pPr>
              <ns0:spacing ns0:before="0" ns0:after="0" ns0:line="200" ns0:lineRule="exact"/>
              <ns0:ind ns0:firstLine="0"/>
              <ns0:jc ns0:val="center"/>
            </ns0:pPr>
            <ns0:r>
              <ns0:rPr>
                <ns0:rFonts ns0:ascii="Times New Roman" ns0:hAnsi="Times New Roman" ns0:eastAsia="宋体"/>
                <ns0:b ns0:val="0"/>
                <ns0:sz ns0:val="15"/>
              </ns0:rPr>
              <ns0:t>非本文比较重点</ns0:t>
            </ns0:r>
          </ns0:p>
        </ns0:tc>
        <ns0:tc>
          <ns0:tcPr>
            <ns0:tcW ns0:w="1996" ns0:type="dxa"/>
            <ns0:vAlign ns0:val="center"/>
          </ns0:tcPr>
          <ns0:p ns2:paraId="23AE9894">
            <ns0:pPr>
              <ns0:spacing ns0:before="0" ns0:after="0" ns0:line="200" ns0:lineRule="exact"/>
              <ns0:ind ns0:firstLine="0"/>
              <ns0:jc ns0:val="center"/>
            </ns0:pPr>
            <ns0:r>
              <ns0:rPr>
                <ns0:rFonts ns0:ascii="Times New Roman" ns0:hAnsi="Times New Roman" ns0:eastAsia="宋体"/>
                <ns0:b ns0:val="0"/>
                <ns0:sz ns0:val="15"/>
              </ns0:rPr>
              <ns0:t>本文未建模</ns0:t>
            </ns0:r>
          </ns0:p>
        </ns0:tc>
      </ns0:tr>
      <ns0:tr ns2:paraId="1FBE311F">
        <ns0:trPr>
          <ns0:jc ns0:val="center"/>
        </ns0:trPr>
        <ns0:tc>
          <ns0:tcPr>
            <ns0:tcW ns0:w="1996" ns0:type="dxa"/>
            <ns0:vAlign ns0:val="center"/>
          </ns0:tcPr>
          <ns0:p ns2:paraId="215C9C14">
            <ns0:pPr>
              <ns0:spacing ns0:before="0" ns0:after="0" ns0:line="200" ns0:lineRule="exact"/>
              <ns0:ind ns0:firstLine="0"/>
              <ns0:jc ns0:val="center"/>
            </ns0:pPr>
            <ns0:r>
              <ns0:rPr>
                <ns0:rFonts ns0:ascii="Times New Roman" ns0:hAnsi="Times New Roman" ns0:eastAsia="宋体"/>
                <ns0:b ns0:val="0"/>
                <ns0:sz ns0:val="15"/>
              </ns0:rPr>
              <ns0:t>OTR</ns0:t>
            </ns0:r>
          </ns0:p>
        </ns0:tc>
        <ns0:tc>
          <ns0:tcPr>
            <ns0:tcW ns0:w="1996" ns0:type="dxa"/>
            <ns0:vAlign ns0:val="center"/>
          </ns0:tcPr>
          <ns0:p ns2:paraId="4B485226">
            <ns0:pPr>
              <ns0:spacing ns0:before="0" ns0:after="0" ns0:line="200" ns0:lineRule="exact"/>
              <ns0:ind ns0:firstLine="0"/>
              <ns0:jc ns0:val="center"/>
            </ns0:pPr>
            <ns0:r>
              <ns0:rPr>
                <ns0:rFonts ns0:ascii="Times New Roman" ns0:hAnsi="Times New Roman" ns0:eastAsia="宋体"/>
                <ns0:b ns0:val="0"/>
                <ns0:sz ns0:val="15"/>
              </ns0:rPr>
              <ns0:t>TEE 辅助的乐观验证</ns0:t>
            </ns0:r>
          </ns0:p>
        </ns0:tc>
        <ns0:tc>
          <ns0:tcPr>
            <ns0:tcW ns0:w="1996" ns0:type="dxa"/>
            <ns0:vAlign ns0:val="center"/>
          </ns0:tcPr>
          <ns0:p ns2:paraId="3816120F">
            <ns0:pPr>
              <ns0:spacing ns0:before="0" ns0:after="0" ns0:line="200" ns0:lineRule="exact"/>
              <ns0:ind ns0:firstLine="0"/>
              <ns0:jc ns0:val="center"/>
            </ns0:pPr>
            <ns0:r>
              <ns0:rPr>
                <ns0:rFonts ns0:ascii="Times New Roman" ns0:hAnsi="Times New Roman" ns0:eastAsia="宋体"/>
                <ns0:b ns0:val="0"/>
                <ns0:sz ns0:val="15"/>
              </ns0:rPr>
              <ns0:t>超时恢复讨论有限</ns0:t>
            </ns0:r>
          </ns0:p>
        </ns0:tc>
        <ns0:tc>
          <ns0:tcPr>
            <ns0:tcW ns0:w="1996" ns0:type="dxa"/>
            <ns0:vAlign ns0:val="center"/>
          </ns0:tcPr>
          <ns0:p ns2:paraId="74AB7F75">
            <ns0:pPr>
              <ns0:spacing ns0:before="0" ns0:after="0" ns0:line="200" ns0:lineRule="exact"/>
              <ns0:ind ns0:firstLine="0"/>
              <ns0:jc ns0:val="center"/>
            </ns0:pPr>
            <ns0:r>
              <ns0:rPr>
                <ns0:rFonts ns0:ascii="Times New Roman" ns0:hAnsi="Times New Roman" ns0:eastAsia="宋体"/>
                <ns0:b ns0:val="0"/>
                <ns0:sz ns0:val="15"/>
              </ns0:rPr>
              <ns0:t>部分负载/证明关联</ns0:t>
            </ns0:r>
          </ns0:p>
        </ns0:tc>
        <ns0:tc>
          <ns0:tcPr>
            <ns0:tcW ns0:w="1996" ns0:type="dxa"/>
            <ns0:vAlign ns0:val="center"/>
          </ns0:tcPr>
          <ns0:p ns2:paraId="2C37177E">
            <ns0:pPr>
              <ns0:spacing ns0:before="0" ns0:after="0" ns0:line="200" ns0:lineRule="exact"/>
              <ns0:ind ns0:firstLine="0"/>
              <ns0:jc ns0:val="center"/>
            </ns0:pPr>
            <ns0:r>
              <ns0:rPr>
                <ns0:rFonts ns0:ascii="Times New Roman" ns0:hAnsi="Times New Roman" ns0:eastAsia="宋体"/>
                <ns0:b ns0:val="0"/>
                <ns0:sz ns0:val="15"/>
              </ns0:rPr>
              <ns0:t>本文未建模</ns0:t>
            </ns0:r>
          </ns0:p>
        </ns0:tc>
      </ns0:tr>
      <ns0:tr ns2:paraId="4C473089">
        <ns0:trPr>
          <ns0:jc ns0:val="center"/>
        </ns0:trPr>
        <ns0:tc>
          <ns0:tcPr>
            <ns0:tcW ns0:w="1996" ns0:type="dxa"/>
            <ns0:vAlign ns0:val="center"/>
          </ns0:tcPr>
          <ns0:p ns2:paraId="6EDFF7A4">
            <ns0:pPr>
              <ns0:spacing ns0:before="0" ns0:after="0" ns0:line="200" ns0:lineRule="exact"/>
              <ns0:ind ns0:firstLine="0"/>
              <ns0:jc ns0:val="center"/>
            </ns0:pPr>
            <ns0:r>
              <ns0:rPr>
                <ns0:rFonts ns0:ascii="Times New Roman" ns0:hAnsi="Times New Roman" ns0:eastAsia="宋体"/>
                <ns0:b ns0:val="0"/>
                <ns0:sz ns0:val="15"/>
              </ns0:rPr>
              <ns0:t>TEERollup</ns0:t>
            </ns0:r>
          </ns0:p>
        </ns0:tc>
        <ns0:tc>
          <ns0:tcPr>
            <ns0:tcW ns0:w="1996" ns0:type="dxa"/>
            <ns0:vAlign ns0:val="center"/>
          </ns0:tcPr>
          <ns0:p ns2:paraId="09C8635A">
            <ns0:pPr>
              <ns0:spacing ns0:before="0" ns0:after="0" ns0:line="200" ns0:lineRule="exact"/>
              <ns0:ind ns0:firstLine="0"/>
              <ns0:jc ns0:val="center"/>
            </ns0:pPr>
            <ns0:r>
              <ns0:rPr>
                <ns0:rFonts ns0:ascii="Times New Roman" ns0:hAnsi="Times New Roman" ns0:eastAsia="宋体"/>
                <ns0:b ns0:val="0"/>
                <ns0:sz ns0:val="15"/>
              </ns0:rPr>
              <ns0:t>TEE 快速路径与挑战入口</ns0:t>
            </ns0:r>
          </ns0:p>
        </ns0:tc>
        <ns0:tc>
          <ns0:tcPr>
            <ns0:tcW ns0:w="1996" ns0:type="dxa"/>
            <ns0:vAlign ns0:val="center"/>
          </ns0:tcPr>
          <ns0:p ns2:paraId="12790A02">
            <ns0:pPr>
              <ns0:spacing ns0:before="0" ns0:after="0" ns0:line="200" ns0:lineRule="exact"/>
              <ns0:ind ns0:firstLine="0"/>
              <ns0:jc ns0:val="center"/>
            </ns0:pPr>
            <ns0:r>
              <ns0:rPr>
                <ns0:rFonts ns0:ascii="Times New Roman" ns0:hAnsi="Times New Roman" ns0:eastAsia="宋体"/>
                <ns0:b ns0:val="0"/>
                <ns0:sz ns0:val="15"/>
              </ns0:rPr>
              <ns0:t>主要作为系统机制讨论</ns0:t>
            </ns0:r>
          </ns0:p>
        </ns0:tc>
        <ns0:tc>
          <ns0:tcPr>
            <ns0:tcW ns0:w="1996" ns0:type="dxa"/>
            <ns0:vAlign ns0:val="center"/>
          </ns0:tcPr>
          <ns0:p ns2:paraId="0A0F38D7">
            <ns0:pPr>
              <ns0:spacing ns0:before="0" ns0:after="0" ns0:line="200" ns0:lineRule="exact"/>
              <ns0:ind ns0:firstLine="0"/>
              <ns0:jc ns0:val="center"/>
            </ns0:pPr>
            <ns0:r>
              <ns0:rPr>
                <ns0:rFonts ns0:ascii="Times New Roman" ns0:hAnsi="Times New Roman" ns0:eastAsia="宋体"/>
                <ns0:b ns0:val="0"/>
                <ns0:sz ns0:val="15"/>
              </ns0:rPr>
              <ns0:t>架构层面讨论</ns0:t>
            </ns0:r>
          </ns0:p>
        </ns0:tc>
        <ns0:tc>
          <ns0:tcPr>
            <ns0:tcW ns0:w="1996" ns0:type="dxa"/>
            <ns0:vAlign ns0:val="center"/>
          </ns0:tcPr>
          <ns0:p ns2:paraId="19825DEA">
            <ns0:pPr>
              <ns0:spacing ns0:before="0" ns0:after="0" ns0:line="200" ns0:lineRule="exact"/>
              <ns0:ind ns0:firstLine="0"/>
              <ns0:jc ns0:val="center"/>
            </ns0:pPr>
            <ns0:r>
              <ns0:rPr>
                <ns0:rFonts ns0:ascii="Times New Roman" ns0:hAnsi="Times New Roman" ns0:eastAsia="宋体"/>
                <ns0:b ns0:val="0"/>
                <ns0:sz ns0:val="15"/>
              </ns0:rPr>
              <ns0:t>未给出轻量数据可用性摊销模型</ns0:t>
            </ns0:r>
          </ns0:p>
        </ns0:tc>
      </ns0:tr>
      <ns0:tr ns2:paraId="2C82E745">
        <ns0:trPr>
          <ns0:jc ns0:val="center"/>
        </ns0:trPr>
        <ns0:tc>
          <ns0:tcPr>
            <ns0:tcW ns0:w="1996" ns0:type="dxa"/>
            <ns0:vAlign ns0:val="center"/>
          </ns0:tcPr>
          <ns0:p ns2:paraId="5318B5BF">
            <ns0:pPr>
              <ns0:spacing ns0:before="0" ns0:after="0" ns0:line="200" ns0:lineRule="exact"/>
              <ns0:ind ns0:firstLine="0"/>
              <ns0:jc ns0:val="center"/>
            </ns0:pPr>
            <ns0:r>
              <ns0:rPr>
                <ns0:rFonts ns0:ascii="Times New Roman" ns0:hAnsi="Times New Roman" ns0:eastAsia="宋体"/>
                <ns0:b ns0:val="0"/>
                <ns0:sz ns0:val="15"/>
              </ns0:rPr>
              <ns0:t>本文工作</ns0:t>
            </ns0:r>
          </ns0:p>
        </ns0:tc>
        <ns0:tc>
          <ns0:tcPr>
            <ns0:tcW ns0:w="1996" ns0:type="dxa"/>
            <ns0:vAlign ns0:val="center"/>
          </ns0:tcPr>
          <ns0:p ns2:paraId="210BDC5D">
            <ns0:pPr>
              <ns0:spacing ns0:before="0" ns0:after="0" ns0:line="200" ns0:lineRule="exact"/>
              <ns0:ind ns0:firstLine="0"/>
              <ns0:jc ns0:val="center"/>
            </ns0:pPr>
            <ns0:r>
              <ns0:rPr>
                <ns0:rFonts ns0:ascii="Times New Roman" ns0:hAnsi="Times New Roman" ns0:eastAsia="宋体"/>
                <ns0:b ns0:val="0"/>
                <ns0:sz ns0:val="15"/>
              </ns0:rPr>
              <ns0:t>可恢复挑战状态机</ns0:t>
            </ns0:r>
          </ns0:p>
        </ns0:tc>
        <ns0:tc>
          <ns0:tcPr>
            <ns0:tcW ns0:w="1996" ns0:type="dxa"/>
            <ns0:vAlign ns0:val="center"/>
          </ns0:tcPr>
          <ns0:p ns2:paraId="36EEE06D">
            <ns0:pPr>
              <ns0:spacing ns0:before="0" ns0:after="0" ns0:line="200" ns0:lineRule="exact"/>
              <ns0:ind ns0:firstLine="0"/>
              <ns0:jc ns0:val="center"/>
            </ns0:pPr>
            <ns0:r>
              <ns0:rPr>
                <ns0:rFonts ns0:ascii="Times New Roman" ns0:hAnsi="Times New Roman" ns0:eastAsia="宋体"/>
                <ns0:b ns0:val="0"/>
                <ns0:sz ns0:val="15"/>
              </ns0:rPr>
              <ns0:t>恢复操作作为保持活性的状态转移</ns0:t>
            </ns0:r>
          </ns0:p>
        </ns0:tc>
        <ns0:tc>
          <ns0:tcPr>
            <ns0:tcW ns0:w="1996" ns0:type="dxa"/>
            <ns0:vAlign ns0:val="center"/>
          </ns0:tcPr>
          <ns0:p ns2:paraId="72287D97">
            <ns0:pPr>
              <ns0:spacing ns0:before="0" ns0:after="0" ns0:line="200" ns0:lineRule="exact"/>
              <ns0:ind ns0:firstLine="0"/>
              <ns0:jc ns0:val="center"/>
            </ns0:pPr>
            <ns0:r>
              <ns0:rPr>
                <ns0:rFonts ns0:ascii="Times New Roman" ns0:hAnsi="Times New Roman" ns0:eastAsia="宋体"/>
                <ns0:b ns0:val="0"/>
                <ns0:sz ns0:val="15"/>
              </ns0:rPr>
              <ns0:t>紧凑提交到数据可用性字段级证明的绑定</ns0:t>
            </ns0:r>
          </ns0:p>
        </ns0:tc>
        <ns0:tc>
          <ns0:tcPr>
            <ns0:tcW ns0:w="1996" ns0:type="dxa"/>
            <ns0:vAlign ns0:val="center"/>
          </ns0:tcPr>
          <ns0:p ns2:paraId="4BC41658">
            <ns0:pPr>
              <ns0:spacing ns0:before="0" ns0:after="0" ns0:line="200" ns0:lineRule="exact"/>
              <ns0:ind ns0:firstLine="0"/>
              <ns0:jc ns0:val="center"/>
            </ns0:pPr>
            <ns0:r>
              <ns0:rPr>
                <ns0:rFonts ns0:ascii="Times New Roman" ns0:hAnsi="Times New Roman" ns0:eastAsia="宋体"/>
                <ns0:b ns0:val="0"/>
                <ns0:sz ns0:val="15"/>
              </ns0:rPr>
              <ns0:t>负载/批处理/路径权衡分析</ns0:t>
            </ns0:r>
          </ns0:p>
        </ns0:tc>
      </ns0:tr>
    </ns0:tbl>
    <ns0:p ns2:paraId="2E3B8C22">
      <ns0:pPr>
        <ns0:spacing ns0:before="0" ns0:after="60" ns0:line="250" ns0:lineRule="exact"/>
      </ns0:pPr>
    </ns0:p>
    <ns0:p ns2:paraId="7D122814">
      <ns0:pPr>
        <ns0:sectPr>
          <ns0:headerReference ns3:id="rId15" ns0:type="default"/>
          <ns0:footerReference ns3:id="rId16"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5EA8208F">
      <ns0:pPr>
        <ns0:spacing ns0:before="120" ns0:after="60" ns0:line="280" ns0:lineRule="exact"/>
        <ns0:ind ns0:firstLine="0"/>
        <ns0:jc ns0:val="left"/>
      </ns0:pPr>
      <ns0:r>
        <ns0:rPr>
          <ns0:rFonts ns0:ascii="Times New Roman" ns0:hAnsi="Times New Roman" ns0:eastAsia="黑体"/>
          <ns0:b/>
          <ns0:sz ns0:val="23"/>
        </ns0:rPr>
        <ns0:t>2  背景与威胁模型</ns0:t>
      </ns0:r>
    </ns0:p>
    <ns0:p ns2:paraId="76BC0BEF">
      <ns0:pPr>
        <ns0:spacing ns0:before="120" ns0:after="60" ns0:line="280" ns0:lineRule="exact"/>
        <ns0:ind ns0:firstLine="0"/>
        <ns0:jc ns0:val="left"/>
      </ns0:pPr>
      <ns0:r>
        <ns0:rPr>
          <ns0:rFonts ns0:ascii="Times New Roman" ns0:hAnsi="Times New Roman" ns0:eastAsia="黑体"/>
          <ns0:b/>
          <ns0:sz ns0:val="23"/>
        </ns0:rPr>
        <ns0:t>2.1  Rollup、可信执行环境与数据可用性</ns0:t>
      </ns0:r>
    </ns0:p>
    <ns0:p ns2:paraId="2D9AE9DC">
      <ns0:pPr>
        <ns0:spacing ns0:before="0" ns0:after="0" ns0:line="260" ns0:lineRule="exact"/>
        <ns0:ind ns0:firstLine="400"/>
        <ns0:jc ns0:val="both"/>
      </ns0:pPr>
      <ns0:r>
        <ns0:rPr>
          <ns0:rFonts ns0:ascii="Times New Roman" ns0:hAnsi="Times New Roman" ns0:eastAsia="宋体"/>
          <ns0:b ns0:val="0"/>
          <ns0:sz ns0:val="20"/>
        </ns0:rPr>
        <ns0:t>Rollup 的基本思想是将大量执行过程移至链下完成，并将状态承诺、证明或争议入口提交到链上。ZK-Rollup 通过有效性证明保证提交状态的正确性，验证属性较强，但证明生成、验证电路和系统实现成本较高。Optimistic Rollup 默认链下执行结果正确，仅在挑战期内出现有效争议时进行仲裁；其链上负担较轻，但争议窗口和交互过程会引入状态不确定性。</ns0:t>
      </ns0:r>
    </ns0:p>
    <ns0:p ns2:paraId="596100BF">
      <ns0:pPr>
        <ns0:spacing ns0:before="0" ns0:after="0" ns0:line="260" ns0:lineRule="exact"/>
        <ns0:ind ns0:firstLine="400"/>
        <ns0:jc ns0:val="both"/>
      </ns0:pPr>
      <ns0:r>
        <ns0:rPr>
          <ns0:rFonts ns0:ascii="Times New Roman" ns0:hAnsi="Times New Roman" ns0:eastAsia="宋体"/>
          <ns0:b ns0:val="0"/>
          <ns0:sz ns0:val="20"/>
        </ns0:rPr>
        <ns0:t>乐观挑战是 Rollup 系统处理异常的重要机制。典型流程包括提交状态承诺、开启挑战、交互式缩小争议范围，并在必要时执行单步重放或链上仲裁。对于长执行轨迹，二分定位能够将争议定位复杂度从线性扫描降低到对数轮次；挑战过程本身也可能遭遇超时、应答缺失或证据不可用，因此活性和恢复性需要进入协议设计。</ns0:t>
      </ns0:r>
    </ns0:p>
    <ns0:p ns2:paraId="59A84280">
      <ns0:pPr>
        <ns0:spacing ns0:before="0" ns0:after="0" ns0:line="260" ns0:lineRule="exact"/>
        <ns0:ind ns0:firstLine="400"/>
        <ns0:jc ns0:val="both"/>
      </ns0:pPr>
      <ns0:r>
        <ns0:rPr>
          <ns0:rFonts ns0:ascii="Times New Roman" ns0:hAnsi="Times New Roman" ns0:eastAsia="宋体"/>
          <ns0:b ns0:val="0"/>
          <ns0:sz ns0:val="20"/>
        </ns0:rPr>
        <ns0:t>数据可用性关注链下或链外数据能否被验证者获取。模块化区块链和惰性账本等路线将数据可用性从执行验证中解耦，使共识层主要负责数据排序和可用性保证，执行与验证由独立的 Rollup 或客户端完成。当执行者将完整负载放在数据可用性层而非链上时，链上提交必须与数据可用性条目形成可验证绑定。</ns0:t>
      </ns0:r>
    </ns0:p>
    <ns0:p ns2:paraId="0A9842C2">
      <ns0:pPr>
        <ns0:spacing ns0:before="120" ns0:after="60" ns0:line="280" ns0:lineRule="exact"/>
        <ns0:ind ns0:firstLine="0"/>
        <ns0:jc ns0:val="left"/>
      </ns0:pPr>
      <ns0:r>
        <ns0:rPr>
          <ns0:rFonts ns0:ascii="Times New Roman" ns0:hAnsi="Times New Roman" ns0:eastAsia="黑体"/>
          <ns0:b/>
          <ns0:sz ns0:val="23"/>
        </ns0:rPr>
        <ns0:t>2.2  问题范围与对抗假设</ns0:t>
      </ns0:r>
    </ns0:p>
    <ns0:p ns2:paraId="3B10A36C">
      <ns0:pPr>
        <ns0:spacing ns0:before="0" ns0:after="0" ns0:line="260" ns0:lineRule="exact"/>
        <ns0:ind ns0:firstLine="400"/>
        <ns0:jc ns0:val="both"/>
      </ns0:pPr>
      <ns0:r>
        <ns0:rPr>
          <ns0:rFonts ns0:ascii="Times New Roman" ns0:hAnsi="Times New Roman" ns0:eastAsia="宋体"/>
          <ns0:b ns0:val="0"/>
          <ns0:sz ns0:val="20"/>
        </ns0:rPr>
        <ns0:t>在上述背景下，本文进一步限定研究问题：Hybrid TEE-Rollup 如何在保持正常路径低成本的同时，保留公开、可恢复且有证据支撑的异常路径。成本维度要求链上提交不随完整负载线性增长；可验证性维度要求紧凑提交能够指向可检查的 DA 证据；活性维度要求超时不会使仲裁流程永久停滞。</ns0:t>
      </ns0:r>
    </ns0:p>
    <ns0:p ns2:paraId="10A56605">
      <ns0:pPr>
        <ns0:spacing ns0:before="0" ns0:after="0" ns0:line="260" ns0:lineRule="exact"/>
        <ns0:ind ns0:firstLine="400"/>
        <ns0:jc ns0:val="both"/>
      </ns0:pPr>
      <ns0:r>
        <ns0:rPr>
          <ns0:rFonts ns0:ascii="Times New Roman" ns0:hAnsi="Times New Roman" ns0:eastAsia="宋体"/>
          <ns0:b ns0:val="0"/>
          <ns0:sz ns0:val="20"/>
        </ns0:rPr>
        <ns0:t>攻击面覆盖提交者、执行环境、数据可用性绑定和挑战流程。本文假设执行者或提交者可能提交错误响应、篡改数据可用性负载、提供无效证明，或在挑战流程中延迟响应；数据可用性层可能出现负载缺失、Merkle 证明损坏或根不一致；挑战流程本身也可能因交互超时而中断。本文不假设执行者在硬件 TEE 层面受到保护，也不假设数据可用性层具有无限可用性。</ns0:t>
      </ns0:r>
    </ns0:p>
    <ns0:p ns2:paraId="33243F5F">
      <ns0:pPr>
        <ns0:spacing ns0:before="0" ns0:after="0" ns0:line="260" ns0:lineRule="exact"/>
        <ns0:ind ns0:firstLine="400"/>
        <ns0:jc ns0:val="both"/>
      </ns0:pPr>
      <ns0:r>
        <ns0:rPr>
          <ns0:rFonts ns0:ascii="Times New Roman" ns0:hAnsi="Times New Roman" ns0:eastAsia="宋体"/>
          <ns0:b ns0:val="0"/>
          <ns0:sz ns0:val="20"/>
        </ns0:rPr>
        <ns0:t>范围说明。本文威胁模型不覆盖真实硬件侧信道、远程证明供应链故障、真实 DA 网络经济安全、主网最大可提取价值以及拥堵导致的费用波动；当前证据支撑协议状态连续性、证据绑定关系、配置化成本趋势和合约层对应关系。</ns0:t>
      </ns0:r>
    </ns0:p>
    <ns0:p ns2:paraId="46B8E80C">
      <ns0:pPr>
        <ns0:spacing ns0:before="120" ns0:after="60" ns0:line="280" ns0:lineRule="exact"/>
        <ns0:ind ns0:firstLine="0"/>
        <ns0:jc ns0:val="left"/>
      </ns0:pPr>
      <ns0:r>
        <ns0:rPr>
          <ns0:rFonts ns0:ascii="Times New Roman" ns0:hAnsi="Times New Roman" ns0:eastAsia="黑体"/>
          <ns0:b/>
          <ns0:sz ns0:val="23"/>
        </ns0:rPr>
        <ns0:t>3  系统</ns0:t>
      </ns0:r>
      <ns0:r>
        <ns0:rPr>
          <ns0:rFonts ns0:hint="eastAsia" ns0:eastAsia="黑体"/>
          <ns0:b/>
          <ns0:sz ns0:val="23"/>
          <ns0:lang ns0:val="en-US" ns0:eastAsia="zh-CN"/>
        </ns0:rPr>
        <ns0:t>架构</ns0:t>
      </ns0:r>
      <ns0:r>
        <ns0:rPr>
          <ns0:rFonts ns0:hint="eastAsia" ns0:eastAsia="黑体"/>
          <ns0:b/>
          <ns0:sz ns0:val="23"/>
          <ns0:lang ns0:val="en-US" ns0:eastAsia="zh-CN"/>
        </ns0:rPr>
        <ns0:t>与</ns0:t>
      </ns0:r>
      <ns0:r>
        <ns0:rPr>
          <ns0:rFonts ns0:hint="eastAsia" ns0:eastAsia="黑体"/>
          <ns0:b/>
          <ns0:sz ns0:val="23"/>
          <ns0:lang ns0:val="en-US" ns0:eastAsia="zh-CN"/>
        </ns0:rPr>
        <ns0:t>总体</ns0:t>
      </ns0:r>
      <ns0:r>
        <ns0:rPr>
          <ns0:rFonts ns0:hint="eastAsia" ns0:eastAsia="黑体"/>
          <ns0:b/>
          <ns0:sz ns0:val="23"/>
          <ns0:lang ns0:val="en-US" ns0:eastAsia="zh-CN"/>
        </ns0:rPr>
        <ns0:t>设计</ns0:t>
      </ns0:r>
    </ns0:p>
    <ns0:p ns2:paraId="2823724D">
      <ns0:pPr>
        <ns0:spacing ns0:before="0" ns0:after="0" ns0:line="260" ns0:lineRule="exact"/>
        <ns0:ind ns0:firstLine="400"/>
        <ns0:jc ns0:val="both"/>
      </ns0:pPr>
      <ns0:r>
        <ns0:rPr>
          <ns0:rFonts ns0:ascii="Times New Roman" ns0:hAnsi="Times New Roman" ns0:eastAsia="宋体"/>
          <ns0:b ns0:val="0"/>
          <ns0:sz ns0:val="20"/>
        </ns0:rPr>
        <ns0:t>本节说明上述机制如何组成端到端系统。系统包含三个角色：执行层负责产生正常路径下的响应与远程证明；DA 层负责保存重放所需证据；验证层负责将故障转化为挑战、恢复、重放与结算等状态转移。运行示例仍以高频 AI 推理工作负载为主：大量低价值请求不应迫使完整负载上链，但一旦发生争议，系统仍需保留公开仲裁所需的证据。</ns0:t>
      </ns0:r>
    </ns0:p>
    <ns0:p ns2:paraId="6EE6C5D5">
      <ns0:pPr>
        <ns0:sectPr>
          <ns0:headerReference ns3:id="rId17" ns0:type="default"/>
          <ns0:footerReference ns3:id="rId18" ns0:type="default"/>
          <ns0:type ns0:val="continuous"/>
          <ns0:pgSz ns0:w="11906" ns0:h="16838"/>
          <ns0:pgMar ns0:top="1247" ns0:right="964" ns0:bottom="907" ns0:left="964" ns0:header="624" ns0:footer="454" ns0:gutter="0"/>
          <ns0:cols ns0:space="425" ns0:num="2"/>
          <ns0:docGrid ns0:type="lines" ns0:linePitch="290" ns0:charSpace="0"/>
        </ns0:sectPr>
      </ns0:pPr>
    </ns0:p>
    <ns0:tbl>
      <ns0:tblPr>
        <ns0:tblStyle ns0:val="28"/>
        <ns0:tblW ns0:w="0" ns0:type="auto"/>
        <ns0:jc ns0:val="center"/>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9978"/>
      </ns0:tblGrid>
      <ns0:tr ns2:paraId="22C23C10">
        <ns0:trPr>
          <ns0:jc ns0:val="center"/>
        </ns0:trPr>
        <ns0:tc>
          <ns0:tcPr>
            <ns0:tcW ns0:w="9978" ns0:type="dxa"/>
            <ns0:vAlign ns0:val="center"/>
          </ns0:tcPr>
          <ns0:p ns2:paraId="2857360C">
            <ns0:pPr>
              <ns0:keepNext/>
              <ns0:spacing ns0:before="80" ns0:after="40"/>
              <ns0:ind ns0:firstLine="0"/>
              <ns0:jc ns0:val="center"/>
            </ns0:pPr>
            <ns0:r>
              <ns0:drawing>
                <ns4:inline distT="0" distB="0" distL="114300" distR="114300">
                  <ns4:extent cx="5943600" cy="3343275"/>
                  <ns4:effectExtent l="0" t="0" r="0" b="9525"/>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ns3:embed="rId52"/>
                          <ns5:stretch>
                            <ns5:fillRect/>
                          </ns5:stretch>
                        </ns6:blipFill>
                        <ns6:spPr>
                          <ns5:xfrm>
                            <ns5:off x="0" y="0"/>
                            <ns5:ext cx="5943600" cy="3343275"/>
                          </ns5:xfrm>
                          <ns5:prstGeom prst="rect">
                            <ns5:avLst/>
                          </ns5:prstGeom>
                        </ns6:spPr>
                      </ns6:pic>
                    </ns5:graphicData>
                  </ns5:graphic>
                </ns4:inline>
              </ns0:drawing>
            </ns0:r>
          </ns0:p>
          <ns0:p ns2:paraId="64819A69">
            <ns0:pPr>
              <ns0:spacing ns0:before="0" ns0:after="0" ns0:line="210" ns0:lineRule="exact"/>
              <ns0:ind ns0:firstLine="0"/>
              <ns0:jc ns0:val="center"/>
            </ns0:pPr>
            <ns0:r>
              <ns0:rPr>
                <ns0:rFonts ns0:ascii="Times New Roman" ns0:hAnsi="Times New Roman" ns0:eastAsia="宋体"/>
                <ns0:b ns0:val="0"/>
                <ns0:sz ns0:val="18"/>
              </ns0:rPr>
              <ns0:t>图 1  Hybrid TEE-Rollup 原型系统架构</ns0:t>
            </ns0:r>
          </ns0:p>
          <ns0:p ns2:paraId="20936E8C">
            <ns0:pPr>
              <ns0:spacing ns0:before="0" ns0:after="0" ns0:line="210" ns0:lineRule="exact"/>
              <ns0:ind ns0:firstLine="0"/>
              <ns0:jc ns0:val="center"/>
            </ns0:pPr>
            <ns0:r>
              <ns0:rPr>
                <ns0:rFonts ns0:ascii="Times New Roman" ns0:hAnsi="Times New Roman" ns0:eastAsia="宋体"/>
                <ns0:b ns0:val="0"/>
                <ns0:sz ns0:val="18"/>
              </ns0:rPr>
              <ns0:t>Fig.1  Prototype architecture of Hybrid TEE-Rollup</ns0:t>
            </ns0:r>
          </ns0:p>
        </ns0:tc>
      </ns0:tr>
    </ns0:tbl>
    <ns0:p ns2:paraId="17D653C9">
      <ns0:pPr>
        <ns0:sectPr>
          <ns0:headerReference ns3:id="rId19" ns0:type="default"/>
          <ns0:footerReference ns3:id="rId20"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36BEEC10">
      <ns0:pPr>
        <ns0:spacing ns0:before="0" ns0:after="0" ns0:line="260" ns0:lineRule="exact"/>
        <ns0:ind ns0:firstLine="400"/>
        <ns0:jc ns0:val="both"/>
      </ns0:pPr>
      <ns0:r>
        <ns0:rPr>
          <ns0:rFonts ns0:ascii="Times New Roman" ns0:hAnsi="Times New Roman" ns0:eastAsia="宋体"/>
          <ns0:b ns0:val="0"/>
          <ns0:sz ns0:val="20"/>
        </ns0:rPr>
        <ns0:t>如图 1 所示，系统由高频 DApp 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ns0:t>
      </ns0:r>
    </ns0:p>
    <ns0:p ns2:paraId="77621B27">
      <ns0:pPr>
        <ns0:spacing ns0:before="120" ns0:after="60" ns0:line="280" ns0:lineRule="exact"/>
        <ns0:ind ns0:firstLine="0"/>
        <ns0:jc ns0:val="left"/>
      </ns0:pPr>
      <ns0:r>
        <ns0:rPr>
          <ns0:rFonts ns0:ascii="Times New Roman" ns0:hAnsi="Times New Roman" ns0:eastAsia="黑体"/>
          <ns0:b/>
          <ns0:sz ns0:val="23"/>
        </ns0:rPr>
        <ns0:t>3.1  执行层与正常路径</ns0:t>
      </ns0:r>
    </ns0:p>
    <ns0:p ns2:paraId="5FCE826B">
      <ns0:pPr>
        <ns0:spacing ns0:before="0" ns0:after="0" ns0:line="260" ns0:lineRule="exact"/>
        <ns0:ind ns0:firstLine="400"/>
        <ns0:jc ns0:val="both"/>
      </ns0:pPr>
      <ns0:r>
        <ns0:rPr>
          <ns0:rFonts ns0:ascii="Times New Roman" ns0:hAnsi="Times New Roman" ns0:eastAsia="宋体"/>
          <ns0:b ns0:val="0"/>
          <ns0:sz ns0:val="20"/>
        </ns0:rPr>
        <ns0:t>执行层负责处理高频 DApp 请求。当前原型采用确定性模拟模型或可选模型后端生成响应，并使用模拟可信执行环境远程证明对输入哈希、输出哈希、nonce 和执行环境标识进行绑定。远程证明的作用是为链下执行结果提供最小可信摘要，使后续验证层能够检查提交结果是否与声明的执行过程一致。</ns0:t>
      </ns0:r>
    </ns0:p>
    <ns0:p ns2:paraId="1E41E303">
      <ns0:pPr>
        <ns0:spacing ns0:before="0" ns0:after="0" ns0:line="260" ns0:lineRule="exact"/>
        <ns0:ind ns0:firstLine="400"/>
        <ns0:jc ns0:val="both"/>
      </ns0:pPr>
      <ns0:r>
        <ns0:rPr>
          <ns0:rFonts ns0:ascii="Times New Roman" ns0:hAnsi="Times New Roman" ns0:eastAsia="宋体"/>
          <ns0:b ns0:val="0"/>
          <ns0:sz ns0:val="20"/>
        </ns0:rPr>
        <ns0:t>在本文原型中，模拟可信执行环境用于建立“链下执行摘要—链上提交—异常挑战”的接口关系；真实 TEE 安全性</ns0:t>
      </ns0:r>
      <ns0:r>
        <ns0:rPr>
          <ns0:rFonts ns0:ascii="Times New Roman" ns0:hAnsi="Times New Roman" ns0:eastAsia="宋体"/>
          <ns0:b ns0:val="0"/>
          <ns0:sz ns0:val="20"/>
        </ns0:rPr>
        <ns0:t>在第 8 章讨论。</ns0:t>
      </ns0:r>
    </ns0:p>
    <ns0:p ns2:paraId="2B1E72EA">
      <ns0:pPr>
        <ns0:spacing ns0:before="120" ns0:after="60" ns0:line="280" ns0:lineRule="exact"/>
        <ns0:ind ns0:firstLine="0"/>
        <ns0:jc ns0:val="left"/>
      </ns0:pPr>
      <ns0:r>
        <ns0:rPr>
          <ns0:rFonts ns0:ascii="Times New Roman" ns0:hAnsi="Times New Roman" ns0:eastAsia="黑体"/>
          <ns0:b/>
          <ns0:sz ns0:val="23"/>
        </ns0:rPr>
        <ns0:t>3.2  数据可用性接口</ns0:t>
      </ns0:r>
    </ns0:p>
    <ns0:p ns2:paraId="34D5D0BE">
      <ns0:pPr>
        <ns0:spacing ns0:before="0" ns0:after="0" ns0:line="260" ns0:lineRule="exact"/>
        <ns0:ind ns0:firstLine="400"/>
        <ns0:jc ns0:val="both"/>
      </ns0:pPr>
      <ns0:r>
        <ns0:rPr>
          <ns0:rFonts ns0:ascii="Times New Roman" ns0:hAnsi="Times New Roman" ns0:eastAsia="宋体"/>
          <ns0:b ns0:val="0"/>
          <ns0:sz ns0:val="20"/>
        </ns0:rPr>
        <ns0:t>DA 接口是紧凑提交具有安全意义的关键位置。数据层保存完整负载及其可验证结构，包括提示、响应、远程证明、负载哈希、叶哈希、Merkle 根和字段级 Merkle 证明；链上仅保存紧凑提交。由此，字节压缩与证据保留被明确区分：正常路径避免完整负载上链，</ns0:t>
      </ns0:r>
      <ns0:bookmarkStart ns0:id="0" ns0:name="_GoBack"/>
      <ns0:bookmarkEnd ns0:id="0"/>
      <ns0:r>
        <ns0:rPr>
          <ns0:rFonts ns0:ascii="Times New Roman" ns0:hAnsi="Times New Roman" ns0:eastAsia="宋体"/>
          <ns0:b ns0:val="0"/>
          <ns0:sz ns0:val="20"/>
        </ns0:rPr>
        <ns0:t>异常路径仍可恢复重放所需的负载上下文。</ns0:t>
      </ns0:r>
    </ns0:p>
    <ns0:p ns2:paraId="685E46CE">
      <ns0:pPr>
        <ns0:spacing ns0:before="0" ns0:after="0" ns0:line="260" ns0:lineRule="exact"/>
        <ns0:ind ns0:firstLine="400"/>
        <ns0:jc ns0:val="both"/>
      </ns0:pPr>
      <ns0:r>
        <ns0:rPr>
          <ns0:rFonts ns0:ascii="Times New Roman" ns0:hAnsi="Times New Roman" ns0:eastAsia="宋体"/>
          <ns0:b ns0:val="0"/>
          <ns0:sz ns0:val="20"/>
        </ns0:rPr>
        <ns0:t>在运行示例中，如果执行者提交的响应被替换，验证者可以从数据可用性条目中取回响应字段及其 Merkle 证明，并与链上 DA Merkle 根检查一致性；如果负载缺失，则异常应被归类为数据可用性故障，而不应被误写为已完成重放的执行错误。</ns0:t>
      </ns0:r>
    </ns0:p>
    <ns0:p ns2:paraId="329CA477">
      <ns0:pPr>
        <ns0:spacing ns0:before="120" ns0:after="60" ns0:line="280" ns0:lineRule="exact"/>
        <ns0:ind ns0:firstLine="0"/>
        <ns0:jc ns0:val="left"/>
      </ns0:pPr>
      <ns0:r>
        <ns0:rPr>
          <ns0:rFonts ns0:ascii="Times New Roman" ns0:hAnsi="Times New Roman" ns0:eastAsia="黑体"/>
          <ns0:b/>
          <ns0:sz ns0:val="23"/>
        </ns0:rPr>
        <ns0:t>3.3  验证层与恢复触发</ns0:t>
      </ns0:r>
    </ns0:p>
    <ns0:p ns2:paraId="1C246FB3">
      <ns0:pPr>
        <ns0:spacing ns0:before="0" ns0:after="0" ns0:line="260" ns0:lineRule="exact"/>
        <ns0:ind ns0:firstLine="400"/>
        <ns0:jc ns0:val="both"/>
      </ns0:pPr>
      <ns0:r>
        <ns0:rPr>
          <ns0:rFonts ns0:ascii="Times New Roman" ns0:hAnsi="Times New Roman" ns0:eastAsia="宋体"/>
          <ns0:b ns0:val="0"/>
          <ns0:sz ns0:val="20"/>
        </ns0:rPr>
        <ns0:t>验证层负责处理异常路径。当前原型实现挑战打开、响应、步骤、恢复、重放和结算等状态推进；争议出现后，验证层通过证据加载、二分定位、单步重放和仲裁结算，将异常状态推进为可解释的协议结果。</ns0:t>
      </ns0:r>
    </ns0:p>
    <ns0:p ns2:paraId="447E392B">
      <ns0:pPr>
        <ns0:spacing ns0:before="0" ns0:after="0" ns0:line="260" ns0:lineRule="exact"/>
        <ns0:ind ns0:firstLine="400"/>
        <ns0:jc ns0:val="both"/>
      </ns0:pPr>
      <ns0:r>
        <ns0:rPr>
          <ns0:rFonts ns0:ascii="Times New Roman" ns0:hAnsi="Times New Roman" ns0:eastAsia="宋体"/>
          <ns0:b ns0:val="0"/>
          <ns0:sz ns0:val="20"/>
        </ns0:rPr>
        <ns0:t>验证层同时承担故障分类职责。本文将故障划分为证明故障、DA 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ns0:t>
      </ns0:r>
    </ns0:p>
    <ns0:p ns2:paraId="4BE91301">
      <ns0:pPr>
        <ns0:spacing ns0:before="0" ns0:after="0" ns0:line="260" ns0:lineRule="exact"/>
        <ns0:ind ns0:firstLine="400"/>
        <ns0:jc ns0:val="both"/>
      </ns0:pPr>
      <ns0:r>
        <ns0:rPr>
          <ns0:rFonts ns0:ascii="Times New Roman" ns0:hAnsi="Times New Roman" ns0:eastAsia="宋体"/>
          <ns0:b ns0:val="0"/>
          <ns0:sz ns0:val="20"/>
        </ns0:rPr>
        <ns0: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ns0:t>
      </ns0:r>
    </ns0:p>
    <ns0:p ns2:paraId="7F8F9D85">
      <ns0:pPr>
        <ns0:spacing ns0:before="120" ns0:after="60" ns0:line="280" ns0:lineRule="exact"/>
        <ns0:ind ns0:firstLine="0"/>
        <ns0:jc ns0:val="left"/>
      </ns0:pPr>
      <ns0:r>
        <ns0:rPr>
          <ns0:rFonts ns0:ascii="Times New Roman" ns0:hAnsi="Times New Roman" ns0:eastAsia="黑体"/>
          <ns0:b/>
          <ns0:sz ns0:val="23"/>
        </ns0:rPr>
        <ns0:t>4  可恢复挑战协议</ns0:t>
      </ns0:r>
    </ns0:p>
    <ns0:p ns2:paraId="5B80E6A2">
      <ns0:pPr>
        <ns0:spacing ns0:before="120" ns0:after="60" ns0:line="280" ns0:lineRule="exact"/>
        <ns0:ind ns0:firstLine="0"/>
        <ns0:jc ns0:val="left"/>
      </ns0:pPr>
      <ns0:r>
        <ns0:rPr>
          <ns0:rFonts ns0:ascii="Times New Roman" ns0:hAnsi="Times New Roman" ns0:eastAsia="黑体"/>
          <ns0:b/>
          <ns0:sz ns0:val="23"/>
        </ns0:rPr>
        <ns0:t>4.1  协议模型与形式化定义</ns0:t>
      </ns0:r>
    </ns0:p>
    <ns0:p ns2:paraId="202FDD55">
      <ns0:pPr>
        <ns0:spacing ns0:before="0" ns0:after="0" ns0:line="260" ns0:lineRule="exact"/>
        <ns0:ind ns0:firstLine="400"/>
        <ns0:jc ns0:val="both"/>
      </ns0:pPr>
      <ns0:r>
        <ns0:rPr>
          <ns0:rFonts ns0:ascii="Times New Roman" ns0:hAnsi="Times New Roman" ns0:eastAsia="宋体"/>
          <ns0:b ns0:val="0"/>
          <ns0:sz ns0:val="20"/>
        </ns0:rPr>
        <ns0: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ns0:t>
      </ns0:r>
    </ns0:p>
    <ns0:p ns2:paraId="4B1EE567">
      <ns0:pPr>
        <ns0:spacing ns0:before="0" ns0:after="0" ns0:line="260" ns0:lineRule="exact"/>
        <ns0:ind ns0:firstLine="400"/>
        <ns0:jc ns0:val="both"/>
      </ns0:pPr>
      <ns0:r>
        <ns0:rPr>
          <ns0:rFonts ns0:ascii="Times New Roman" ns0:hAnsi="Times New Roman" ns0:eastAsia="宋体"/>
          <ns0:b ns0:val="0"/>
          <ns0:sz ns0:val="20"/>
        </ns0:rPr>
        <ns0:t>定义 1（挑战会话）</ns0:t>
      </ns0:r>
    </ns0:p>
    <ns0:p ns2:paraId="30ED4F49">
      <ns0:pPr>
        <ns0:spacing ns0:before="0" ns0:after="0" ns0:line="260" ns0:lineRule="exact"/>
        <ns0:ind ns0:firstLine="400"/>
        <ns0:jc ns0:val="both"/>
      </ns0:pPr>
      <ns0:r>
        <ns0:rPr>
          <ns0:rFonts ns0:ascii="Times New Roman" ns0:hAnsi="Times New Roman" ns0:eastAsia="宋体"/>
          <ns0:b ns0:val="0"/>
          <ns0:sz ns0:val="20"/>
        </ns0:rPr>
        <ns0:t>挑战会话定义为：cs = (id, s, F, T)。</ns0:t>
      </ns0:r>
    </ns0:p>
    <ns0:p ns2:paraId="2E967C98">
      <ns0:pPr>
        <ns0:spacing ns0:before="0" ns0:after="0" ns0:line="260" ns0:lineRule="exact"/>
        <ns0:ind ns0:firstLine="400"/>
        <ns0:jc ns0:val="both"/>
      </ns0:pPr>
      <ns0:r>
        <ns0:rPr>
          <ns0:rFonts ns0:ascii="Times New Roman" ns0:hAnsi="Times New Roman" ns0:eastAsia="宋体"/>
          <ns0:b ns0:val="0"/>
          <ns0:sz ns0:val="20"/>
        </ns0:rPr>
        <ns0:t>其中，id 表示会话标识；s 表示当前状态；F 表示挑战事实（挑战事实集合）；T 表示超时参数。</ns0:t>
      </ns0:r>
    </ns0:p>
    <ns0:p ns2:paraId="7D38E95B">
      <ns0:pPr>
        <ns0:spacing ns0:before="0" ns0:after="0" ns0:line="260" ns0:lineRule="exact"/>
        <ns0:ind ns0:firstLine="400"/>
        <ns0:jc ns0:val="both"/>
      </ns0:pPr>
      <ns0:r>
        <ns0:rPr>
          <ns0:rFonts ns0:ascii="Times New Roman" ns0:hAnsi="Times New Roman" ns0:eastAsia="宋体"/>
          <ns0:b ns0:val="0"/>
          <ns0:sz ns0:val="20"/>
        </ns0:rPr>
        <ns0:t>定义 2（挑战状态机）</ns0:t>
      </ns0:r>
    </ns0:p>
    <ns0:p ns2:paraId="372123E0">
      <ns0:pPr>
        <ns0:spacing ns0:before="0" ns0:after="0" ns0:line="260" ns0:lineRule="exact"/>
        <ns0:ind ns0:firstLine="400"/>
        <ns0:jc ns0:val="both"/>
      </ns0:pPr>
      <ns0:r>
        <ns0:rPr>
          <ns0:rFonts ns0:ascii="Times New Roman" ns0:hAnsi="Times New Roman" ns0:eastAsia="宋体"/>
          <ns0:b ns0:val="0"/>
          <ns0:sz ns0:val="20"/>
        </ns0:rPr>
        <ns0:t>挑战状态机定义为：M = (S, E, δ)。</ns0:t>
      </ns0:r>
    </ns0:p>
    <ns0:p ns2:paraId="49F1181D">
      <ns0:pPr>
        <ns0:spacing ns0:before="0" ns0:after="0" ns0:line="260" ns0:lineRule="exact"/>
        <ns0:ind ns0:firstLine="400"/>
        <ns0:jc ns0:val="both"/>
      </ns0:pPr>
      <ns0:r>
        <ns0:rPr>
          <ns0:rFonts ns0:ascii="Times New Roman" ns0:hAnsi="Times New Roman" ns0:eastAsia="宋体"/>
          <ns0:b ns0:val="0"/>
          <ns0:sz ns0:val="20"/>
        </ns0:rPr>
        <ns0:t>其中，S 为状态集合；E 为事件集合；δ: S × E → S 为状态转移函数。</ns0:t>
      </ns0:r>
    </ns0:p>
    <ns0:p ns2:paraId="2449AB95">
      <ns0:pPr>
        <ns0:spacing ns0:before="0" ns0:after="0" ns0:line="260" ns0:lineRule="exact"/>
        <ns0:ind ns0:firstLine="400"/>
        <ns0:jc ns0:val="both"/>
      </ns0:pPr>
      <ns0:r>
        <ns0:rPr>
          <ns0:rFonts ns0:ascii="Times New Roman" ns0:hAnsi="Times New Roman" ns0:eastAsia="宋体"/>
          <ns0:b ns0:val="0"/>
          <ns0:sz ns0:val="20"/>
        </ns0:rPr>
        <ns0:t>定义 3（恢复函数）</ns0:t>
      </ns0:r>
    </ns0:p>
    <ns0:p ns2:paraId="63A4A551">
      <ns0:pPr>
        <ns0:spacing ns0:before="0" ns0:after="0" ns0:line="260" ns0:lineRule="exact"/>
        <ns0:ind ns0:firstLine="400"/>
        <ns0:jc ns0:val="both"/>
      </ns0:pPr>
      <ns0:r>
        <ns0:rPr>
          <ns0:rFonts ns0:ascii="Times New Roman" ns0:hAnsi="Times New Roman" ns0:eastAsia="宋体"/>
          <ns0:b ns0:val="0"/>
          <ns0:sz ns0:val="20"/>
        </ns0:rPr>
        <ns0:t>恢复函数定义为：Recover(cs) = cs'。</ns0:t>
      </ns0:r>
    </ns0:p>
    <ns0:p ns2:paraId="042BB28E">
      <ns0:pPr>
        <ns0:spacing ns0:before="0" ns0:after="0" ns0:line="260" ns0:lineRule="exact"/>
        <ns0:ind ns0:firstLine="400"/>
        <ns0:jc ns0:val="both"/>
      </ns0:pPr>
      <ns0:r>
        <ns0:rPr>
          <ns0:rFonts ns0:ascii="Times New Roman" ns0:hAnsi="Times New Roman" ns0:eastAsia="宋体"/>
          <ns0:b ns0:val="0"/>
          <ns0:sz ns0:val="20"/>
        </ns0:rPr>
        <ns0:t>恢复仅改变活性相关状态，不改变挑战事实，即满足：F(cs) = F(Recover(cs))。</ns0:t>
      </ns0:r>
    </ns0:p>
    <ns0:p ns2:paraId="24EFEC57">
      <ns0:pPr>
        <ns0:spacing ns0:before="80" ns0:after="40" ns0:line="260" ns0:lineRule="exact"/>
        <ns0:ind ns0:firstLine="0"/>
        <ns0:jc ns0:val="left"/>
      </ns0:pPr>
      <ns0:r>
        <ns0:rPr>
          <ns0:rFonts ns0:ascii="Times New Roman" ns0:hAnsi="Times New Roman" ns0:eastAsia="黑体"/>
          <ns0:b/>
          <ns0:sz ns0:val="20"/>
        </ns0:rPr>
        <ns0:t>协议性质</ns0:t>
      </ns0:r>
    </ns0:p>
    <ns0:p ns2:paraId="77815F52">
      <ns0:pPr>
        <ns0:spacing ns0:before="0" ns0:after="0" ns0:line="260" ns0:lineRule="exact"/>
        <ns0:ind ns0:firstLine="400"/>
        <ns0:jc ns0:val="both"/>
      </ns0:pPr>
      <ns0:r>
        <ns0:rPr>
          <ns0:rFonts ns0:ascii="Times New Roman" ns0:hAnsi="Times New Roman" ns0:eastAsia="宋体"/>
          <ns0:b ns0:val="0"/>
          <ns0:sz ns0:val="20"/>
        </ns0:rPr>
        <ns0:t>基于上述定义，恢复是活性层变换，而非正确性裁决。恢复函数允许会话从 TIMED_OUT 等停滞状态回到可推进状态，但不重写紧凑提交、数据可用性根、负载哈希、轨迹或不一致证据。该边界将恢复语义与罚没语义区分开，并说明恢复操作不会改变正确性：后续重放仍基于原始挑战事实。</ns0:t>
      </ns0:r>
    </ns0:p>
    <ns0:p ns2:paraId="3D52F0C6">
      <ns0:pPr>
        <ns0:spacing ns0:before="120" ns0:after="60" ns0:line="280" ns0:lineRule="exact"/>
        <ns0:ind ns0:firstLine="0"/>
        <ns0:jc ns0:val="left"/>
      </ns0:pPr>
      <ns0:r>
        <ns0:rPr>
          <ns0:rFonts ns0:ascii="Times New Roman" ns0:hAnsi="Times New Roman" ns0:eastAsia="黑体"/>
          <ns0:b/>
          <ns0:sz ns0:val="23"/>
        </ns0:rPr>
        <ns0:t>4.2  超时、恢复、重放与仲裁结算</ns0:t>
      </ns0:r>
    </ns0:p>
    <ns0:p ns2:paraId="5C00871B">
      <ns0:pPr>
        <ns0:spacing ns0:before="0" ns0:after="0" ns0:line="260" ns0:lineRule="exact"/>
        <ns0:ind ns0:firstLine="400"/>
        <ns0:jc ns0:val="both"/>
      </ns0:pPr>
      <ns0:r>
        <ns0:rPr>
          <ns0:rFonts ns0:ascii="Times New Roman" ns0:hAnsi="Times New Roman" ns0:eastAsia="宋体"/>
          <ns0:b ns0:val="0"/>
          <ns0:sz ns0:val="20"/>
        </ns0:rPr>
        <ns0:t>可恢复挑战协议的目标，是将挑战从一次性错误检测流程扩展为异常场景下可恢复推进的协议状态机。其基本状态包括 PENDING、OPEN、RESPONDED、NARROWING、RECOVERED、READY_FOR_REPLAY、REPLAYED、RESOLVED、SLASHED 和 FINALIZED。</ns0:t>
      </ns0:r>
    </ns0:p>
    <ns0:p ns2:paraId="28781492">
      <ns0:pPr>
        <ns0:sectPr>
          <ns0:headerReference ns3:id="rId21" ns0:type="default"/>
          <ns0:footerReference ns3:id="rId22" ns0:type="default"/>
          <ns0:type ns0:val="continuous"/>
          <ns0:pgSz ns0:w="11906" ns0:h="16838"/>
          <ns0:pgMar ns0:top="1247" ns0:right="964" ns0:bottom="907" ns0:left="964" ns0:header="624" ns0:footer="454" ns0:gutter="0"/>
          <ns0:cols ns0:space="425" ns0:num="2"/>
          <ns0:docGrid ns0:type="lines" ns0:linePitch="290" ns0:charSpace="0"/>
        </ns0:sectPr>
      </ns0:pPr>
    </ns0:p>
    <ns0:tbl>
      <ns0:tblPr>
        <ns0:tblStyle ns0:val="28"/>
        <ns0:tblW ns0:w="0" ns0:type="auto"/>
        <ns0:jc ns0:val="center"/>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9978"/>
      </ns0:tblGrid>
      <ns0:tr ns2:paraId="37A28385">
        <ns0:trPr>
          <ns0:jc ns0:val="center"/>
        </ns0:trPr>
        <ns0:tc>
          <ns0:tcPr>
            <ns0:tcW ns0:w="9978" ns0:type="dxa"/>
            <ns0:vAlign ns0:val="center"/>
          </ns0:tcPr>
          <ns0:p ns2:paraId="49D014F6">
            <ns0:pPr>
              <ns0:keepNext/>
              <ns0:spacing ns0:before="80" ns0:after="40"/>
              <ns0:ind ns0:firstLine="0"/>
              <ns0:jc ns0:val="center"/>
            </ns0:pPr>
            <ns0:r>
              <ns0:drawing>
                <ns4:inline distT="0" distB="0" distL="114300" distR="114300">
                  <ns4:extent cx="5943600" cy="2726690"/>
                  <ns4:effectExtent l="0" t="0" r="0" b="1651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ns3:embed="rId53"/>
                          <ns5:stretch>
                            <ns5:fillRect/>
                          </ns5:stretch>
                        </ns6:blipFill>
                        <ns6:spPr>
                          <ns5:xfrm>
                            <ns5:off x="0" y="0"/>
                            <ns5:ext cx="5943600" cy="2727064"/>
                          </ns5:xfrm>
                          <ns5:prstGeom prst="rect">
                            <ns5:avLst/>
                          </ns5:prstGeom>
                        </ns6:spPr>
                      </ns6:pic>
                    </ns5:graphicData>
                  </ns5:graphic>
                </ns4:inline>
              </ns0:drawing>
            </ns0:r>
          </ns0:p>
          <ns0:p ns2:paraId="23E5274B">
            <ns0:pPr>
              <ns0:spacing ns0:before="0" ns0:after="0" ns0:line="210" ns0:lineRule="exact"/>
              <ns0:ind ns0:firstLine="0"/>
              <ns0:jc ns0:val="center"/>
            </ns0:pPr>
            <ns0:r>
              <ns0:rPr>
                <ns0:rFonts ns0:ascii="Times New Roman" ns0:hAnsi="Times New Roman" ns0:eastAsia="宋体"/>
                <ns0:b ns0:val="0"/>
                <ns0:sz ns0:val="18"/>
              </ns0:rPr>
              <ns0:t>图 2  可恢复挑战协议流程</ns0:t>
            </ns0:r>
          </ns0:p>
          <ns0:p ns2:paraId="0D8886C0">
            <ns0:pPr>
              <ns0:spacing ns0:before="0" ns0:after="0" ns0:line="210" ns0:lineRule="exact"/>
              <ns0:ind ns0:firstLine="0"/>
              <ns0:jc ns0:val="center"/>
            </ns0:pPr>
            <ns0:r>
              <ns0:rPr>
                <ns0:rFonts ns0:ascii="Times New Roman" ns0:hAnsi="Times New Roman" ns0:eastAsia="宋体"/>
                <ns0:b ns0:val="0"/>
                <ns0:sz ns0:val="18"/>
              </ns0:rPr>
              <ns0:t>Fig.2  Workflow of the recoverable challenge protocol</ns0:t>
            </ns0:r>
          </ns0:p>
        </ns0:tc>
      </ns0:tr>
    </ns0:tbl>
    <ns0:p ns2:paraId="096057C8">
      <ns0:pPr>
        <ns0:sectPr>
          <ns0:headerReference ns3:id="rId23" ns0:type="default"/>
          <ns0:footerReference ns3:id="rId24"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727B0A94">
      <ns0:pPr>
        <ns0:spacing ns0:before="0" ns0:after="0" ns0:line="260" ns0:lineRule="exact"/>
        <ns0:ind ns0:firstLine="400"/>
        <ns0:jc ns0:val="both"/>
      </ns0:pPr>
      <ns0:r>
        <ns0:rPr>
          <ns0:rFonts ns0:ascii="Times New Roman" ns0:hAnsi="Times New Roman" ns0:eastAsia="宋体"/>
          <ns0:b ns0:val="0"/>
          <ns0:sz ns0:val="20"/>
        </ns0:rPr>
        <ns0: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 n 的轨迹，理想情况下定位轮次接近 log2(n)，从而避免对长执行轨迹进行线性扫描。</ns0:t>
      </ns0:r>
    </ns0:p>
    <ns0:p ns2:paraId="45879B1A">
      <ns0:pPr>
        <ns0:spacing ns0:before="0" ns0:after="0" ns0:line="260" ns0:lineRule="exact"/>
        <ns0:ind ns0:firstLine="400"/>
        <ns0:jc ns0:val="both"/>
      </ns0:pPr>
      <ns0:r>
        <ns0:rPr>
          <ns0:rFonts ns0:ascii="Times New Roman" ns0:hAnsi="Times New Roman" ns0:eastAsia="宋体"/>
          <ns0:b ns0:val="0"/>
          <ns0:sz ns0:val="20"/>
        </ns0:rPr>
        <ns0:t>当争议区间被缩小到单步时，协议进入单步重放。重放阶段比较预期哈希与声明哈希，判断局部执行是否一致。如果重放失败，结算阶段可以将交易标记为罚没状态；如果重放通过，则挑战不成立或进入相应结算逻辑。</ns0:t>
      </ns0:r>
    </ns0:p>
    <ns0:p ns2:paraId="190CD9E8">
      <ns0:pPr>
        <ns0:spacing ns0:before="0" ns0:after="0" ns0:line="260" ns0:lineRule="exact"/>
        <ns0:ind ns0:firstLine="400"/>
        <ns0:jc ns0:val="both"/>
      </ns0:pPr>
      <ns0:r>
        <ns0:rPr>
          <ns0:rFonts ns0:ascii="Times New Roman" ns0:hAnsi="Times New Roman" ns0:eastAsia="宋体"/>
          <ns0:b ns0:val="0"/>
          <ns0:sz ns0:val="20"/>
        </ns0:rPr>
        <ns0:t>恢复是协议中的关键状态转移，因为它在不改变证据内容的前提下恢复流程推进能力。在不可恢复的挑战中，超时可能使会话停留在“争议已知但无法重放和结算”的状态。可恢复挑战机制引入观察节点恢复路径，使挑战会话在异常场景下能够恢复推进，并重新回到可进行二分步骤、重放和结算的状态。这里需要区分活性与正确性：恢复操作恢复的是前者，而后续重放仍负责验证后者。</ns0:t>
      </ns0:r>
    </ns0:p>
    <ns0:p ns2:paraId="3959BF0D">
      <ns0:pPr>
        <ns0:spacing ns0:before="0" ns0:after="0" ns0:line="260" ns0:lineRule="exact"/>
        <ns0:ind ns0:firstLine="400"/>
        <ns0:jc ns0:val="both"/>
      </ns0:pPr>
      <ns0:r>
        <ns0:rPr>
          <ns0:rFonts ns0:ascii="Times New Roman" ns0:hAnsi="Times New Roman" ns0:eastAsia="宋体"/>
          <ns0:b ns0:val="0"/>
          <ns0:sz ns0:val="20"/>
        </ns0:rPr>
        <ns0: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ns0:t>
      </ns0:r>
    </ns0:p>
    <ns0:p ns2:paraId="4504C5DA">
      <ns0:pPr>
        <ns0:spacing ns0:before="120" ns0:after="60" ns0:line="280" ns0:lineRule="exact"/>
        <ns0:ind ns0:firstLine="0"/>
        <ns0:jc ns0:val="left"/>
      </ns0:pPr>
      <ns0:r>
        <ns0:rPr>
          <ns0:rFonts ns0:ascii="Times New Roman" ns0:hAnsi="Times New Roman" ns0:eastAsia="黑体"/>
          <ns0:b/>
          <ns0:sz ns0:val="23"/>
        </ns0:rPr>
        <ns0:t>4.3  正确性边界与协议性质</ns0:t>
      </ns0:r>
    </ns0:p>
    <ns0:p ns2:paraId="650FEE6A">
      <ns0:pPr>
        <ns0:spacing ns0:before="0" ns0:after="0" ns0:line="260" ns0:lineRule="exact"/>
        <ns0:ind ns0:firstLine="400"/>
        <ns0:jc ns0:val="both"/>
      </ns0:pPr>
      <ns0:r>
        <ns0:rPr>
          <ns0:rFonts ns0:ascii="Times New Roman" ns0:hAnsi="Times New Roman" ns0:eastAsia="宋体"/>
          <ns0:b ns0:val="0"/>
          <ns0:sz ns0:val="20"/>
        </ns0:rPr>
        <ns0:t>性质一，数据可用性绑定性质。紧凑提交中的 DA Merkle 根与 DA 条目中的字段级 Merkle 证明之间建立了密码学绑定关系，因此提示词、响应或证明字段被替换后，会导致负载哈希、叶哈希或 Merkle 证明与链上根不一致。该性质不依赖真实 DA 网络，只说明当前可验证 DA 结构能够检测字段篡改，并保证紧凑提交与完整负载之间在证据层面不可脱钩。</ns0:t>
      </ns0:r>
    </ns0:p>
    <ns0:p ns2:paraId="51029870">
      <ns0:pPr>
        <ns0:spacing ns0:before="0" ns0:after="0" ns0:line="260" ns0:lineRule="exact"/>
        <ns0:ind ns0:firstLine="400"/>
        <ns0:jc ns0:val="both"/>
      </ns0:pPr>
      <ns0:r>
        <ns0:rPr>
          <ns0:rFonts ns0:ascii="Times New Roman" ns0:hAnsi="Times New Roman" ns0:eastAsia="宋体"/>
          <ns0:b ns0:val="0"/>
          <ns0:sz ns0:val="20"/>
        </ns0:rPr>
        <ns0: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流程可以继续”与“裁决结果改变”这两个不同层次的性质混淆。</ns0:t>
      </ns0:r>
    </ns0:p>
    <ns0:p ns2:paraId="26E5527A">
      <ns0:pPr>
        <ns0:spacing ns0:before="0" ns0:after="0" ns0:line="260" ns0:lineRule="exact"/>
        <ns0:ind ns0:firstLine="400"/>
        <ns0:jc ns0:val="both"/>
      </ns0:pPr>
      <ns0:r>
        <ns0:rPr>
          <ns0:rFonts ns0:ascii="Times New Roman" ns0:hAnsi="Times New Roman" ns0:eastAsia="宋体"/>
          <ns0:b ns0:val="0"/>
          <ns0:sz ns0:val="20"/>
        </ns0:rPr>
        <ns0:t>性质三，二分定位性质。对于长度为 n 的执行轨迹，二分挑战步骤每轮缩小争议区间，理想轮次接近 log2(n)。本文实验中轨迹步数为 4、8、16、32、64、128 时，平均二分轮次分别为 2、3、4、5、6、7，与理论对数趋势一致。该性质说明争议定位的开销增长与理论对数趋势一致，使得执行轨迹较长时挑战的交互成本仍可接受。</ns0:t>
      </ns0:r>
    </ns0:p>
    <ns0:p ns2:paraId="398C78CF">
      <ns0:pPr>
        <ns0:spacing ns0:before="120" ns0:after="60" ns0:line="280" ns0:lineRule="exact"/>
        <ns0:ind ns0:firstLine="0"/>
        <ns0:jc ns0:val="left"/>
      </ns0:pPr>
      <ns0:r>
        <ns0:rPr>
          <ns0:rFonts ns0:ascii="Times New Roman" ns0:hAnsi="Times New Roman" ns0:eastAsia="黑体"/>
          <ns0:b/>
          <ns0:sz ns0:val="23"/>
        </ns0:rPr>
        <ns0:t>4.4  协议性质</ns0:t>
      </ns0:r>
    </ns0:p>
    <ns0:p ns2:paraId="317C5AE7">
      <ns0:pPr>
        <ns0:spacing ns0:before="0" ns0:after="0" ns0:line="260" ns0:lineRule="exact"/>
        <ns0:ind ns0:firstLine="400"/>
        <ns0:jc ns0:val="both"/>
      </ns0:pPr>
      <ns0:r>
        <ns0:rPr>
          <ns0:rFonts ns0:ascii="Times New Roman" ns0:hAnsi="Times New Roman" ns0:eastAsia="宋体"/>
          <ns0:b ns0:val="0"/>
          <ns0:sz ns0:val="20"/>
        </ns0:rPr>
        <ns0:t>前述讨论已将可恢复挑战机制的核心性质从“超时后可以重试”这一工程事实提升为协议层面的状态转移机制。本节进一步将这一认识系统化为挑战事实不变性、安全性与活性的分离、仲裁连续性和恢复操作正确性四项性质，并给出协议不变量表格，以明确恢复机制的协议语义边界。</ns0:t>
      </ns0:r>
    </ns0:p>
    <ns0:p ns2:paraId="4BA06084">
      <ns0:pPr>
        <ns0:spacing ns0:before="120" ns0:after="60" ns0:line="280" ns0:lineRule="exact"/>
        <ns0:ind ns0:firstLine="0"/>
        <ns0:jc ns0:val="left"/>
      </ns0:pPr>
      <ns0:r>
        <ns0:rPr>
          <ns0:rFonts ns0:ascii="Times New Roman" ns0:hAnsi="Times New Roman" ns0:eastAsia="黑体"/>
          <ns0:b/>
          <ns0:sz ns0:val="21"/>
        </ns0:rPr>
        <ns0:t>4.4.1  挑战事实不变性</ns0:t>
      </ns0:r>
    </ns0:p>
    <ns0:p ns2:paraId="12693B8F">
      <ns0:pPr>
        <ns0:spacing ns0:before="0" ns0:after="0" ns0:line="260" ns0:lineRule="exact"/>
        <ns0:ind ns0:firstLine="400"/>
        <ns0:jc ns0:val="both"/>
      </ns0:pPr>
      <ns0:r>
        <ns0:rPr>
          <ns0:rFonts ns0:ascii="Times New Roman" ns0:hAnsi="Times New Roman" ns0:eastAsia="宋体"/>
          <ns0:b ns0:val="0"/>
          <ns0:sz ns0:val="20"/>
        </ns0:rPr>
        <ns0:t>挑战会话在创建时便将一组不可修改的协议事实绑定在会话上下文中，这些事实构成争议的“内容面”，包括：</ns0:t>
      </ns0:r>
    </ns0:p>
    <ns0:p ns2:paraId="484F5C84">
      <ns0:pPr>
        <ns0:spacing ns0:before="0" ns0:after="0" ns0:line="260" ns0:lineRule="exact"/>
        <ns0:ind ns0:firstLine="400"/>
        <ns0:jc ns0:val="both"/>
      </ns0:pPr>
      <ns0:r>
        <ns0:rPr>
          <ns0:rFonts ns0:ascii="Times New Roman" ns0:hAnsi="Times New Roman" ns0:eastAsia="宋体"/>
          <ns0:b ns0:val="0"/>
          <ns0:sz ns0:val="20"/>
        </ns0:rPr>
        <ns0:t>• 状态根（State Root）：约束输入与输出哈希的绑定关系；</ns0:t>
      </ns0:r>
    </ns0:p>
    <ns0:p ns2:paraId="4929F480">
      <ns0:pPr>
        <ns0:spacing ns0:before="0" ns0:after="0" ns0:line="260" ns0:lineRule="exact"/>
        <ns0:ind ns0:firstLine="400"/>
        <ns0:jc ns0:val="both"/>
      </ns0:pPr>
      <ns0:r>
        <ns0:rPr>
          <ns0:rFonts ns0:ascii="Times New Roman" ns0:hAnsi="Times New Roman" ns0:eastAsia="宋体"/>
          <ns0:b ns0:val="0"/>
          <ns0:sz ns0:val="20"/>
        </ns0:rPr>
        <ns0:t>• 数据可用性根（DA Merkle Root）：约束 DA 层中完整负载的字段级承诺；</ns0:t>
      </ns0:r>
    </ns0:p>
    <ns0:p ns2:paraId="3ACC5F25">
      <ns0:pPr>
        <ns0:spacing ns0:before="0" ns0:after="0" ns0:line="260" ns0:lineRule="exact"/>
        <ns0:ind ns0:firstLine="400"/>
        <ns0:jc ns0:val="both"/>
      </ns0:pPr>
      <ns0:r>
        <ns0:rPr>
          <ns0:rFonts ns0:ascii="Times New Roman" ns0:hAnsi="Times New Roman" ns0:eastAsia="宋体"/>
          <ns0:b ns0:val="0"/>
          <ns0:sz ns0:val="20"/>
        </ns0:rPr>
        <ns0:t>• 负载哈希（Payload Hash）：标识 DA 层中完整的原始负载；</ns0:t>
      </ns0:r>
    </ns0:p>
    <ns0:p ns2:paraId="5A65426B">
      <ns0:pPr>
        <ns0:spacing ns0:before="0" ns0:after="0" ns0:line="260" ns0:lineRule="exact"/>
        <ns0:ind ns0:firstLine="400"/>
        <ns0:jc ns0:val="both"/>
      </ns0:pPr>
      <ns0:r>
        <ns0:rPr>
          <ns0:rFonts ns0:ascii="Times New Roman" ns0:hAnsi="Times New Roman" ns0:eastAsia="宋体"/>
          <ns0:b ns0:val="0"/>
          <ns0:sz ns0:val="20"/>
        </ns0:rPr>
        <ns0:t>• 执行轨迹（Execution Trace）：挑战方与被挑战方各自提交的执行步骤序列；</ns0:t>
      </ns0:r>
    </ns0:p>
    <ns0:p ns2:paraId="608B0E58">
      <ns0:pPr>
        <ns0:spacing ns0:before="0" ns0:after="0" ns0:line="260" ns0:lineRule="exact"/>
        <ns0:ind ns0:firstLine="400"/>
        <ns0:jc ns0:val="both"/>
      </ns0:pPr>
      <ns0:r>
        <ns0:rPr>
          <ns0:rFonts ns0:ascii="Times New Roman" ns0:hAnsi="Times New Roman" ns0:eastAsia="宋体"/>
          <ns0:b ns0:val="0"/>
          <ns0:sz ns0:val="20"/>
        </ns0:rPr>
        <ns0:t>• 重放证据：二分缩小后定位到的目标步骤与对应的预期哈希和声明哈希；</ns0:t>
      </ns0:r>
    </ns0:p>
    <ns0:p ns2:paraId="3ED29954">
      <ns0:pPr>
        <ns0:spacing ns0:before="0" ns0:after="0" ns0:line="260" ns0:lineRule="exact"/>
        <ns0:ind ns0:firstLine="400"/>
        <ns0:jc ns0:val="both"/>
      </ns0:pPr>
      <ns0:r>
        <ns0:rPr>
          <ns0:rFonts ns0:ascii="Times New Roman" ns0:hAnsi="Times New Roman" ns0:eastAsia="宋体"/>
          <ns0:b ns0:val="0"/>
          <ns0:sz ns0:val="20"/>
        </ns0:rPr>
        <ns0:t>• 不一致证据：验证、响应和 DA 字段检查中观测到的字段级不一致记录。</ns0:t>
      </ns0:r>
    </ns0:p>
    <ns0:p ns2:paraId="072D0287">
      <ns0:pPr>
        <ns0:spacing ns0:before="0" ns0:after="0" ns0:line="260" ns0:lineRule="exact"/>
        <ns0:ind ns0:firstLine="400"/>
        <ns0:jc ns0:val="both"/>
      </ns0:pPr>
      <ns0:r>
        <ns0:rPr>
          <ns0:rFonts ns0:ascii="Times New Roman" ns0:hAnsi="Times New Roman" ns0:eastAsia="宋体"/>
          <ns0:b ns0:val="0"/>
          <ns0:sz ns0:val="20"/>
        </ns0:rPr>
        <ns0:t>记挑战会话 cs 的挑战事实集合为 Facts(cs)，则恢复操作满足 Facts(cs_before) = Facts(cs_after)，即恢复不向挑战会话注入新的状态根、负载哈希、执行轨迹或重放证据。</ns0:t>
      </ns0:r>
    </ns0:p>
    <ns0:p ns2:paraId="63BD6C3E">
      <ns0:pPr>
        <ns0:spacing ns0:before="0" ns0:after="0" ns0:line="260" ns0:lineRule="exact"/>
        <ns0:ind ns0:firstLine="400"/>
        <ns0:jc ns0:val="both"/>
      </ns0:pPr>
      <ns0:r>
        <ns0:rPr>
          <ns0:rFonts ns0:ascii="Times New Roman" ns0:hAnsi="Times New Roman" ns0:eastAsia="宋体"/>
          <ns0:b ns0:val="0"/>
          <ns0:sz ns0:val="20"/>
        </ns0:rPr>
        <ns0: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ns0:t>
      </ns0:r>
    </ns0:p>
    <ns0:p ns2:paraId="01F2246D">
      <ns0:pPr>
        <ns0:spacing ns0:before="120" ns0:after="60" ns0:line="280" ns0:lineRule="exact"/>
        <ns0:ind ns0:firstLine="0"/>
        <ns0:jc ns0:val="left"/>
      </ns0:pPr>
      <ns0:r>
        <ns0:rPr>
          <ns0:rFonts ns0:ascii="Times New Roman" ns0:hAnsi="Times New Roman" ns0:eastAsia="黑体"/>
          <ns0:b/>
          <ns0:sz ns0:val="21"/>
        </ns0:rPr>
        <ns0:t>4.4.2  安全性与活性分离</ns0:t>
      </ns0:r>
    </ns0:p>
    <ns0:p ns2:paraId="719D2FD5">
      <ns0:pPr>
        <ns0:spacing ns0:before="0" ns0:after="0" ns0:line="260" ns0:lineRule="exact"/>
        <ns0:ind ns0:firstLine="400"/>
        <ns0:jc ns0:val="both"/>
      </ns0:pPr>
      <ns0:r>
        <ns0:rPr>
          <ns0:rFonts ns0:ascii="Times New Roman" ns0:hAnsi="Times New Roman" ns0:eastAsia="宋体"/>
          <ns0:b ns0:val="0"/>
          <ns0:sz ns0:val="20"/>
        </ns0:rPr>
        <ns0:t>恢复机制设计中的一个关键考量是安全性与活性的边界划分。恢复操作解决的是活性问题——当挑战会话因交互超时而停滞时，恢复使其重新获得推进能力；但它不直接改变正确性判断——一个原本错误的执行结果不会因恢复而变为正确。</ns0:t>
      </ns0:r>
    </ns0:p>
    <ns0:p ns2:paraId="66D0F338">
      <ns0:pPr>
        <ns0:spacing ns0:before="0" ns0:after="0" ns0:line="260" ns0:lineRule="exact"/>
        <ns0:ind ns0:firstLine="400"/>
        <ns0:jc ns0:val="both"/>
      </ns0:pPr>
      <ns0:r>
        <ns0:rPr>
          <ns0:rFonts ns0:ascii="Times New Roman" ns0:hAnsi="Times New Roman" ns0:eastAsia="宋体"/>
          <ns0:b ns0:val="0"/>
          <ns0:sz ns0:val="20"/>
        </ns0:rPr>
        <ns0: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 DA Merkle 根和 DA 指针在提交时已锁定。</ns0:t>
      </ns0:r>
    </ns0:p>
    <ns0:p ns2:paraId="16D3ABC1">
      <ns0:pPr>
        <ns0:spacing ns0:before="0" ns0:after="0" ns0:line="260" ns0:lineRule="exact"/>
        <ns0:ind ns0:firstLine="400"/>
        <ns0:jc ns0:val="both"/>
      </ns0:pPr>
      <ns0:r>
        <ns0:rPr>
          <ns0:rFonts ns0:ascii="Times New Roman" ns0:hAnsi="Times New Roman" ns0:eastAsia="宋体"/>
          <ns0:b ns0:val="0"/>
          <ns0:sz ns0:val="20"/>
        </ns0:rPr>
        <ns0:t>综合来看，恢复机制恢复的是协议活性，而非重新定义正确性。正确性的最终裁决由重放阶段完成，恢复只保证该裁决环节能够被执行。</ns0:t>
      </ns0:r>
    </ns0:p>
    <ns0:p ns2:paraId="35428B08">
      <ns0:pPr>
        <ns0:spacing ns0:before="120" ns0:after="60" ns0:line="280" ns0:lineRule="exact"/>
        <ns0:ind ns0:firstLine="0"/>
        <ns0:jc ns0:val="left"/>
      </ns0:pPr>
      <ns0:r>
        <ns0:rPr>
          <ns0:rFonts ns0:ascii="Times New Roman" ns0:hAnsi="Times New Roman" ns0:eastAsia="黑体"/>
          <ns0:b/>
          <ns0:sz ns0:val="21"/>
        </ns0:rPr>
        <ns0:t>4.4.3  仲裁连续性</ns0:t>
      </ns0:r>
    </ns0:p>
    <ns0:p ns2:paraId="16185CCE">
      <ns0:pPr>
        <ns0:spacing ns0:before="0" ns0:after="0" ns0:line="260" ns0:lineRule="exact"/>
        <ns0:ind ns0:firstLine="400"/>
        <ns0:jc ns0:val="both"/>
      </ns0:pPr>
      <ns0:r>
        <ns0:rPr>
          <ns0:rFonts ns0:ascii="Times New Roman" ns0:hAnsi="Times New Roman" ns0:eastAsia="宋体"/>
          <ns0:b ns0:val="0"/>
          <ns0:sz ns0:val="20"/>
        </ns0:rPr>
        <ns0: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ns0:t>
      </ns0:r>
    </ns0:p>
    <ns0:p ns2:paraId="7CEEABB7">
      <ns0:pPr>
        <ns0:spacing ns0:before="0" ns0:after="0" ns0:line="260" ns0:lineRule="exact"/>
        <ns0:ind ns0:firstLine="400"/>
        <ns0:jc ns0:val="both"/>
      </ns0:pPr>
      <ns0:r>
        <ns0:rPr>
          <ns0:rFonts ns0:ascii="Times New Roman" ns0:hAnsi="Times New Roman" ns0:eastAsia="宋体"/>
          <ns0:b ns0:val="0"/>
          <ns0:sz ns0:val="20"/>
        </ns0:rPr>
        <ns0:t>传统基于超时的挑战协议可以完成异常检测——验证者观测到 DA 不一致、响应不匹配或证明无效后，能够将异常记录为争议。然而，当挑战方或被挑战方在交互中超时未响应时，争议可能永久停留在中间状态，交易既不能最终确认也不能被罚没。这就是检测性与完成性的差异：传统方案关注“能否发现异常”，仲裁连续性关注“已发现的异常能否被处理完毕”。对于高频去中心化应用，未完成的挑战会话会占用状态、延迟结算，使链上对象长期处于不确定状态，直接损害结算确定性。</ns0:t>
      </ns0:r>
    </ns0:p>
    <ns0:p ns2:paraId="04CDFCD6">
      <ns0:pPr>
        <ns0:spacing ns0:before="0" ns0:after="0" ns0:line="260" ns0:lineRule="exact"/>
        <ns0:ind ns0:firstLine="400"/>
        <ns0:jc ns0:val="both"/>
      </ns0:pPr>
      <ns0:r>
        <ns0:rPr>
          <ns0:rFonts ns0:ascii="Times New Roman" ns0:hAnsi="Times New Roman" ns0:eastAsia="宋体"/>
          <ns0:b ns0:val="0"/>
          <ns0:sz ns0:val="20"/>
        </ns0:rPr>
        <ns0:t>可恢复挑战机制通过恢复函数在超时后恢复仲裁流程推进能力：观察节点调用恢复功能使超时会话回到可推进状态，从而继续二分缩小、重放和结算。实验部分（第 7.3 节）在合成超时场景下验证了恢复路径的效果——在当前原型设定下，恢复机制能够将超时停滞转化为可继续推进的仲裁流程。</ns0:t>
      </ns0:r>
    </ns0:p>
    <ns0:p ns2:paraId="624D2FA1">
      <ns0:pPr>
        <ns0:spacing ns0:before="120" ns0:after="60" ns0:line="280" ns0:lineRule="exact"/>
        <ns0:ind ns0:firstLine="0"/>
        <ns0:jc ns0:val="left"/>
      </ns0:pPr>
      <ns0:r>
        <ns0:rPr>
          <ns0:rFonts ns0:ascii="Times New Roman" ns0:hAnsi="Times New Roman" ns0:eastAsia="黑体"/>
          <ns0:b/>
          <ns0:sz ns0:val="21"/>
        </ns0:rPr>
        <ns0:t>4.4.4  恢复操作正确性与抗滥用边界</ns0:t>
      </ns0:r>
    </ns0:p>
    <ns0:p ns2:paraId="1AD6801C">
      <ns0:pPr>
        <ns0:spacing ns0:before="0" ns0:after="0" ns0:line="260" ns0:lineRule="exact"/>
        <ns0:ind ns0:firstLine="400"/>
        <ns0:jc ns0:val="both"/>
      </ns0:pPr>
      <ns0:r>
        <ns0:rPr>
          <ns0:rFonts ns0:ascii="Times New Roman" ns0:hAnsi="Times New Roman" ns0:eastAsia="宋体"/>
          <ns0:b ns0:val="0"/>
          <ns0:sz ns0:val="20"/>
        </ns0:rPr>
        <ns0:t>恢复操作的协议安全性可以从两个角度考察：操作本身的正确性边界，以及恶意节点是否可能通过滥用恢复来破坏协议。两者可合并分析。</ns0:t>
      </ns0:r>
    </ns0:p>
    <ns0:p ns2:paraId="6CC085DC">
      <ns0:pPr>
        <ns0:spacing ns0:before="0" ns0:after="0" ns0:line="260" ns0:lineRule="exact"/>
        <ns0:ind ns0:firstLine="400"/>
        <ns0:jc ns0:val="both"/>
      </ns0:pPr>
      <ns0:r>
        <ns0:rPr>
          <ns0:rFonts ns0:ascii="Times New Roman" ns0:hAnsi="Times New Roman" ns0:eastAsia="宋体"/>
          <ns0:b ns0:val="0"/>
          <ns0:sz ns0:val="20"/>
        </ns0:rPr>
        <ns0:t>恢复操作允许修改的状态：超时计时器、会话推进状态标记和交互窗口。这些字段属于活性层，它们的修改使停滞会话重新获得推进能力。</ns0:t>
      </ns0:r>
    </ns0:p>
    <ns0:p ns2:paraId="3F7D00B9">
      <ns0:pPr>
        <ns0:spacing ns0:before="0" ns0:after="0" ns0:line="260" ns0:lineRule="exact"/>
        <ns0:ind ns0:firstLine="400"/>
        <ns0:jc ns0:val="both"/>
      </ns0:pPr>
      <ns0:r>
        <ns0:rPr>
          <ns0:rFonts ns0:ascii="Times New Roman" ns0:hAnsi="Times New Roman" ns0:eastAsia="宋体"/>
          <ns0:b ns0:val="0"/>
          <ns0:sz ns0:val="20"/>
        </ns0:rPr>
        <ns0:t>恢复操作不允许修改的状态：重放证据（预期哈希、声明哈希和目标步骤）、执行轨迹承诺（二分缩小区间信息）、DA 指针、DA Merkle 根、Merkle 证明路径和不一致证据。这些字段属于正确性层，恢复操作不能越过此边界。</ns0:t>
      </ns0:r>
    </ns0:p>
    <ns0:p ns2:paraId="55F59BB2">
      <ns0:pPr>
        <ns0:spacing ns0:before="0" ns0:after="0" ns0:line="260" ns0:lineRule="exact"/>
        <ns0:ind ns0:firstLine="400"/>
        <ns0:jc ns0:val="both"/>
      </ns0:pPr>
      <ns0:r>
        <ns0:rPr>
          <ns0:rFonts ns0:ascii="Times New Roman" ns0:hAnsi="Times New Roman" ns0:eastAsia="宋体"/>
          <ns0:b ns0:val="0"/>
          <ns0:sz ns0:val="20"/>
        </ns0:rPr>
        <ns0:t>由于恢复操作只能作用于已经链上承诺的挑战会话，恶意节点无法通过恢复重写不一致证据、注入新的执行轨迹或绕过重放阶段的正确性判断。反复恢复可能带来资源消耗问题，当前原型尚未实现恢复频率限制，留作后续工作。</ns0:t>
      </ns0:r>
    </ns0:p>
    <ns0:p ns2:paraId="0879DF7E">
      <ns0:pPr>
        <ns0:spacing ns0:before="80" ns0:after="40" ns0:line="260" ns0:lineRule="exact"/>
        <ns0:ind ns0:firstLine="0"/>
        <ns0:jc ns0:val="left"/>
      </ns0:pPr>
      <ns0:r>
        <ns0:rPr>
          <ns0:rFonts ns0:ascii="Times New Roman" ns0:hAnsi="Times New Roman" ns0:eastAsia="黑体"/>
          <ns0:b/>
          <ns0:sz ns0:val="20"/>
        </ns0:rPr>
        <ns0:t>协议不变量与保持性质</ns0:t>
      </ns0:r>
    </ns0:p>
    <ns0:p ns2:paraId="76AFF4A4">
      <ns0:pPr>
        <ns0:sectPr>
          <ns0:headerReference ns3:id="rId25" ns0:type="default"/>
          <ns0:footerReference ns3:id="rId26"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7758B803">
      <ns0:pPr>
        <ns0:spacing ns0:before="0" ns0:after="0" ns0:line="210" ns0:lineRule="exact"/>
        <ns0:ind ns0:firstLine="0"/>
        <ns0:jc ns0:val="center"/>
      </ns0:pPr>
      <ns0:r>
        <ns0:rPr>
          <ns0:rFonts ns0:ascii="Times New Roman" ns0:hAnsi="Times New Roman" ns0:eastAsia="宋体"/>
          <ns0:b ns0:val="0"/>
          <ns0:sz ns0:val="18"/>
        </ns0:rPr>
        <ns0:t>表 3  协议不变量与保持性质</ns0:t>
      </ns0:r>
    </ns0:p>
    <ns0:p ns2:paraId="56CB8464">
      <ns0:pPr>
        <ns0:spacing ns0:before="0" ns0:after="0" ns0:line="210" ns0:lineRule="exact"/>
        <ns0:ind ns0:firstLine="0"/>
        <ns0:jc ns0:val="center"/>
      </ns0:pPr>
      <ns0:r>
        <ns0:rPr>
          <ns0:rFonts ns0:ascii="Times New Roman" ns0:hAnsi="Times New Roman" ns0:eastAsia="宋体"/>
          <ns0:b ns0:val="0"/>
          <ns0:sz ns0:val="18"/>
        </ns0:rPr>
        <ns0:t>Table 3  Protocol invariants and preserved properties</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3326"/>
        <ns0:gridCol ns0:w="3326"/>
        <ns0:gridCol ns0:w="3326"/>
      </ns0:tblGrid>
      <ns0:tr ns2:paraId="213D313D">
        <ns0:trPr>
          <ns0:tblHeader/>
          <ns0:jc ns0:val="center"/>
        </ns0:trPr>
        <ns0:tc>
          <ns0:tcPr>
            <ns0:tcW ns0:w="3326" ns0:type="dxa"/>
            <ns0:tcBorders>
              <ns0:bottom ns0:val="single" ns0:color="000000" ns0:sz="6" ns0:space="0"/>
            </ns0:tcBorders>
            <ns0:vAlign ns0:val="center"/>
          </ns0:tcPr>
          <ns0:p ns2:paraId="27625FB3">
            <ns0:pPr>
              <ns0:spacing ns0:before="0" ns0:after="0" ns0:line="200" ns0:lineRule="exact"/>
              <ns0:ind ns0:firstLine="0"/>
              <ns0:jc ns0:val="center"/>
            </ns0:pPr>
            <ns0:r>
              <ns0:rPr>
                <ns0:rFonts ns0:ascii="Times New Roman" ns0:hAnsi="Times New Roman" ns0:eastAsia="宋体"/>
                <ns0:b/>
                <ns0:sz ns0:val="15"/>
              </ns0:rPr>
              <ns0:t>协议不变量</ns0:t>
            </ns0:r>
          </ns0:p>
        </ns0:tc>
        <ns0:tc>
          <ns0:tcPr>
            <ns0:tcW ns0:w="3326" ns0:type="dxa"/>
            <ns0:tcBorders>
              <ns0:bottom ns0:val="single" ns0:color="000000" ns0:sz="6" ns0:space="0"/>
            </ns0:tcBorders>
            <ns0:vAlign ns0:val="center"/>
          </ns0:tcPr>
          <ns0:p ns2:paraId="3A07A9A1">
            <ns0:pPr>
              <ns0:spacing ns0:before="0" ns0:after="0" ns0:line="200" ns0:lineRule="exact"/>
              <ns0:ind ns0:firstLine="0"/>
              <ns0:jc ns0:val="center"/>
            </ns0:pPr>
            <ns0:r>
              <ns0:rPr>
                <ns0:rFonts ns0:ascii="Times New Roman" ns0:hAnsi="Times New Roman" ns0:eastAsia="宋体"/>
                <ns0:b/>
                <ns0:sz ns0:val="15"/>
              </ns0:rPr>
              <ns0:t>含义</ns0:t>
            </ns0:r>
          </ns0:p>
        </ns0:tc>
        <ns0:tc>
          <ns0:tcPr>
            <ns0:tcW ns0:w="3326" ns0:type="dxa"/>
            <ns0:tcBorders>
              <ns0:bottom ns0:val="single" ns0:color="000000" ns0:sz="6" ns0:space="0"/>
            </ns0:tcBorders>
            <ns0:vAlign ns0:val="center"/>
          </ns0:tcPr>
          <ns0:p ns2:paraId="2505AF10">
            <ns0:pPr>
              <ns0:spacing ns0:before="0" ns0:after="0" ns0:line="200" ns0:lineRule="exact"/>
              <ns0:ind ns0:firstLine="0"/>
              <ns0:jc ns0:val="center"/>
            </ns0:pPr>
            <ns0:r>
              <ns0:rPr>
                <ns0:rFonts ns0:ascii="Times New Roman" ns0:hAnsi="Times New Roman" ns0:eastAsia="宋体"/>
                <ns0:b/>
                <ns0:sz ns0:val="15"/>
              </ns0:rPr>
              <ns0:t>恢复操作下的保持方式</ns0:t>
            </ns0:r>
          </ns0:p>
        </ns0:tc>
      </ns0:tr>
      <ns0:tr ns2:paraId="326F9841">
        <ns0:trPr>
          <ns0:jc ns0:val="center"/>
        </ns0:trPr>
        <ns0:tc>
          <ns0:tcPr>
            <ns0:tcW ns0:w="3326" ns0:type="dxa"/>
            <ns0:vAlign ns0:val="center"/>
          </ns0:tcPr>
          <ns0:p ns2:paraId="4D0E3A3D">
            <ns0:pPr>
              <ns0:spacing ns0:before="0" ns0:after="0" ns0:line="200" ns0:lineRule="exact"/>
              <ns0:ind ns0:firstLine="0"/>
              <ns0:jc ns0:val="center"/>
            </ns0:pPr>
            <ns0:r>
              <ns0:rPr>
                <ns0:rFonts ns0:ascii="Times New Roman" ns0:hAnsi="Times New Roman" ns0:eastAsia="宋体"/>
                <ns0:b ns0:val="0"/>
                <ns0:sz ns0:val="15"/>
              </ns0:rPr>
              <ns0:t>挑战事实完整性</ns0:t>
            </ns0:r>
          </ns0:p>
        </ns0:tc>
        <ns0:tc>
          <ns0:tcPr>
            <ns0:tcW ns0:w="3326" ns0:type="dxa"/>
            <ns0:vAlign ns0:val="center"/>
          </ns0:tcPr>
          <ns0:p ns2:paraId="5C8CB33B">
            <ns0:pPr>
              <ns0:spacing ns0:before="0" ns0:after="0" ns0:line="200" ns0:lineRule="exact"/>
              <ns0:ind ns0:firstLine="0"/>
              <ns0:jc ns0:val="center"/>
            </ns0:pPr>
            <ns0:r>
              <ns0:rPr>
                <ns0:rFonts ns0:ascii="Times New Roman" ns0:hAnsi="Times New Roman" ns0:eastAsia="宋体"/>
                <ns0:b ns0:val="0"/>
                <ns0:sz ns0:val="15"/>
              </ns0:rPr>
              <ns0:t>状态根、数据可用性根、负载哈希、执行轨迹、重放证据和不一致证据在会话生命周期内不可修改</ns0:t>
            </ns0:r>
          </ns0:p>
        </ns0:tc>
        <ns0:tc>
          <ns0:tcPr>
            <ns0:tcW ns0:w="3326" ns0:type="dxa"/>
            <ns0:vAlign ns0:val="center"/>
          </ns0:tcPr>
          <ns0:p ns2:paraId="56B27EB7">
            <ns0:pPr>
              <ns0:spacing ns0:before="0" ns0:after="0" ns0:line="200" ns0:lineRule="exact"/>
              <ns0:ind ns0:firstLine="0"/>
              <ns0:jc ns0:val="center"/>
            </ns0:pPr>
            <ns0:r>
              <ns0:rPr>
                <ns0:rFonts ns0:ascii="Times New Roman" ns0:hAnsi="Times New Roman" ns0:eastAsia="宋体"/>
                <ns0:b ns0:val="0"/>
                <ns0:sz ns0:val="15"/>
              </ns0:rPr>
              <ns0:t>恢复操作不改变任何挑战事实字段</ns0:t>
            </ns0:r>
          </ns0:p>
        </ns0:tc>
      </ns0:tr>
      <ns0:tr ns2:paraId="6012E825">
        <ns0:trPr>
          <ns0:jc ns0:val="center"/>
        </ns0:trPr>
        <ns0:tc>
          <ns0:tcPr>
            <ns0:tcW ns0:w="3326" ns0:type="dxa"/>
            <ns0:vAlign ns0:val="center"/>
          </ns0:tcPr>
          <ns0:p ns2:paraId="3EC9DC4B">
            <ns0:pPr>
              <ns0:spacing ns0:before="0" ns0:after="0" ns0:line="200" ns0:lineRule="exact"/>
              <ns0:ind ns0:firstLine="0"/>
              <ns0:jc ns0:val="center"/>
            </ns0:pPr>
            <ns0:r>
              <ns0:rPr>
                <ns0:rFonts ns0:ascii="Times New Roman" ns0:hAnsi="Times New Roman" ns0:eastAsia="宋体"/>
                <ns0:b ns0:val="0"/>
                <ns0:sz ns0:val="15"/>
              </ns0:rPr>
              <ns0:t>重放正确性</ns0:t>
            </ns0:r>
          </ns0:p>
        </ns0:tc>
        <ns0:tc>
          <ns0:tcPr>
            <ns0:tcW ns0:w="3326" ns0:type="dxa"/>
            <ns0:vAlign ns0:val="center"/>
          </ns0:tcPr>
          <ns0:p ns2:paraId="30E537AE">
            <ns0:pPr>
              <ns0:spacing ns0:before="0" ns0:after="0" ns0:line="200" ns0:lineRule="exact"/>
              <ns0:ind ns0:firstLine="0"/>
              <ns0:jc ns0:val="center"/>
            </ns0:pPr>
            <ns0:r>
              <ns0:rPr>
                <ns0:rFonts ns0:ascii="Times New Roman" ns0:hAnsi="Times New Roman" ns0:eastAsia="宋体"/>
                <ns0:b ns0:val="0"/>
                <ns0:sz ns0:val="15"/>
              </ns0:rPr>
              <ns0:t>重放阶段对预期哈希与声明哈希的一致性检查是裁决正确性的唯一依据</ns0:t>
            </ns0:r>
          </ns0:p>
        </ns0:tc>
        <ns0:tc>
          <ns0:tcPr>
            <ns0:tcW ns0:w="3326" ns0:type="dxa"/>
            <ns0:vAlign ns0:val="center"/>
          </ns0:tcPr>
          <ns0:p ns2:paraId="553FACEA">
            <ns0:pPr>
              <ns0:spacing ns0:before="0" ns0:after="0" ns0:line="200" ns0:lineRule="exact"/>
              <ns0:ind ns0:firstLine="0"/>
              <ns0:jc ns0:val="center"/>
            </ns0:pPr>
            <ns0:r>
              <ns0:rPr>
                <ns0:rFonts ns0:ascii="Times New Roman" ns0:hAnsi="Times New Roman" ns0:eastAsia="宋体"/>
                <ns0:b ns0:val="0"/>
                <ns0:sz ns0:val="15"/>
              </ns0:rPr>
              <ns0:t>恢复操作不修改预期哈希、声明哈希和目标步骤</ns0:t>
            </ns0:r>
          </ns0:p>
        </ns0:tc>
      </ns0:tr>
      <ns0:tr ns2:paraId="1F1B9608">
        <ns0:trPr>
          <ns0:jc ns0:val="center"/>
        </ns0:trPr>
        <ns0:tc>
          <ns0:tcPr>
            <ns0:tcW ns0:w="3326" ns0:type="dxa"/>
            <ns0:vAlign ns0:val="center"/>
          </ns0:tcPr>
          <ns0:p ns2:paraId="4436C099">
            <ns0:pPr>
              <ns0:spacing ns0:before="0" ns0:after="0" ns0:line="200" ns0:lineRule="exact"/>
              <ns0:ind ns0:firstLine="0"/>
              <ns0:jc ns0:val="center"/>
            </ns0:pPr>
            <ns0:r>
              <ns0:rPr>
                <ns0:rFonts ns0:ascii="Times New Roman" ns0:hAnsi="Times New Roman" ns0:eastAsia="宋体"/>
                <ns0:b ns0:val="0"/>
                <ns0:sz ns0:val="15"/>
              </ns0:rPr>
              <ns0:t>仲裁连续性</ns0:t>
            </ns0:r>
          </ns0:p>
        </ns0:tc>
        <ns0:tc>
          <ns0:tcPr>
            <ns0:tcW ns0:w="3326" ns0:type="dxa"/>
            <ns0:vAlign ns0:val="center"/>
          </ns0:tcPr>
          <ns0:p ns2:paraId="1D24E9F7">
            <ns0:pPr>
              <ns0:spacing ns0:before="0" ns0:after="0" ns0:line="200" ns0:lineRule="exact"/>
              <ns0:ind ns0:firstLine="0"/>
              <ns0:jc ns0:val="center"/>
            </ns0:pPr>
            <ns0:r>
              <ns0:rPr>
                <ns0:rFonts ns0:ascii="Times New Roman" ns0:hAnsi="Times New Roman" ns0:eastAsia="宋体"/>
                <ns0:b ns0:val="0"/>
                <ns0:sz ns0:val="15"/>
              </ns0:rPr>
              <ns0:t>在挑战事实已固定、证据可获得且数据可用性证明可检查的可仲裁争议中，协议应避免超时导致的永久停滞，并使争议继续推进至重放、结算或惩罚阶段</ns0:t>
            </ns0:r>
          </ns0:p>
        </ns0:tc>
        <ns0:tc>
          <ns0:tcPr>
            <ns0:tcW ns0:w="3326" ns0:type="dxa"/>
            <ns0:vAlign ns0:val="center"/>
          </ns0:tcPr>
          <ns0:p ns2:paraId="48AC9FC5">
            <ns0:pPr>
              <ns0:spacing ns0:before="0" ns0:after="0" ns0:line="200" ns0:lineRule="exact"/>
              <ns0:ind ns0:firstLine="0"/>
              <ns0:jc ns0:val="center"/>
            </ns0:pPr>
            <ns0:r>
              <ns0:rPr>
                <ns0:rFonts ns0:ascii="Times New Roman" ns0:hAnsi="Times New Roman" ns0:eastAsia="宋体"/>
                <ns0:b ns0:val="0"/>
                <ns0:sz ns0:val="15"/>
              </ns0:rPr>
              <ns0:t>恢复操作是保持仲裁连续性的核心机制；将超时停滞会话恢复至可推进状态</ns0:t>
            </ns0:r>
          </ns0:p>
        </ns0:tc>
      </ns0:tr>
      <ns0:tr ns2:paraId="61A464ED">
        <ns0:trPr>
          <ns0:jc ns0:val="center"/>
        </ns0:trPr>
        <ns0:tc>
          <ns0:tcPr>
            <ns0:tcW ns0:w="3326" ns0:type="dxa"/>
            <ns0:vAlign ns0:val="center"/>
          </ns0:tcPr>
          <ns0:p ns2:paraId="59628310">
            <ns0:pPr>
              <ns0:spacing ns0:before="0" ns0:after="0" ns0:line="200" ns0:lineRule="exact"/>
              <ns0:ind ns0:firstLine="0"/>
              <ns0:jc ns0:val="center"/>
            </ns0:pPr>
            <ns0:r>
              <ns0:rPr>
                <ns0:rFonts ns0:ascii="Times New Roman" ns0:hAnsi="Times New Roman" ns0:eastAsia="宋体"/>
                <ns0:b ns0:val="0"/>
                <ns0:sz ns0:val="15"/>
              </ns0:rPr>
              <ns0:t>数据可用性绑定</ns0:t>
            </ns0:r>
          </ns0:p>
        </ns0:tc>
        <ns0:tc>
          <ns0:tcPr>
            <ns0:tcW ns0:w="3326" ns0:type="dxa"/>
            <ns0:vAlign ns0:val="center"/>
          </ns0:tcPr>
          <ns0:p ns2:paraId="2BBA8D73">
            <ns0:pPr>
              <ns0:spacing ns0:before="0" ns0:after="0" ns0:line="200" ns0:lineRule="exact"/>
              <ns0:ind ns0:firstLine="0"/>
              <ns0:jc ns0:val="center"/>
            </ns0:pPr>
            <ns0:r>
              <ns0:rPr>
                <ns0:rFonts ns0:ascii="Times New Roman" ns0:hAnsi="Times New Roman" ns0:eastAsia="宋体"/>
                <ns0:b ns0:val="0"/>
                <ns0:sz ns0:val="15"/>
              </ns0:rPr>
              <ns0:t>紧凑提交中的 DA Merkle 根约束 DA 条目的字段级内容</ns0:t>
            </ns0:r>
          </ns0:p>
        </ns0:tc>
        <ns0:tc>
          <ns0:tcPr>
            <ns0:tcW ns0:w="3326" ns0:type="dxa"/>
            <ns0:vAlign ns0:val="center"/>
          </ns0:tcPr>
          <ns0:p ns2:paraId="3CC34BF5">
            <ns0:pPr>
              <ns0:spacing ns0:before="0" ns0:after="0" ns0:line="200" ns0:lineRule="exact"/>
              <ns0:ind ns0:firstLine="0"/>
              <ns0:jc ns0:val="center"/>
            </ns0:pPr>
            <ns0:r>
              <ns0:rPr>
                <ns0:rFonts ns0:ascii="Times New Roman" ns0:hAnsi="Times New Roman" ns0:eastAsia="宋体"/>
                <ns0:b ns0:val="0"/>
                <ns0:sz ns0:val="15"/>
              </ns0:rPr>
              <ns0:t>恢复操作不修改 DA 指针或 DA Merkle 根</ns0:t>
            </ns0:r>
          </ns0:p>
        </ns0:tc>
      </ns0:tr>
      <ns0:tr ns2:paraId="7EFDC15F">
        <ns0:trPr>
          <ns0:jc ns0:val="center"/>
        </ns0:trPr>
        <ns0:tc>
          <ns0:tcPr>
            <ns0:tcW ns0:w="3326" ns0:type="dxa"/>
            <ns0:vAlign ns0:val="center"/>
          </ns0:tcPr>
          <ns0:p ns2:paraId="51B886C8">
            <ns0:pPr>
              <ns0:spacing ns0:before="0" ns0:after="0" ns0:line="200" ns0:lineRule="exact"/>
              <ns0:ind ns0:firstLine="0"/>
              <ns0:jc ns0:val="center"/>
            </ns0:pPr>
            <ns0:r>
              <ns0:rPr>
                <ns0:rFonts ns0:ascii="Times New Roman" ns0:hAnsi="Times New Roman" ns0:eastAsia="宋体"/>
                <ns0:b ns0:val="0"/>
                <ns0:sz ns0:val="15"/>
              </ns0:rPr>
              <ns0:t>执行轨迹一致性</ns0:t>
            </ns0:r>
          </ns0:p>
        </ns0:tc>
        <ns0:tc>
          <ns0:tcPr>
            <ns0:tcW ns0:w="3326" ns0:type="dxa"/>
            <ns0:vAlign ns0:val="center"/>
          </ns0:tcPr>
          <ns0:p ns2:paraId="0C1CB949">
            <ns0:pPr>
              <ns0:spacing ns0:before="0" ns0:after="0" ns0:line="200" ns0:lineRule="exact"/>
              <ns0:ind ns0:firstLine="0"/>
              <ns0:jc ns0:val="center"/>
            </ns0:pPr>
            <ns0:r>
              <ns0:rPr>
                <ns0:rFonts ns0:ascii="Times New Roman" ns0:hAnsi="Times New Roman" ns0:eastAsia="宋体"/>
                <ns0:b ns0:val="0"/>
                <ns0:sz ns0:val="15"/>
              </ns0:rPr>
              <ns0:t>二分缩小过程中积累的区间信息是重放定位的依据</ns0:t>
            </ns0:r>
          </ns0:p>
        </ns0:tc>
        <ns0:tc>
          <ns0:tcPr>
            <ns0:tcW ns0:w="3326" ns0:type="dxa"/>
            <ns0:vAlign ns0:val="center"/>
          </ns0:tcPr>
          <ns0:p ns2:paraId="3D08F413">
            <ns0:pPr>
              <ns0:spacing ns0:before="0" ns0:after="0" ns0:line="200" ns0:lineRule="exact"/>
              <ns0:ind ns0:firstLine="0"/>
              <ns0:jc ns0:val="center"/>
            </ns0:pPr>
            <ns0:r>
              <ns0:rPr>
                <ns0:rFonts ns0:ascii="Times New Roman" ns0:hAnsi="Times New Roman" ns0:eastAsia="宋体"/>
                <ns0:b ns0:val="0"/>
                <ns0:sz ns0:val="15"/>
              </ns0:rPr>
              <ns0:t>恢复操作不重置或重写区间信息</ns0:t>
            </ns0:r>
          </ns0:p>
        </ns0:tc>
      </ns0:tr>
    </ns0:tbl>
    <ns0:p ns2:paraId="15C1DB2E">
      <ns0:pPr>
        <ns0:spacing ns0:before="0" ns0:after="60" ns0:line="250" ns0:lineRule="exact"/>
      </ns0:pPr>
    </ns0:p>
    <ns0:p ns2:paraId="3AB12FD8">
      <ns0:pPr>
        <ns0:sectPr>
          <ns0:headerReference ns3:id="rId27" ns0:type="default"/>
          <ns0:footerReference ns3:id="rId28"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6C1FA723">
      <ns0:pPr>
        <ns0:spacing ns0:before="0" ns0:after="0" ns0:line="260" ns0:lineRule="exact"/>
        <ns0:ind ns0:firstLine="400"/>
        <ns0:jc ns0:val="both"/>
      </ns0:pPr>
      <ns0:r>
        <ns0:rPr>
          <ns0:rFonts ns0:ascii="Times New Roman" ns0:hAnsi="Times New Roman" ns0:eastAsia="宋体"/>
          <ns0:b ns0:val="0"/>
          <ns0:sz ns0:val="20"/>
        </ns0:rPr>
        <ns0:t>上述协议性质在实验部分（第 7.3 节）通过超时场景下不可恢复与可恢复两条路径的对比进行验证，重点考察超时后争议是否仍能推进至重放与结算。</ns0:t>
      </ns0:r>
    </ns0:p>
    <ns0:p ns2:paraId="019BC499">
      <ns0:pPr>
        <ns0:spacing ns0:before="120" ns0:after="60" ns0:line="280" ns0:lineRule="exact"/>
        <ns0:ind ns0:firstLine="0"/>
        <ns0:jc ns0:val="left"/>
      </ns0:pPr>
      <ns0:r>
        <ns0:rPr>
          <ns0:rFonts ns0:ascii="Times New Roman" ns0:hAnsi="Times New Roman" ns0:eastAsia="黑体"/>
          <ns0:b/>
          <ns0:sz ns0:val="23"/>
        </ns0:rPr>
        <ns0:t>5  携带证据的紧凑提交与数据可用性绑定</ns0:t>
      </ns0:r>
    </ns0:p>
    <ns0:p ns2:paraId="4543B8DF">
      <ns0:pPr>
        <ns0:spacing ns0:before="0" ns0:after="0" ns0:line="260" ns0:lineRule="exact"/>
        <ns0:ind ns0:firstLine="400"/>
        <ns0:jc ns0:val="both"/>
      </ns0:pPr>
      <ns0:r>
        <ns0:rPr>
          <ns0:rFonts ns0:ascii="Times New Roman" ns0:hAnsi="Times New Roman" ns0:eastAsia="宋体"/>
          <ns0:b ns0:val="0"/>
          <ns0:sz ns0:val="20"/>
        </ns0:rPr>
        <ns0: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ns0:t>
      </ns0:r>
    </ns0:p>
    <ns0:p ns2:paraId="280753FF">
      <ns0:pPr>
        <ns0:spacing ns0:before="0" ns0:after="0" ns0:line="260" ns0:lineRule="exact"/>
        <ns0:ind ns0:firstLine="400"/>
        <ns0:jc ns0:val="both"/>
      </ns0:pPr>
      <ns0:r>
        <ns0:rPr>
          <ns0:rFonts ns0:ascii="Times New Roman" ns0:hAnsi="Times New Roman" ns0:eastAsia="宋体"/>
          <ns0:b ns0:val="0"/>
          <ns0:sz ns0:val="20"/>
        </ns0:rPr>
        <ns0:t>这种绑定关系使验证者能够从链上提交进入数据可用性证据结构。若响应被篡改，验证者检查响应叶与 Merkle 根；若证明与输出不一致，证明哈希和负载哈希形成交叉约束；若数据可用性证明损坏，系统可以将异常定位为证明无效，而不是混同为执行重放失败。由此，紧凑提交支持后续挑战和重放的证据加载，而不仅服务于链上字节压缩。</ns0:t>
      </ns0:r>
    </ns0:p>
    <ns0:p ns2:paraId="1234C7D2">
      <ns0:pPr>
        <ns0:spacing ns0:before="0" ns0:after="0" ns0:line="260" ns0:lineRule="exact"/>
        <ns0:ind ns0:firstLine="400"/>
        <ns0:jc ns0:val="both"/>
      </ns0:pPr>
      <ns0:r>
        <ns0:rPr>
          <ns0:rFonts ns0:ascii="Times New Roman" ns0:hAnsi="Times New Roman" ns0:eastAsia="宋体"/>
          <ns0:b ns0:val="0"/>
          <ns0:sz ns0:val="20"/>
        </ns0:rPr>
        <ns0: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ns0:t>
      </ns0:r>
    </ns0:p>
    <ns0:p ns2:paraId="090442A0">
      <ns0:pPr>
        <ns0:spacing ns0:before="120" ns0:after="60" ns0:line="280" ns0:lineRule="exact"/>
        <ns0:ind ns0:firstLine="0"/>
        <ns0:jc ns0:val="left"/>
      </ns0:pPr>
      <ns0:r>
        <ns0:rPr>
          <ns0:rFonts ns0:ascii="Times New Roman" ns0:hAnsi="Times New Roman" ns0:eastAsia="黑体"/>
          <ns0:b/>
          <ns0:sz ns0:val="23"/>
        </ns0:rPr>
        <ns0:t>6  数据可用性感知成本模型</ns0:t>
      </ns0:r>
    </ns0:p>
    <ns0:p ns2:paraId="41A6E4E3">
      <ns0:pPr>
        <ns0:spacing ns0:before="0" ns0:after="0" ns0:line="260" ns0:lineRule="exact"/>
        <ns0:ind ns0:firstLine="400"/>
        <ns0:jc ns0:val="both"/>
      </ns0:pPr>
      <ns0:r>
        <ns0:rPr>
          <ns0:rFonts ns0:ascii="Times New Roman" ns0:hAnsi="Times New Roman" ns0:eastAsia="宋体"/>
          <ns0:b ns0:val="0"/>
          <ns0:sz ns0:val="20"/>
        </ns0:rPr>
        <ns0: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ns0:t>
      </ns0:r>
    </ns0:p>
    <ns0:p ns2:paraId="184C52B4">
      <ns0:pPr>
        <ns0:spacing ns0:before="0" ns0:after="0" ns0:line="260" ns0:lineRule="exact"/>
        <ns0:ind ns0:firstLine="400"/>
        <ns0:jc ns0:val="both"/>
      </ns0:pPr>
      <ns0:r>
        <ns0:rPr>
          <ns0:rFonts ns0:ascii="Times New Roman" ns0:hAnsi="Times New Roman" ns0:eastAsia="宋体"/>
          <ns0:b ns0:val="0"/>
          <ns0:sz ns0:val="20"/>
        </ns0:rPr>
        <ns0:t>模型比较四类 DA 路径：全链上调用数据、紧凑外部 DA、紧凑类 EIP-4844 方案和紧凑模块化 DA 采样。该比较作为研究原型的成本建模工具，用于刻画不同数据发布路径的结构性差异。</ns0:t>
      </ns0:r>
    </ns0:p>
    <ns0:p ns2:paraId="2859B567">
      <ns0:pPr>
        <ns0:spacing ns0:before="0" ns0:after="0" ns0:line="260" ns0:lineRule="exact"/>
        <ns0:ind ns0:firstLine="400"/>
        <ns0:jc ns0:val="both"/>
      </ns0:pPr>
      <ns0:r>
        <ns0:rPr>
          <ns0:rFonts ns0:ascii="Times New Roman" ns0:hAnsi="Times New Roman" ns0:eastAsia="宋体"/>
          <ns0:b ns0:val="0"/>
          <ns0:sz ns0:val="20"/>
        </ns0:rPr>
        <ns0:t>模型表达为 C_total = C_commit + C_DA + p_challenge × C_challenge。其中 C_commit 表示链上紧凑提交或完整负载提交成本，C_DA 表示不同 DA 路径下的数据成本，C_challenge 表示争议发生时挑战、恢复、重放和结算成本，p_challenge 表示争议发生概率。批处理后单笔摊销成本记为 C_amortized = C_total / batch_size。</ns0:t>
      </ns0:r>
    </ns0:p>
    <ns0:p ns2:paraId="7BA100AD">
      <ns0:pPr>
        <ns0:spacing ns0:before="0" ns0:after="0" ns0:line="260" ns0:lineRule="exact"/>
        <ns0:ind ns0:firstLine="400"/>
        <ns0:jc ns0:val="both"/>
      </ns0:pPr>
      <ns0:r>
        <ns0:rPr>
          <ns0:rFonts ns0:ascii="Times New Roman" ns0:hAnsi="Times New Roman" ns0:eastAsia="宋体"/>
          <ns0:b ns0:val="0"/>
          <ns0:sz ns0:val="20"/>
        </ns0:rPr>
        <ns0: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ns0:t>
      </ns0:r>
    </ns0:p>
    <ns0:p ns2:paraId="7194F4EF">
      <ns0:pPr>
        <ns0:spacing ns0:before="120" ns0:after="60" ns0:line="280" ns0:lineRule="exact"/>
        <ns0:ind ns0:firstLine="0"/>
        <ns0:jc ns0:val="left"/>
      </ns0:pPr>
      <ns0:r>
        <ns0:rPr>
          <ns0:rFonts ns0:ascii="Times New Roman" ns0:hAnsi="Times New Roman" ns0:eastAsia="黑体"/>
          <ns0:b/>
          <ns0:sz ns0:val="23"/>
        </ns0:rPr>
        <ns0:t>7  实验评估</ns0:t>
      </ns0:r>
    </ns0:p>
    <ns0:p ns2:paraId="68144908">
      <ns0:pPr>
        <ns0:spacing ns0:before="0" ns0:after="0" ns0:line="260" ns0:lineRule="exact"/>
        <ns0:ind ns0:firstLine="400"/>
        <ns0:jc ns0:val="both"/>
      </ns0:pPr>
      <ns0:r>
        <ns0:rPr>
          <ns0:rFonts ns0:ascii="Times New Roman" ns0:hAnsi="Times New Roman" ns0:eastAsia="宋体"/>
          <ns0:b ns0:val="0"/>
          <ns0:sz ns0:val="20"/>
        </ns0:rPr>
        <ns0:t>实验评估围绕机制可运行性与对比趋势展开。当前实验使用 Python 原型、模拟 TEE、合成负载、可验证 DA 注册表、本地 EVM gas 测量和 Sepolia 测试网部署记录。RQ1 关注紧凑提交是否在保留证据关联的同时隔离负载增长；RQ2 关注批处理摊销与 DA 路径选择的影响；RQ3 关注恢复机制是否改善超时场景下的挑战活性；RQ4 关注不同故障类型能否被检测、恢复、重放或罚没；RQ5 关注 Solidity 合约、本地 EVM 实测与 Sepolia 部署能否支撑链上对应物。</ns0:t>
      </ns0:r>
    </ns0:p>
    <ns0:p ns2:paraId="7EA2D48D">
      <ns0:pPr>
        <ns0:spacing ns0:before="0" ns0:after="0" ns0:line="260" ns0:lineRule="exact"/>
        <ns0:ind ns0:firstLine="400"/>
        <ns0:jc ns0:val="both"/>
      </ns0:pPr>
      <ns0:r>
        <ns0:rPr>
          <ns0:rFonts ns0:ascii="Times New Roman" ns0:hAnsi="Times New Roman" ns0:eastAsia="宋体"/>
          <ns0:b ns0:val="0"/>
          <ns0:sz ns0:val="20"/>
        </ns0:rPr>
        <ns0:t>C_total = C_commit + C_DA + p_challenge × C_challenge （1）</ns0:t>
      </ns0:r>
    </ns0:p>
    <ns0:p ns2:paraId="333F8612">
      <ns0:pPr>
        <ns0:spacing ns0:before="0" ns0:after="0" ns0:line="260" ns0:lineRule="exact"/>
        <ns0:ind ns0:firstLine="400"/>
        <ns0:jc ns0:val="both"/>
      </ns0:pPr>
      <ns0:r>
        <ns0:rPr>
          <ns0:rFonts ns0:ascii="Times New Roman" ns0:hAnsi="Times New Roman" ns0:eastAsia="宋体"/>
          <ns0:b ns0:val="0"/>
          <ns0:sz ns0:val="20"/>
        </ns0:rPr>
        <ns0:t>C_amortized = C_total / batch_size （2）</ns0:t>
      </ns0:r>
    </ns0:p>
    <ns0:p ns2:paraId="7F9A388B">
      <ns0:pPr>
        <ns0:spacing ns0:before="0" ns0:after="0" ns0:line="260" ns0:lineRule="exact"/>
        <ns0:ind ns0:firstLine="400"/>
        <ns0:jc ns0:val="both"/>
      </ns0:pPr>
      <ns0:r>
        <ns0:rPr>
          <ns0:rFonts ns0:ascii="Times New Roman" ns0:hAnsi="Times New Roman" ns0:eastAsia="宋体"/>
          <ns0:b ns0:val="0"/>
          <ns0:sz ns0:val="20"/>
        </ns0:rPr>
        <ns0:t>其中，C_commit 表示链上紧凑提交或完整负载提交成本，C_DA 表示不同 DA 路径下的数据成本，C_challenge 表示争议发生时挑战、恢复、重放和结算成本，p_challenge 表示争议发生概率。</ns0:t>
      </ns0:r>
    </ns0:p>
    <ns0:p ns2:paraId="5469B605">
      <ns0:pPr>
        <ns0:spacing ns0:before="120" ns0:after="60" ns0:line="280" ns0:lineRule="exact"/>
        <ns0:ind ns0:firstLine="0"/>
        <ns0:jc ns0:val="left"/>
      </ns0:pPr>
      <ns0:r>
        <ns0:rPr>
          <ns0:rFonts ns0:ascii="Times New Roman" ns0:hAnsi="Times New Roman" ns0:eastAsia="黑体"/>
          <ns0:b/>
          <ns0:sz ns0:val="23"/>
        </ns0:rPr>
        <ns0:t>7.1  RQ1：紧凑提交能否降低链上提交规模</ns0:t>
      </ns0:r>
    </ns0:p>
    <ns0:p ns2:paraId="26467594">
      <ns0:pPr>
        <ns0:spacing ns0:before="0" ns0:after="0" ns0:line="260" ns0:lineRule="exact"/>
        <ns0:ind ns0:firstLine="400"/>
        <ns0:jc ns0:val="both"/>
      </ns0:pPr>
      <ns0:r>
        <ns0:rPr>
          <ns0:rFonts ns0:ascii="Times New Roman" ns0:hAnsi="Times New Roman" ns0:eastAsia="宋体"/>
          <ns0:b ns0:val="0"/>
          <ns0:sz ns0:val="20"/>
        </ns0:rPr>
        <ns0:t>RQ1 隔离考察提交结构。Python 原型在模拟 TEE 下生成合成账本条目，比较完整负载与紧凑提交的规范 JSON 字节数。度量指标包括完整字节数、紧凑字节数和字节降幅比例。完整字节数表示完整提示、响应和远程证明都作为负载的一部分时的总字节数；紧凑字节数仅计算提交结构字节数。</ns0:t>
      </ns0:r>
    </ns0:p>
    <ns0:p ns2:paraId="2E89B706">
      <ns0:pPr>
        <ns0:spacing ns0:before="0" ns0:after="0" ns0:line="260" ns0:lineRule="exact"/>
        <ns0:ind ns0:firstLine="400"/>
        <ns0:jc ns0:val="both"/>
      </ns0:pPr>
      <ns0:r>
        <ns0:rPr>
          <ns0:rFonts ns0:ascii="Times New Roman" ns0:hAnsi="Times New Roman" ns0:eastAsia="宋体"/>
          <ns0:b ns0:val="0"/>
          <ns0:sz ns0:val="20"/>
        </ns0:rPr>
        <ns0:t>对比结果呈现出清晰的隔离关系：紧凑提交基本保持在 406 字节左右，而完整负载字节数随负载大小增大而增长。当负载大小为 8192 时，提示长度为 64 和 256 的完整负载字节数分别约为 50068.84 和 50262.84，而紧凑提交仍为 406.00 字节。这说明紧凑提交能够隔离负载规模扩展与链上提交规模，同时保留重放准备能力。</ns0:t>
      </ns0:r>
    </ns0:p>
    <ns0:tbl>
      <ns0:tblPr>
        <ns0:tblStyle ns0:val="28"/>
        <ns0:tblW ns0:w="0" ns0:type="auto"/>
        <ns0:jc ns0:val="center"/>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4992"/>
      </ns0:tblGrid>
      <ns0:tr ns2:paraId="60FA3E72">
        <ns0:trPr>
          <ns0:jc ns0:val="center"/>
        </ns0:trPr>
        <ns0:tc>
          <ns0:tcPr>
            <ns0:tcW ns0:w="9978" ns0:type="dxa"/>
            <ns0:vAlign ns0:val="center"/>
          </ns0:tcPr>
          <ns0:p ns2:paraId="7E556EDF">
            <ns0:pPr>
              <ns0:keepNext/>
              <ns0:spacing ns0:before="80" ns0:after="40"/>
              <ns0:ind ns0:firstLine="0"/>
              <ns0:jc ns0:val="center"/>
            </ns0:pPr>
            <ns0:r>
              <ns0:drawing>
                <ns4:inline distT="0" distB="0" distL="114300" distR="114300">
                  <ns4:extent cx="2971800" cy="1241425"/>
                  <ns4:effectExtent l="0" t="0" r="0" b="3175"/>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ns3:embed="rId54"/>
                          <ns5:stretch>
                            <ns5:fillRect/>
                          </ns5:stretch>
                        </ns6:blipFill>
                        <ns6:spPr>
                          <ns5:xfrm>
                            <ns5:off x="0" y="0"/>
                            <ns5:ext cx="2971800" cy="1241497"/>
                          </ns5:xfrm>
                          <ns5:prstGeom prst="rect">
                            <ns5:avLst/>
                          </ns5:prstGeom>
                        </ns6:spPr>
                      </ns6:pic>
                    </ns5:graphicData>
                  </ns5:graphic>
                </ns4:inline>
              </ns0:drawing>
            </ns0:r>
          </ns0:p>
          <ns0:p ns2:paraId="3908BB47">
            <ns0:pPr>
              <ns0:spacing ns0:before="0" ns0:after="0" ns0:line="210" ns0:lineRule="exact"/>
              <ns0:ind ns0:firstLine="0"/>
              <ns0:jc ns0:val="center"/>
            </ns0:pPr>
            <ns0:r>
              <ns0:rPr>
                <ns0:rFonts ns0:ascii="Times New Roman" ns0:hAnsi="Times New Roman" ns0:eastAsia="宋体"/>
                <ns0:b ns0:val="0"/>
                <ns0:sz ns0:val="18"/>
              </ns0:rPr>
              <ns0:t>图 3  完整负载与紧凑提交的字节规模对比</ns0:t>
            </ns0:r>
          </ns0:p>
          <ns0:p ns2:paraId="280E203D">
            <ns0:pPr>
              <ns0:spacing ns0:before="0" ns0:after="0" ns0:line="210" ns0:lineRule="exact"/>
              <ns0:ind ns0:firstLine="0"/>
              <ns0:jc ns0:val="center"/>
            </ns0:pPr>
            <ns0:r>
              <ns0:rPr>
                <ns0:rFonts ns0:ascii="Times New Roman" ns0:hAnsi="Times New Roman" ns0:eastAsia="宋体"/>
                <ns0:b ns0:val="0"/>
                <ns0:sz ns0:val="18"/>
              </ns0:rPr>
              <ns0:t>Fig.3  Byte-size comparison between full payloads and compact commits</ns0:t>
            </ns0:r>
          </ns0:p>
        </ns0:tc>
      </ns0:tr>
    </ns0:tbl>
    <ns0:p ns2:paraId="54CB3EF0">
      <ns0:pPr>
        <ns0:spacing ns0:before="120" ns0:after="60" ns0:line="280" ns0:lineRule="exact"/>
        <ns0:ind ns0:firstLine="0"/>
        <ns0:jc ns0:val="left"/>
      </ns0:pPr>
      <ns0:r>
        <ns0:rPr>
          <ns0:rFonts ns0:ascii="Times New Roman" ns0:hAnsi="Times New Roman" ns0:eastAsia="黑体"/>
          <ns0:b/>
          <ns0:sz ns0:val="23"/>
        </ns0:rPr>
        <ns0:t>7.2  RQ2：批大小如何影响 DA 感知摊销成本</ns0:t>
      </ns0:r>
    </ns0:p>
    <ns0:p ns2:paraId="56BE66DD">
      <ns0:pPr>
        <ns0:spacing ns0:before="0" ns0:after="0" ns0:line="260" ns0:lineRule="exact"/>
        <ns0:ind ns0:firstLine="400"/>
        <ns0:jc ns0:val="both"/>
      </ns0:pPr>
      <ns0:r>
        <ns0:rPr>
          <ns0:rFonts ns0:ascii="Times New Roman" ns0:hAnsi="Times New Roman" ns0:eastAsia="宋体"/>
          <ns0:b ns0:val="0"/>
          <ns0:sz ns0:val="20"/>
        </ns0:rPr>
        <ns0:t>RQ2 关注提交策略在何种条件下会改变高频合成负载的系统可行性。实验比较全链上调用数据、紧凑外部 DA、紧凑类 EIP-4844 方案和紧凑模块化 DA 采样四类路线。主要指标为摊销 gas 用量和降幅比例。</ns0:t>
      </ns0:r>
    </ns0:p>
    <ns0:p ns2:paraId="61E01B12">
      <ns0:pPr>
        <ns0:spacing ns0:before="0" ns0:after="0" ns0:line="260" ns0:lineRule="exact"/>
        <ns0:ind ns0:firstLine="400"/>
        <ns0:jc ns0:val="both"/>
      </ns0:pPr>
      <ns0:r>
        <ns0:rPr>
          <ns0:rFonts ns0:ascii="Times New Roman" ns0:hAnsi="Times New Roman" ns0:eastAsia="宋体"/>
          <ns0:b ns0:val="0"/>
          <ns0:sz ns0:val="20"/>
        </ns0:rPr>
        <ns0:t>趋势表明，当负载发布成为主要开销时，批处理摊销的作用会更加明显。以负载 8192 为例，全链上调用数据的估算 gas 用量从批大小 1 时的 801101.44 下降到批大小 1000 时的 801.21；而紧凑模块化 DA 采样从 29026.98 降至 29.03。96.33% 是给定成本模型与数据可用性配置下的趋势结果，说明紧凑模块化 DA 采样在大负载与大批处理条件下具有结构性优势。</ns0:t>
      </ns0:r>
    </ns0:p>
    <ns0:tbl>
      <ns0:tblPr>
        <ns0:tblStyle ns0:val="28"/>
        <ns0:tblW ns0:w="0" ns0:type="auto"/>
        <ns0:jc ns0:val="center"/>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4992"/>
      </ns0:tblGrid>
      <ns0:tr ns2:paraId="31D31B4A">
        <ns0:trPr>
          <ns0:jc ns0:val="center"/>
        </ns0:trPr>
        <ns0:tc>
          <ns0:tcPr>
            <ns0:tcW ns0:w="9978" ns0:type="dxa"/>
            <ns0:vAlign ns0:val="center"/>
          </ns0:tcPr>
          <ns0:p ns2:paraId="45E7E71C">
            <ns0:pPr>
              <ns0:keepNext/>
              <ns0:spacing ns0:before="80" ns0:after="40"/>
              <ns0:ind ns0:firstLine="0"/>
              <ns0:jc ns0:val="center"/>
            </ns0:pPr>
            <ns0:r>
              <ns0:drawing>
                <ns4:inline distT="0" distB="0" distL="114300" distR="114300">
                  <ns4:extent cx="2971800" cy="1666875"/>
                  <ns4:effectExtent l="0" t="0" r="0" b="9525"/>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ns3:embed="rId55"/>
                          <ns5:stretch>
                            <ns5:fillRect/>
                          </ns5:stretch>
                        </ns6:blipFill>
                        <ns6:spPr>
                          <ns5:xfrm>
                            <ns5:off x="0" y="0"/>
                            <ns5:ext cx="2971800" cy="1667107"/>
                          </ns5:xfrm>
                          <ns5:prstGeom prst="rect">
                            <ns5:avLst/>
                          </ns5:prstGeom>
                        </ns6:spPr>
                      </ns6:pic>
                    </ns5:graphicData>
                  </ns5:graphic>
                </ns4:inline>
              </ns0:drawing>
            </ns0:r>
          </ns0:p>
          <ns0:p ns2:paraId="144E91C1">
            <ns0:pPr>
              <ns0:spacing ns0:before="0" ns0:after="0" ns0:line="210" ns0:lineRule="exact"/>
              <ns0:ind ns0:firstLine="0"/>
              <ns0:jc ns0:val="center"/>
            </ns0:pPr>
            <ns0:r>
              <ns0:rPr>
                <ns0:rFonts ns0:ascii="Times New Roman" ns0:hAnsi="Times New Roman" ns0:eastAsia="宋体"/>
                <ns0:b ns0:val="0"/>
                <ns0:sz ns0:val="18"/>
              </ns0:rPr>
              <ns0:t>图 4  不同数据可用性配置下的摊销 gas 用量趋势</ns0:t>
            </ns0:r>
          </ns0:p>
          <ns0:p ns2:paraId="689A1B19">
            <ns0:pPr>
              <ns0:spacing ns0:before="0" ns0:after="0" ns0:line="210" ns0:lineRule="exact"/>
              <ns0:ind ns0:firstLine="0"/>
              <ns0:jc ns0:val="center"/>
            </ns0:pPr>
            <ns0:r>
              <ns0:rPr>
                <ns0:rFonts ns0:ascii="Times New Roman" ns0:hAnsi="Times New Roman" ns0:eastAsia="宋体"/>
                <ns0:b ns0:val="0"/>
                <ns0:sz ns0:val="18"/>
              </ns0:rPr>
              <ns0:t>Fig.4  Amortized gas trends under different DA configurations</ns0:t>
            </ns0:r>
          </ns0:p>
        </ns0:tc>
      </ns0:tr>
    </ns0:tbl>
    <ns0:p ns2:paraId="34B5E903">
      <ns0:pPr>
        <ns0:spacing ns0:before="120" ns0:after="60" ns0:line="280" ns0:lineRule="exact"/>
        <ns0:ind ns0:firstLine="0"/>
        <ns0:jc ns0:val="left"/>
      </ns0:pPr>
      <ns0:r>
        <ns0:rPr>
          <ns0:rFonts ns0:ascii="Times New Roman" ns0:hAnsi="Times New Roman" ns0:eastAsia="黑体"/>
          <ns0:b/>
          <ns0:sz ns0:val="23"/>
        </ns0:rPr>
        <ns0:t>7.3  RQ3：恢复机制能否改善超时场景下的挑战活性</ns0:t>
      </ns0:r>
    </ns0:p>
    <ns0:p ns2:paraId="61874265">
      <ns0:pPr>
        <ns0:spacing ns0:before="0" ns0:after="0" ns0:line="260" ns0:lineRule="exact"/>
        <ns0:ind ns0:firstLine="400"/>
        <ns0:jc ns0:val="both"/>
      </ns0:pPr>
      <ns0:r>
        <ns0:rPr>
          <ns0:rFonts ns0:ascii="Times New Roman" ns0:hAnsi="Times New Roman" ns0:eastAsia="宋体"/>
          <ns0:b ns0:val="0"/>
          <ns0:sz ns0:val="20"/>
        </ns0:rPr>
        <ns0:t>RQ3 检验本文的核心活性主张。该实验对应第 4.4 节定义的仲裁连续性。Python 原型在不可恢复路径与可恢复路径两条路径中使用相同的合成挑战状态机，轨迹步数覆盖 4 至 128，挑战超时设为 2 秒。关键问题是：超时被检测后，会话是否仍能继续进入重放、结算与罚没。</ns0:t>
      </ns0:r>
    </ns0:p>
    <ns0:p ns2:paraId="5E6FFCB3">
      <ns0:pPr>
        <ns0:spacing ns0:before="0" ns0:after="0" ns0:line="260" ns0:lineRule="exact"/>
        <ns0:ind ns0:firstLine="400"/>
        <ns0:jc ns0:val="both"/>
      </ns0:pPr>
      <ns0:r>
        <ns0:rPr>
          <ns0:rFonts ns0:ascii="Times New Roman" ns0:hAnsi="Times New Roman" ns0:eastAsia="宋体"/>
          <ns0:b ns0:val="0"/>
          <ns0:sz ns0:val="20"/>
        </ns0:rPr>
        <ns0:t>二分定位行为与理论对数趋势一致。更关键的是不可恢复与可恢复路径的对比：在超时不可恢复场景中，检测率达到 100%，但挑战成功率和罚没比例均为 0%；在超时可恢复场景中，在当前原型合成负载下均可达到 100%。该对比说明，超时检测本身并不等价于协议推进。</ns0:t>
      </ns0:r>
    </ns0:p>
    <ns0:p ns2:paraId="29A87C4A">
      <ns0:pPr>
        <ns0:spacing ns0:before="120" ns0:after="60" ns0:line="280" ns0:lineRule="exact"/>
        <ns0:ind ns0:firstLine="0"/>
        <ns0:jc ns0:val="left"/>
      </ns0:pPr>
      <ns0:r>
        <ns0:rPr>
          <ns0:rFonts ns0:ascii="Times New Roman" ns0:hAnsi="Times New Roman" ns0:eastAsia="黑体"/>
          <ns0:b/>
          <ns0:sz ns0:val="21"/>
        </ns0:rPr>
        <ns0:t>7.3.1  恢复开销分析</ns0:t>
      </ns0:r>
    </ns0:p>
    <ns0:p ns2:paraId="03B99336">
      <ns0:pPr>
        <ns0:spacing ns0:before="0" ns0:after="0" ns0:line="260" ns0:lineRule="exact"/>
        <ns0:ind ns0:firstLine="400"/>
        <ns0:jc ns0:val="both"/>
      </ns0:pPr>
      <ns0:r>
        <ns0:rPr>
          <ns0:rFonts ns0:ascii="Times New Roman" ns0:hAnsi="Times New Roman" ns0:eastAsia="宋体"/>
          <ns0:b ns0:val="0"/>
          <ns0:sz ns0:val="20"/>
        </ns0:rPr>
        <ns0:t>利用表 5 中已有本地 EVM 数据，challengeStep 平均 gas 为 93807，challengeRecover 平均 gas 为 156891，恢复相对单轮挑战步骤的开销比约为 1.67。该成本发生在异常路径，对比对象应为未解决仲裁与有界恢复转移之间的差异，而非正常路径吞吐与恢复开销。</ns0:t>
      </ns0:r>
    </ns0:p>
    <ns0:p ns2:paraId="7A7BF237">
      <ns0:pPr>
        <ns0:spacing ns0:before="0" ns0:after="0" ns0:line="260" ns0:lineRule="exact"/>
        <ns0:ind ns0:firstLine="400"/>
        <ns0:jc ns0:val="both"/>
      </ns0:pPr>
      <ns0:r>
        <ns0:rPr>
          <ns0:rFonts ns0:ascii="Times New Roman" ns0:hAnsi="Times New Roman" ns0:eastAsia="宋体"/>
          <ns0:b ns0:val="0"/>
          <ns0:sz ns0:val="20"/>
        </ns0:rPr>
        <ns0:t>该比例仅表示本地 EVM 中两条合约路径的相对开销。</ns0:t>
      </ns0:r>
    </ns0:p>
    <ns0:tbl>
      <ns0:tblPr>
        <ns0:tblStyle ns0:val="28"/>
        <ns0:tblW ns0:w="0" ns0:type="auto"/>
        <ns0:jc ns0:val="center"/>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4992"/>
      </ns0:tblGrid>
      <ns0:tr ns2:paraId="1A54C77A">
        <ns0:trPr>
          <ns0:jc ns0:val="center"/>
        </ns0:trPr>
        <ns0:tc>
          <ns0:tcPr>
            <ns0:tcW ns0:w="9978" ns0:type="dxa"/>
            <ns0:vAlign ns0:val="center"/>
          </ns0:tcPr>
          <ns0:p ns2:paraId="76E8820B">
            <ns0:pPr>
              <ns0:keepNext/>
              <ns0:spacing ns0:before="80" ns0:after="40"/>
              <ns0:ind ns0:firstLine="0"/>
              <ns0:jc ns0:val="center"/>
            </ns0:pPr>
            <ns0:r>
              <ns0:drawing>
                <ns4:inline distT="0" distB="0" distL="114300" distR="114300">
                  <ns4:extent cx="2971800" cy="1679575"/>
                  <ns4:effectExtent l="0" t="0" r="0" b="22225"/>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ns3:embed="rId56"/>
                          <ns5:stretch>
                            <ns5:fillRect/>
                          </ns5:stretch>
                        </ns6:blipFill>
                        <ns6:spPr>
                          <ns5:xfrm>
                            <ns5:off x="0" y="0"/>
                            <ns5:ext cx="2971800" cy="1679898"/>
                          </ns5:xfrm>
                          <ns5:prstGeom prst="rect">
                            <ns5:avLst/>
                          </ns5:prstGeom>
                        </ns6:spPr>
                      </ns6:pic>
                    </ns5:graphicData>
                  </ns5:graphic>
                </ns4:inline>
              </ns0:drawing>
            </ns0:r>
          </ns0:p>
          <ns0:p ns2:paraId="41175531">
            <ns0:pPr>
              <ns0:spacing ns0:before="0" ns0:after="0" ns0:line="210" ns0:lineRule="exact"/>
              <ns0:ind ns0:firstLine="0"/>
              <ns0:jc ns0:val="center"/>
            </ns0:pPr>
            <ns0:r>
              <ns0:rPr>
                <ns0:rFonts ns0:ascii="Times New Roman" ns0:hAnsi="Times New Roman" ns0:eastAsia="宋体"/>
                <ns0:b ns0:val="0"/>
                <ns0:sz ns0:val="18"/>
              </ns0:rPr>
              <ns0:t>图 5  二分挑战轮次与轨迹步数的关系</ns0:t>
            </ns0:r>
          </ns0:p>
          <ns0:p ns2:paraId="465F5D43">
            <ns0:pPr>
              <ns0:spacing ns0:before="0" ns0:after="0" ns0:line="210" ns0:lineRule="exact"/>
              <ns0:ind ns0:firstLine="0"/>
              <ns0:jc ns0:val="center"/>
            </ns0:pPr>
            <ns0:r>
              <ns0:rPr>
                <ns0:rFonts ns0:ascii="Times New Roman" ns0:hAnsi="Times New Roman" ns0:eastAsia="宋体"/>
                <ns0:b ns0:val="0"/>
                <ns0:sz ns0:val="18"/>
              </ns0:rPr>
              <ns0:t>Fig.5  Relationship between bisection rounds and trace steps</ns0:t>
            </ns0:r>
          </ns0:p>
        </ns0:tc>
      </ns0:tr>
      <ns0:tr ns2:paraId="77B362C9">
        <ns0:trPr>
          <ns0:jc ns0:val="center"/>
        </ns0:trPr>
        <ns0:tc>
          <ns0:tcPr>
            <ns0:tcW ns0:w="9978" ns0:type="dxa"/>
            <ns0:vAlign ns0:val="center"/>
          </ns0:tcPr>
          <ns0:p ns2:paraId="2777D9C0">
            <ns0:pPr>
              <ns0:keepNext/>
              <ns0:spacing ns0:before="80" ns0:after="40"/>
              <ns0:ind ns0:firstLine="0"/>
              <ns0:jc ns0:val="center"/>
            </ns0:pPr>
            <ns0:r>
              <ns0:drawing>
                <ns4:inline distT="0" distB="0" distL="114300" distR="114300">
                  <ns4:extent cx="2971800" cy="1946275"/>
                  <ns4:effectExtent l="0" t="0" r="0" b="9525"/>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ns3:embed="rId57"/>
                          <ns5:stretch>
                            <ns5:fillRect/>
                          </ns5:stretch>
                        </ns6:blipFill>
                        <ns6:spPr>
                          <ns5:xfrm>
                            <ns5:off x="0" y="0"/>
                            <ns5:ext cx="2971800" cy="1946355"/>
                          </ns5:xfrm>
                          <ns5:prstGeom prst="rect">
                            <ns5:avLst/>
                          </ns5:prstGeom>
                        </ns6:spPr>
                      </ns6:pic>
                    </ns5:graphicData>
                  </ns5:graphic>
                </ns4:inline>
              </ns0:drawing>
            </ns0:r>
          </ns0:p>
          <ns0:p ns2:paraId="3B1B2B88">
            <ns0:pPr>
              <ns0:spacing ns0:before="0" ns0:after="0" ns0:line="210" ns0:lineRule="exact"/>
              <ns0:ind ns0:firstLine="0"/>
              <ns0:jc ns0:val="center"/>
            </ns0:pPr>
            <ns0:r>
              <ns0:rPr>
                <ns0:rFonts ns0:ascii="Times New Roman" ns0:hAnsi="Times New Roman" ns0:eastAsia="宋体"/>
                <ns0:b ns0:val="0"/>
                <ns0:sz ns0:val="18"/>
              </ns0:rPr>
              <ns0:t>图 6  超时恢复对挑战完成率的影响</ns0:t>
            </ns0:r>
          </ns0:p>
          <ns0:p ns2:paraId="4215BA95">
            <ns0:pPr>
              <ns0:spacing ns0:before="0" ns0:after="0" ns0:line="210" ns0:lineRule="exact"/>
              <ns0:ind ns0:firstLine="0"/>
              <ns0:jc ns0:val="center"/>
            </ns0:pPr>
            <ns0:r>
              <ns0:rPr>
                <ns0:rFonts ns0:ascii="Times New Roman" ns0:hAnsi="Times New Roman" ns0:eastAsia="宋体"/>
                <ns0:b ns0:val="0"/>
                <ns0:sz ns0:val="18"/>
              </ns0:rPr>
              <ns0:t>Fig.6  Impact of timeout recovery on challenge completion rate</ns0:t>
            </ns0:r>
          </ns0:p>
        </ns0:tc>
      </ns0:tr>
    </ns0:tbl>
    <ns0:p ns2:paraId="41B4D83D">
      <ns0:pPr>
        <ns0:spacing ns0:before="120" ns0:after="60" ns0:line="280" ns0:lineRule="exact"/>
        <ns0:ind ns0:firstLine="0"/>
        <ns0:jc ns0:val="left"/>
      </ns0:pPr>
      <ns0:r>
        <ns0:rPr>
          <ns0:rFonts ns0:ascii="Times New Roman" ns0:hAnsi="Times New Roman" ns0:eastAsia="黑体"/>
          <ns0:b/>
          <ns0:sz ns0:val="23"/>
        </ns0:rPr>
        <ns0:t>7.4  RQ4：不同故障场景能否被检测、恢复或惩罚</ns0:t>
      </ns0:r>
    </ns0:p>
    <ns0:p ns2:paraId="3FF8DB69">
      <ns0:pPr>
        <ns0:spacing ns0:before="0" ns0:after="0" ns0:line="260" ns0:lineRule="exact"/>
        <ns0:ind ns0:firstLine="400"/>
        <ns0:jc ns0:val="both"/>
      </ns0:pPr>
      <ns0:r>
        <ns0:rPr>
          <ns0:rFonts ns0:ascii="Times New Roman" ns0:hAnsi="Times New Roman" ns0:eastAsia="宋体"/>
          <ns0:b ns0:val="0"/>
          <ns0:sz ns0:val="20"/>
        </ns0:rPr>
        <ns0:t>RQ4 采用面向故障分类的安全评估方式。实验注入八类合成场景，区分其在当前原型中能否被检测、能否恢复推进、能否进入重放以及能否触发罚没。指标为检测率、挑战成功率和罚没比例。</ns0:t>
      </ns0:r>
    </ns0:p>
    <ns0:p ns2:paraId="3476CC74">
      <ns0:pPr>
        <ns0:spacing ns0:before="0" ns0:after="0" ns0:line="260" ns0:lineRule="exact"/>
        <ns0:ind ns0:firstLine="400"/>
        <ns0:jc ns0:val="both"/>
      </ns0:pPr>
      <ns0:r>
        <ns0:rPr>
          <ns0:rFonts ns0:ascii="Times New Roman" ns0:hAnsi="Times New Roman" ns0:eastAsia="宋体"/>
          <ns0:b ns0:val="0"/>
          <ns0:sz ns0:val="20"/>
        </ns0:rPr>
        <ns0:t>正常路径无故障，检测率为 0%，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ns0:t>
      </ns0:r>
    </ns0:p>
    <ns0:tbl>
      <ns0:tblPr>
        <ns0:tblStyle ns0:val="28"/>
        <ns0:tblW ns0:w="0" ns0:type="auto"/>
        <ns0:jc ns0:val="center"/>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4992"/>
      </ns0:tblGrid>
      <ns0:tr ns2:paraId="6E13BB94">
        <ns0:trPr>
          <ns0:jc ns0:val="center"/>
        </ns0:trPr>
        <ns0:tc>
          <ns0:tcPr>
            <ns0:tcW ns0:w="9978" ns0:type="dxa"/>
            <ns0:vAlign ns0:val="center"/>
          </ns0:tcPr>
          <ns0:p ns2:paraId="13DB30BA">
            <ns0:pPr>
              <ns0:keepNext/>
              <ns0:spacing ns0:before="80" ns0:after="40"/>
              <ns0:ind ns0:firstLine="0"/>
              <ns0:jc ns0:val="center"/>
            </ns0:pPr>
            <ns0:r>
              <ns0:drawing>
                <ns4:inline distT="0" distB="0" distL="114300" distR="114300">
                  <ns4:extent cx="2971800" cy="1470660"/>
                  <ns4:effectExtent l="0" t="0" r="0" b="254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ns3:embed="rId58"/>
                          <ns5:stretch>
                            <ns5:fillRect/>
                          </ns5:stretch>
                        </ns6:blipFill>
                        <ns6:spPr>
                          <ns5:xfrm>
                            <ns5:off x="0" y="0"/>
                            <ns5:ext cx="2971800" cy="1470853"/>
                          </ns5:xfrm>
                          <ns5:prstGeom prst="rect">
                            <ns5:avLst/>
                          </ns5:prstGeom>
                        </ns6:spPr>
                      </ns6:pic>
                    </ns5:graphicData>
                  </ns5:graphic>
                </ns4:inline>
              </ns0:drawing>
            </ns0:r>
          </ns0:p>
          <ns0:p ns2:paraId="6443E1E6">
            <ns0:pPr>
              <ns0:spacing ns0:before="0" ns0:after="0" ns0:line="210" ns0:lineRule="exact"/>
              <ns0:ind ns0:firstLine="0"/>
              <ns0:jc ns0:val="center"/>
            </ns0:pPr>
            <ns0:r>
              <ns0:rPr>
                <ns0:rFonts ns0:ascii="Times New Roman" ns0:hAnsi="Times New Roman" ns0:eastAsia="宋体"/>
                <ns0:b ns0:val="0"/>
                <ns0:sz ns0:val="18"/>
              </ns0:rPr>
              <ns0:t>图 7  失败场景检测与仲裁结果</ns0:t>
            </ns0:r>
          </ns0:p>
          <ns0:p ns2:paraId="53166E67">
            <ns0:pPr>
              <ns0:spacing ns0:before="0" ns0:after="0" ns0:line="210" ns0:lineRule="exact"/>
              <ns0:ind ns0:firstLine="0"/>
              <ns0:jc ns0:val="center"/>
            </ns0:pPr>
            <ns0:r>
              <ns0:rPr>
                <ns0:rFonts ns0:ascii="Times New Roman" ns0:hAnsi="Times New Roman" ns0:eastAsia="宋体"/>
                <ns0:b ns0:val="0"/>
                <ns0:sz ns0:val="18"/>
              </ns0:rPr>
              <ns0:t>Fig.7  Detection and arbitration outcomes under failure scenarios</ns0:t>
            </ns0:r>
          </ns0:p>
        </ns0:tc>
      </ns0:tr>
    </ns0:tbl>
    <ns0:p ns2:paraId="0404E421">
      <ns0:pPr>
        <ns0:sectPr>
          <ns0:headerReference ns3:id="rId29" ns0:type="default"/>
          <ns0:footerReference ns3:id="rId30"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0516F0DC">
      <ns0:pPr>
        <ns0:spacing ns0:before="0" ns0:after="0" ns0:line="210" ns0:lineRule="exact"/>
        <ns0:ind ns0:firstLine="0"/>
        <ns0:jc ns0:val="center"/>
      </ns0:pPr>
      <ns0:r>
        <ns0:rPr>
          <ns0:rFonts ns0:ascii="Times New Roman" ns0:hAnsi="Times New Roman" ns0:eastAsia="宋体"/>
          <ns0:b ns0:val="0"/>
          <ns0:sz ns0:val="18"/>
        </ns0:rPr>
        <ns0:t>表 4  失败场景分类与当前证据边界</ns0:t>
      </ns0:r>
    </ns0:p>
    <ns0:p ns2:paraId="31EDDE34">
      <ns0:pPr>
        <ns0:spacing ns0:before="0" ns0:after="0" ns0:line="210" ns0:lineRule="exact"/>
        <ns0:ind ns0:firstLine="0"/>
        <ns0:jc ns0:val="center"/>
      </ns0:pPr>
      <ns0:r>
        <ns0:rPr>
          <ns0:rFonts ns0:ascii="Times New Roman" ns0:hAnsi="Times New Roman" ns0:eastAsia="宋体"/>
          <ns0:b ns0:val="0"/>
          <ns0:sz ns0:val="18"/>
        </ns0:rPr>
        <ns0:t>Table 4  Failure scenarios and evidence boundaries</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2494"/>
        <ns0:gridCol ns0:w="2494"/>
        <ns0:gridCol ns0:w="2494"/>
        <ns0:gridCol ns0:w="2494"/>
      </ns0:tblGrid>
      <ns0:tr ns2:paraId="6BEA6711">
        <ns0:trPr>
          <ns0:tblHeader/>
          <ns0:jc ns0:val="center"/>
        </ns0:trPr>
        <ns0:tc>
          <ns0:tcPr>
            <ns0:tcW ns0:w="2494" ns0:type="dxa"/>
            <ns0:tcBorders>
              <ns0:bottom ns0:val="single" ns0:color="000000" ns0:sz="6" ns0:space="0"/>
            </ns0:tcBorders>
            <ns0:vAlign ns0:val="center"/>
          </ns0:tcPr>
          <ns0:p ns2:paraId="30F2E169">
            <ns0:pPr>
              <ns0:spacing ns0:before="0" ns0:after="0" ns0:line="200" ns0:lineRule="exact"/>
              <ns0:ind ns0:firstLine="0"/>
              <ns0:jc ns0:val="center"/>
            </ns0:pPr>
            <ns0:r>
              <ns0:rPr>
                <ns0:rFonts ns0:ascii="Times New Roman" ns0:hAnsi="Times New Roman" ns0:eastAsia="宋体"/>
                <ns0:b/>
                <ns0:sz ns0:val="15"/>
              </ns0:rPr>
              <ns0:t>类别</ns0:t>
            </ns0:r>
          </ns0:p>
        </ns0:tc>
        <ns0:tc>
          <ns0:tcPr>
            <ns0:tcW ns0:w="2494" ns0:type="dxa"/>
            <ns0:tcBorders>
              <ns0:bottom ns0:val="single" ns0:color="000000" ns0:sz="6" ns0:space="0"/>
            </ns0:tcBorders>
            <ns0:vAlign ns0:val="center"/>
          </ns0:tcPr>
          <ns0:p ns2:paraId="4428FE5C">
            <ns0:pPr>
              <ns0:spacing ns0:before="0" ns0:after="0" ns0:line="200" ns0:lineRule="exact"/>
              <ns0:ind ns0:firstLine="0"/>
              <ns0:jc ns0:val="center"/>
            </ns0:pPr>
            <ns0:r>
              <ns0:rPr>
                <ns0:rFonts ns0:ascii="Times New Roman" ns0:hAnsi="Times New Roman" ns0:eastAsia="宋体"/>
                <ns0:b/>
                <ns0:sz ns0:val="15"/>
              </ns0:rPr>
              <ns0:t>场景</ns0:t>
            </ns0:r>
          </ns0:p>
        </ns0:tc>
        <ns0:tc>
          <ns0:tcPr>
            <ns0:tcW ns0:w="2494" ns0:type="dxa"/>
            <ns0:tcBorders>
              <ns0:bottom ns0:val="single" ns0:color="000000" ns0:sz="6" ns0:space="0"/>
            </ns0:tcBorders>
            <ns0:vAlign ns0:val="center"/>
          </ns0:tcPr>
          <ns0:p ns2:paraId="4E40A8BF">
            <ns0:pPr>
              <ns0:spacing ns0:before="0" ns0:after="0" ns0:line="200" ns0:lineRule="exact"/>
              <ns0:ind ns0:firstLine="0"/>
              <ns0:jc ns0:val="center"/>
            </ns0:pPr>
            <ns0:r>
              <ns0:rPr>
                <ns0:rFonts ns0:ascii="Times New Roman" ns0:hAnsi="Times New Roman" ns0:eastAsia="宋体"/>
                <ns0:b/>
                <ns0:sz ns0:val="15"/>
              </ns0:rPr>
              <ns0:t>当前结果</ns0:t>
            </ns0:r>
          </ns0:p>
        </ns0:tc>
        <ns0:tc>
          <ns0:tcPr>
            <ns0:tcW ns0:w="2494" ns0:type="dxa"/>
            <ns0:tcBorders>
              <ns0:bottom ns0:val="single" ns0:color="000000" ns0:sz="6" ns0:space="0"/>
            </ns0:tcBorders>
            <ns0:vAlign ns0:val="center"/>
          </ns0:tcPr>
          <ns0:p ns2:paraId="237AFC22">
            <ns0:pPr>
              <ns0:spacing ns0:before="0" ns0:after="0" ns0:line="200" ns0:lineRule="exact"/>
              <ns0:ind ns0:firstLine="0"/>
              <ns0:jc ns0:val="center"/>
            </ns0:pPr>
            <ns0:r>
              <ns0:rPr>
                <ns0:rFonts ns0:ascii="Times New Roman" ns0:hAnsi="Times New Roman" ns0:eastAsia="宋体"/>
                <ns0:b/>
                <ns0:sz ns0:val="15"/>
              </ns0:rPr>
              <ns0:t>证据边界</ns0:t>
            </ns0:r>
          </ns0:p>
        </ns0:tc>
      </ns0:tr>
      <ns0:tr ns2:paraId="0ED8FEFD">
        <ns0:trPr>
          <ns0:jc ns0:val="center"/>
        </ns0:trPr>
        <ns0:tc>
          <ns0:tcPr>
            <ns0:tcW ns0:w="2494" ns0:type="dxa"/>
            <ns0:vAlign ns0:val="center"/>
          </ns0:tcPr>
          <ns0:p ns2:paraId="16F2C01F">
            <ns0:pPr>
              <ns0:spacing ns0:before="0" ns0:after="0" ns0:line="200" ns0:lineRule="exact"/>
              <ns0:ind ns0:firstLine="0"/>
              <ns0:jc ns0:val="center"/>
            </ns0:pPr>
            <ns0:r>
              <ns0:rPr>
                <ns0:rFonts ns0:ascii="Times New Roman" ns0:hAnsi="Times New Roman" ns0:eastAsia="宋体"/>
                <ns0:b ns0:val="0"/>
                <ns0:sz ns0:val="15"/>
              </ns0:rPr>
              <ns0:t>正常路径</ns0:t>
            </ns0:r>
          </ns0:p>
        </ns0:tc>
        <ns0:tc>
          <ns0:tcPr>
            <ns0:tcW ns0:w="2494" ns0:type="dxa"/>
            <ns0:vAlign ns0:val="center"/>
          </ns0:tcPr>
          <ns0:p ns2:paraId="76009455">
            <ns0:pPr>
              <ns0:spacing ns0:before="0" ns0:after="0" ns0:line="200" ns0:lineRule="exact"/>
              <ns0:ind ns0:firstLine="0"/>
              <ns0:jc ns0:val="center"/>
            </ns0:pPr>
            <ns0:r>
              <ns0:rPr>
                <ns0:rFonts ns0:ascii="Times New Roman" ns0:hAnsi="Times New Roman" ns0:eastAsia="宋体"/>
                <ns0:b ns0:val="0"/>
                <ns0:sz ns0:val="15"/>
              </ns0:rPr>
              <ns0:t>正常路径</ns0:t>
            </ns0:r>
          </ns0:p>
        </ns0:tc>
        <ns0:tc>
          <ns0:tcPr>
            <ns0:tcW ns0:w="2494" ns0:type="dxa"/>
            <ns0:vAlign ns0:val="center"/>
          </ns0:tcPr>
          <ns0:p ns2:paraId="2B433624">
            <ns0:pPr>
              <ns0:spacing ns0:before="0" ns0:after="0" ns0:line="200" ns0:lineRule="exact"/>
              <ns0:ind ns0:firstLine="0"/>
              <ns0:jc ns0:val="center"/>
            </ns0:pPr>
            <ns0:r>
              <ns0:rPr>
                <ns0:rFonts ns0:ascii="Times New Roman" ns0:hAnsi="Times New Roman" ns0:eastAsia="宋体"/>
                <ns0:b ns0:val="0"/>
                <ns0:sz ns0:val="15"/>
              </ns0:rPr>
              <ns0:t>不触发检测或罚没</ns0:t>
            </ns0:r>
          </ns0:p>
        </ns0:tc>
        <ns0:tc>
          <ns0:tcPr>
            <ns0:tcW ns0:w="2494" ns0:type="dxa"/>
            <ns0:vAlign ns0:val="center"/>
          </ns0:tcPr>
          <ns0:p ns2:paraId="40B4BE20">
            <ns0:pPr>
              <ns0:spacing ns0:before="0" ns0:after="0" ns0:line="200" ns0:lineRule="exact"/>
              <ns0:ind ns0:firstLine="0"/>
              <ns0:jc ns0:val="center"/>
            </ns0:pPr>
            <ns0:r>
              <ns0:rPr>
                <ns0:rFonts ns0:ascii="Times New Roman" ns0:hAnsi="Times New Roman" ns0:eastAsia="宋体"/>
                <ns0:b ns0:val="0"/>
                <ns0:sz ns0:val="15"/>
              </ns0:rPr>
              <ns0:t>说明正常路径不误报</ns0:t>
            </ns0:r>
          </ns0:p>
        </ns0:tc>
      </ns0:tr>
      <ns0:tr ns2:paraId="7362DF5D">
        <ns0:trPr>
          <ns0:jc ns0:val="center"/>
        </ns0:trPr>
        <ns0:tc>
          <ns0:tcPr>
            <ns0:tcW ns0:w="2494" ns0:type="dxa"/>
            <ns0:vAlign ns0:val="center"/>
          </ns0:tcPr>
          <ns0:p ns2:paraId="19A072E7">
            <ns0:pPr>
              <ns0:spacing ns0:before="0" ns0:after="0" ns0:line="200" ns0:lineRule="exact"/>
              <ns0:ind ns0:firstLine="0"/>
              <ns0:jc ns0:val="center"/>
            </ns0:pPr>
            <ns0:r>
              <ns0:rPr>
                <ns0:rFonts ns0:ascii="Times New Roman" ns0:hAnsi="Times New Roman" ns0:eastAsia="宋体"/>
                <ns0:b ns0:val="0"/>
                <ns0:sz ns0:val="15"/>
              </ns0:rPr>
              <ns0:t>可检测但未统一惩罚</ns0:t>
            </ns0:r>
          </ns0:p>
        </ns0:tc>
        <ns0:tc>
          <ns0:tcPr>
            <ns0:tcW ns0:w="2494" ns0:type="dxa"/>
            <ns0:vAlign ns0:val="center"/>
          </ns0:tcPr>
          <ns0:p ns2:paraId="57A75A15">
            <ns0:pPr>
              <ns0:spacing ns0:before="0" ns0:after="0" ns0:line="200" ns0:lineRule="exact"/>
              <ns0:ind ns0:firstLine="0"/>
              <ns0:jc ns0:val="center"/>
            </ns0:pPr>
            <ns0:r>
              <ns0:rPr>
                <ns0:rFonts ns0:ascii="Times New Roman" ns0:hAnsi="Times New Roman" ns0:eastAsia="宋体"/>
                <ns0:b ns0:val="0"/>
                <ns0:sz ns0:val="15"/>
              </ns0:rPr>
              <ns0:t>远程证明无效, 数据不可用, 数据可用性证明无效</ns0:t>
            </ns0:r>
          </ns0:p>
        </ns0:tc>
        <ns0:tc>
          <ns0:tcPr>
            <ns0:tcW ns0:w="2494" ns0:type="dxa"/>
            <ns0:vAlign ns0:val="center"/>
          </ns0:tcPr>
          <ns0:p ns2:paraId="4B86C885">
            <ns0:pPr>
              <ns0:spacing ns0:before="0" ns0:after="0" ns0:line="200" ns0:lineRule="exact"/>
              <ns0:ind ns0:firstLine="0"/>
              <ns0:jc ns0:val="center"/>
            </ns0:pPr>
            <ns0:r>
              <ns0:rPr>
                <ns0:rFonts ns0:ascii="Times New Roman" ns0:hAnsi="Times New Roman" ns0:eastAsia="宋体"/>
                <ns0:b ns0:val="0"/>
                <ns0:sz ns0:val="15"/>
              </ns0:rPr>
              <ns0:t>检测率 100%，挑战成功率和罚没比例为 0%</ns0:t>
            </ns0:r>
          </ns0:p>
        </ns0:tc>
        <ns0:tc>
          <ns0:tcPr>
            <ns0:tcW ns0:w="2494" ns0:type="dxa"/>
            <ns0:vAlign ns0:val="center"/>
          </ns0:tcPr>
          <ns0:p ns2:paraId="49EF9432">
            <ns0:pPr>
              <ns0:spacing ns0:before="0" ns0:after="0" ns0:line="200" ns0:lineRule="exact"/>
              <ns0:ind ns0:firstLine="0"/>
              <ns0:jc ns0:val="center"/>
            </ns0:pPr>
            <ns0:r>
              <ns0:rPr>
                <ns0:rFonts ns0:ascii="Times New Roman" ns0:hAnsi="Times New Roman" ns0:eastAsia="宋体"/>
                <ns0:b ns0:val="0"/>
                <ns0:sz ns0:val="15"/>
              </ns0:rPr>
              <ns0:t>说明可检测或拒绝，不说明已统一惩罚</ns0:t>
            </ns0:r>
          </ns0:p>
        </ns0:tc>
      </ns0:tr>
      <ns0:tr ns2:paraId="22E9CF47">
        <ns0:trPr>
          <ns0:jc ns0:val="center"/>
        </ns0:trPr>
        <ns0:tc>
          <ns0:tcPr>
            <ns0:tcW ns0:w="2494" ns0:type="dxa"/>
            <ns0:vAlign ns0:val="center"/>
          </ns0:tcPr>
          <ns0:p ns2:paraId="73235A3A">
            <ns0:pPr>
              <ns0:spacing ns0:before="0" ns0:after="0" ns0:line="200" ns0:lineRule="exact"/>
              <ns0:ind ns0:firstLine="0"/>
              <ns0:jc ns0:val="center"/>
            </ns0:pPr>
            <ns0:r>
              <ns0:rPr>
                <ns0:rFonts ns0:ascii="Times New Roman" ns0:hAnsi="Times New Roman" ns0:eastAsia="宋体"/>
                <ns0:b ns0:val="0"/>
                <ns0:sz ns0:val="15"/>
              </ns0:rPr>
              <ns0:t>挑战 + 惩罚闭环</ns0:t>
            </ns0:r>
          </ns0:p>
        </ns0:tc>
        <ns0:tc>
          <ns0:tcPr>
            <ns0:tcW ns0:w="2494" ns0:type="dxa"/>
            <ns0:vAlign ns0:val="center"/>
          </ns0:tcPr>
          <ns0:p ns2:paraId="7336D8DC">
            <ns0:pPr>
              <ns0:spacing ns0:before="0" ns0:after="0" ns0:line="200" ns0:lineRule="exact"/>
              <ns0:ind ns0:firstLine="0"/>
              <ns0:jc ns0:val="center"/>
            </ns0:pPr>
            <ns0:r>
              <ns0:rPr>
                <ns0:rFonts ns0:ascii="Times New Roman" ns0:hAnsi="Times New Roman" ns0:eastAsia="宋体"/>
                <ns0:b ns0:val="0"/>
                <ns0:sz ns0:val="15"/>
              </ns0:rPr>
              <ns0:t>响应篡改, 轨迹长度不匹配</ns0:t>
            </ns0:r>
          </ns0:p>
        </ns0:tc>
        <ns0:tc>
          <ns0:tcPr>
            <ns0:tcW ns0:w="2494" ns0:type="dxa"/>
            <ns0:vAlign ns0:val="center"/>
          </ns0:tcPr>
          <ns0:p ns2:paraId="10E366E8">
            <ns0:pPr>
              <ns0:spacing ns0:before="0" ns0:after="0" ns0:line="200" ns0:lineRule="exact"/>
              <ns0:ind ns0:firstLine="0"/>
              <ns0:jc ns0:val="center"/>
            </ns0:pPr>
            <ns0:r>
              <ns0:rPr>
                <ns0:rFonts ns0:ascii="Times New Roman" ns0:hAnsi="Times New Roman" ns0:eastAsia="宋体"/>
                <ns0:b ns0:val="0"/>
                <ns0:sz ns0:val="15"/>
              </ns0:rPr>
              <ns0:t>检测率、挑战成功率和罚没比例均为 100%</ns0:t>
            </ns0:r>
          </ns0:p>
        </ns0:tc>
        <ns0:tc>
          <ns0:tcPr>
            <ns0:tcW ns0:w="2494" ns0:type="dxa"/>
            <ns0:vAlign ns0:val="center"/>
          </ns0:tcPr>
          <ns0:p ns2:paraId="4B85D04F">
            <ns0:pPr>
              <ns0:spacing ns0:before="0" ns0:after="0" ns0:line="200" ns0:lineRule="exact"/>
              <ns0:ind ns0:firstLine="0"/>
              <ns0:jc ns0:val="center"/>
            </ns0:pPr>
            <ns0:r>
              <ns0:rPr>
                <ns0:rFonts ns0:ascii="Times New Roman" ns0:hAnsi="Times New Roman" ns0:eastAsia="宋体"/>
                <ns0:b ns0:val="0"/>
                <ns0:sz ns0:val="15"/>
              </ns0:rPr>
              <ns0:t>说明典型执行异常可进入闭环</ns0:t>
            </ns0:r>
          </ns0:p>
        </ns0:tc>
      </ns0:tr>
      <ns0:tr ns2:paraId="31E621DC">
        <ns0:trPr>
          <ns0:jc ns0:val="center"/>
        </ns0:trPr>
        <ns0:tc>
          <ns0:tcPr>
            <ns0:tcW ns0:w="2494" ns0:type="dxa"/>
            <ns0:vAlign ns0:val="center"/>
          </ns0:tcPr>
          <ns0:p ns2:paraId="5BE06A41">
            <ns0:pPr>
              <ns0:spacing ns0:before="0" ns0:after="0" ns0:line="200" ns0:lineRule="exact"/>
              <ns0:ind ns0:firstLine="0"/>
              <ns0:jc ns0:val="center"/>
            </ns0:pPr>
            <ns0:r>
              <ns0:rPr>
                <ns0:rFonts ns0:ascii="Times New Roman" ns0:hAnsi="Times New Roman" ns0:eastAsia="宋体"/>
                <ns0:b ns0:val="0"/>
                <ns0:sz ns0:val="15"/>
              </ns0:rPr>
              <ns0:t>超时活性对比</ns0:t>
            </ns0:r>
          </ns0:p>
        </ns0:tc>
        <ns0:tc>
          <ns0:tcPr>
            <ns0:tcW ns0:w="2494" ns0:type="dxa"/>
            <ns0:vAlign ns0:val="center"/>
          </ns0:tcPr>
          <ns0:p ns2:paraId="07BADFE5">
            <ns0:pPr>
              <ns0:spacing ns0:before="0" ns0:after="0" ns0:line="200" ns0:lineRule="exact"/>
              <ns0:ind ns0:firstLine="0"/>
              <ns0:jc ns0:val="center"/>
            </ns0:pPr>
            <ns0:r>
              <ns0:rPr>
                <ns0:rFonts ns0:ascii="Times New Roman" ns0:hAnsi="Times New Roman" ns0:eastAsia="宋体"/>
                <ns0:b ns0:val="0"/>
                <ns0:sz ns0:val="15"/>
              </ns0:rPr>
              <ns0:t>超时不可恢复 vs 超时可恢复</ns0:t>
            </ns0:r>
          </ns0:p>
        </ns0:tc>
        <ns0:tc>
          <ns0:tcPr>
            <ns0:tcW ns0:w="2494" ns0:type="dxa"/>
            <ns0:vAlign ns0:val="center"/>
          </ns0:tcPr>
          <ns0:p ns2:paraId="3AA53E66">
            <ns0:pPr>
              <ns0:spacing ns0:before="0" ns0:after="0" ns0:line="200" ns0:lineRule="exact"/>
              <ns0:ind ns0:firstLine="0"/>
              <ns0:jc ns0:val="center"/>
            </ns0:pPr>
            <ns0:r>
              <ns0:rPr>
                <ns0:rFonts ns0:ascii="Times New Roman" ns0:hAnsi="Times New Roman" ns0:eastAsia="宋体"/>
                <ns0:b ns0:val="0"/>
                <ns0:sz ns0:val="15"/>
              </ns0:rPr>
              <ns0:t>不可恢复路径为 0%，恢复后为 100%</ns0:t>
            </ns0:r>
          </ns0:p>
        </ns0:tc>
        <ns0:tc>
          <ns0:tcPr>
            <ns0:tcW ns0:w="2494" ns0:type="dxa"/>
            <ns0:vAlign ns0:val="center"/>
          </ns0:tcPr>
          <ns0:p ns2:paraId="48EAE4B8">
            <ns0:pPr>
              <ns0:spacing ns0:before="0" ns0:after="0" ns0:line="200" ns0:lineRule="exact"/>
              <ns0:ind ns0:firstLine="0"/>
              <ns0:jc ns0:val="center"/>
            </ns0:pPr>
            <ns0:r>
              <ns0:rPr>
                <ns0:rFonts ns0:ascii="Times New Roman" ns0:hAnsi="Times New Roman" ns0:eastAsia="宋体"/>
                <ns0:b ns0:val="0"/>
                <ns0:sz ns0:val="15"/>
              </ns0:rPr>
              <ns0:t>说明恢复改善仲裁活性</ns0:t>
            </ns0:r>
          </ns0:p>
        </ns0:tc>
      </ns0:tr>
    </ns0:tbl>
    <ns0:p ns2:paraId="5A3D11C0">
      <ns0:pPr>
        <ns0:spacing ns0:before="0" ns0:after="60" ns0:line="250" ns0:lineRule="exact"/>
      </ns0:pPr>
    </ns0:p>
    <ns0:p ns2:paraId="00B91FE0">
      <ns0:pPr>
        <ns0:sectPr>
          <ns0:headerReference ns3:id="rId31" ns0:type="default"/>
          <ns0:footerReference ns3:id="rId32"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56FAFEA3">
      <ns0:pPr>
        <ns0:spacing ns0:before="120" ns0:after="60" ns0:line="280" ns0:lineRule="exact"/>
        <ns0:ind ns0:firstLine="0"/>
        <ns0:jc ns0:val="left"/>
      </ns0:pPr>
      <ns0:r>
        <ns0:rPr>
          <ns0:rFonts ns0:ascii="Times New Roman" ns0:hAnsi="Times New Roman" ns0:eastAsia="黑体"/>
          <ns0:b/>
          <ns0:sz ns0:val="23"/>
        </ns0:rPr>
        <ns0:t>7.5  RQ5：Solidity、本地 EVM 与 Sepolia 证据能否支撑链上对应物</ns0:t>
      </ns0:r>
    </ns0:p>
    <ns0:p ns2:paraId="5BE1CD6C">
      <ns0:pPr>
        <ns0:spacing ns0:before="0" ns0:after="0" ns0:line="260" ns0:lineRule="exact"/>
        <ns0:ind ns0:firstLine="400"/>
        <ns0:jc ns0:val="both"/>
      </ns0:pPr>
      <ns0:r>
        <ns0:rPr>
          <ns0:rFonts ns0:ascii="Times New Roman" ns0:hAnsi="Times New Roman" ns0:eastAsia="宋体"/>
          <ns0:b ns0:val="0"/>
          <ns0:sz ns0:val="20"/>
        </ns0:rPr>
        <ns0:t>RQ5 评估链上合约对应物。当前项目已将核心路径映射为 Solidity 合约，并在 Hardhat 本地 EVM 测试链上得到 gas 用量基线，见表 5。同一套合约已部署到 Sepolia 测试网，见表 6。这些结果说明原型路径具有合约对应物和公开测试网可部署性，不应被解释为生产可用性。</ns0:t>
      </ns0:r>
    </ns0:p>
    <ns0:p ns2:paraId="14065DBE">
      <ns0:pPr>
        <ns0:sectPr>
          <ns0:headerReference ns3:id="rId33" ns0:type="default"/>
          <ns0:footerReference ns3:id="rId34"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53C5F277">
      <ns0:pPr>
        <ns0:spacing ns0:before="0" ns0:after="0" ns0:line="210" ns0:lineRule="exact"/>
        <ns0:ind ns0:firstLine="0"/>
        <ns0:jc ns0:val="center"/>
      </ns0:pPr>
      <ns0:r>
        <ns0:rPr>
          <ns0:rFonts ns0:ascii="Times New Roman" ns0:hAnsi="Times New Roman" ns0:eastAsia="宋体"/>
          <ns0:b ns0:val="0"/>
          <ns0:sz ns0:val="18"/>
        </ns0:rPr>
        <ns0:t>表 5  本地 EVM 关键路径平均 gasUsed</ns0:t>
      </ns0:r>
    </ns0:p>
    <ns0:p ns2:paraId="40A9ED18">
      <ns0:pPr>
        <ns0:spacing ns0:before="0" ns0:after="0" ns0:line="210" ns0:lineRule="exact"/>
        <ns0:ind ns0:firstLine="0"/>
        <ns0:jc ns0:val="center"/>
      </ns0:pPr>
      <ns0:r>
        <ns0:rPr>
          <ns0:rFonts ns0:ascii="Times New Roman" ns0:hAnsi="Times New Roman" ns0:eastAsia="宋体"/>
          <ns0:b ns0:val="0"/>
          <ns0:sz ns0:val="18"/>
        </ns0:rPr>
        <ns0:t>Table 5  Average gasUsed of local EVM key paths</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3326"/>
        <ns0:gridCol ns0:w="3326"/>
        <ns0:gridCol ns0:w="3326"/>
      </ns0:tblGrid>
      <ns0:tr ns2:paraId="0F0192F8">
        <ns0:trPr>
          <ns0:tblHeader/>
          <ns0:jc ns0:val="center"/>
        </ns0:trPr>
        <ns0:tc>
          <ns0:tcPr>
            <ns0:tcW ns0:w="3326" ns0:type="dxa"/>
            <ns0:tcBorders>
              <ns0:bottom ns0:val="single" ns0:color="000000" ns0:sz="6" ns0:space="0"/>
            </ns0:tcBorders>
            <ns0:vAlign ns0:val="center"/>
          </ns0:tcPr>
          <ns0:p ns2:paraId="6C16F428">
            <ns0:pPr>
              <ns0:spacing ns0:before="0" ns0:after="0" ns0:line="200" ns0:lineRule="exact"/>
              <ns0:ind ns0:firstLine="0"/>
              <ns0:jc ns0:val="center"/>
            </ns0:pPr>
            <ns0:r>
              <ns0:rPr>
                <ns0:rFonts ns0:ascii="Times New Roman" ns0:hAnsi="Times New Roman" ns0:eastAsia="宋体"/>
                <ns0:b/>
                <ns0:sz ns0:val="15"/>
              </ns0:rPr>
              <ns0:t>操作</ns0:t>
            </ns0:r>
          </ns0:p>
        </ns0:tc>
        <ns0:tc>
          <ns0:tcPr>
            <ns0:tcW ns0:w="3326" ns0:type="dxa"/>
            <ns0:tcBorders>
              <ns0:bottom ns0:val="single" ns0:color="000000" ns0:sz="6" ns0:space="0"/>
            </ns0:tcBorders>
            <ns0:vAlign ns0:val="center"/>
          </ns0:tcPr>
          <ns0:p ns2:paraId="5E9D3784">
            <ns0:pPr>
              <ns0:spacing ns0:before="0" ns0:after="0" ns0:line="200" ns0:lineRule="exact"/>
              <ns0:ind ns0:firstLine="0"/>
              <ns0:jc ns0:val="center"/>
            </ns0:pPr>
            <ns0:r>
              <ns0:rPr>
                <ns0:rFonts ns0:ascii="Times New Roman" ns0:hAnsi="Times New Roman" ns0:eastAsia="宋体"/>
                <ns0:b/>
                <ns0:sz ns0:val="15"/>
              </ns0:rPr>
              <ns0:t>平均 gasUsed</ns0:t>
            </ns0:r>
          </ns0:p>
        </ns0:tc>
        <ns0:tc>
          <ns0:tcPr>
            <ns0:tcW ns0:w="3326" ns0:type="dxa"/>
            <ns0:tcBorders>
              <ns0:bottom ns0:val="single" ns0:color="000000" ns0:sz="6" ns0:space="0"/>
            </ns0:tcBorders>
            <ns0:vAlign ns0:val="center"/>
          </ns0:tcPr>
          <ns0:p ns2:paraId="225AB9A3">
            <ns0:pPr>
              <ns0:spacing ns0:before="0" ns0:after="0" ns0:line="200" ns0:lineRule="exact"/>
              <ns0:ind ns0:firstLine="0"/>
              <ns0:jc ns0:val="center"/>
            </ns0:pPr>
            <ns0:r>
              <ns0:rPr>
                <ns0:rFonts ns0:ascii="Times New Roman" ns0:hAnsi="Times New Roman" ns0:eastAsia="宋体"/>
                <ns0:b/>
                <ns0:sz ns0:val="15"/>
              </ns0:rPr>
              <ns0:t>解释</ns0:t>
            </ns0:r>
          </ns0:p>
        </ns0:tc>
      </ns0:tr>
      <ns0:tr ns2:paraId="0DBC8544">
        <ns0:trPr>
          <ns0:jc ns0:val="center"/>
        </ns0:trPr>
        <ns0:tc>
          <ns0:tcPr>
            <ns0:tcW ns0:w="3326" ns0:type="dxa"/>
            <ns0:vAlign ns0:val="center"/>
          </ns0:tcPr>
          <ns0:p ns2:paraId="223EBB4E">
            <ns0:pPr>
              <ns0:spacing ns0:before="0" ns0:after="0" ns0:line="200" ns0:lineRule="exact"/>
              <ns0:ind ns0:firstLine="0"/>
              <ns0:jc ns0:val="center"/>
            </ns0:pPr>
            <ns0:r>
              <ns0:rPr>
                <ns0:rFonts ns0:ascii="Times New Roman" ns0:hAnsi="Times New Roman" ns0:eastAsia="宋体"/>
                <ns0:b ns0:val="0"/>
                <ns0:sz ns0:val="15"/>
              </ns0:rPr>
              <ns0:t>registerDA</ns0:t>
            </ns0:r>
          </ns0:p>
        </ns0:tc>
        <ns0:tc>
          <ns0:tcPr>
            <ns0:tcW ns0:w="3326" ns0:type="dxa"/>
            <ns0:vAlign ns0:val="center"/>
          </ns0:tcPr>
          <ns0:p ns2:paraId="3CC2DB78">
            <ns0:pPr>
              <ns0:spacing ns0:before="0" ns0:after="0" ns0:line="200" ns0:lineRule="exact"/>
              <ns0:ind ns0:firstLine="0"/>
              <ns0:jc ns0:val="center"/>
            </ns0:pPr>
            <ns0:r>
              <ns0:rPr>
                <ns0:rFonts ns0:ascii="Times New Roman" ns0:hAnsi="Times New Roman" ns0:eastAsia="宋体"/>
                <ns0:b ns0:val="0"/>
                <ns0:sz ns0:val="15"/>
              </ns0:rPr>
              <ns0:t>113526.00</ns0:t>
            </ns0:r>
          </ns0:p>
        </ns0:tc>
        <ns0:tc>
          <ns0:tcPr>
            <ns0:tcW ns0:w="3326" ns0:type="dxa"/>
            <ns0:vAlign ns0:val="center"/>
          </ns0:tcPr>
          <ns0:p ns2:paraId="37959B07">
            <ns0:pPr>
              <ns0:spacing ns0:before="0" ns0:after="0" ns0:line="200" ns0:lineRule="exact"/>
              <ns0:ind ns0:firstLine="0"/>
              <ns0:jc ns0:val="center"/>
            </ns0:pPr>
            <ns0:r>
              <ns0:rPr>
                <ns0:rFonts ns0:ascii="Times New Roman" ns0:hAnsi="Times New Roman" ns0:eastAsia="宋体"/>
                <ns0:b ns0:val="0"/>
                <ns0:sz ns0:val="15"/>
              </ns0:rPr>
              <ns0:t>MockDARegistry 记录负载哈希与数据可用性根</ns0:t>
            </ns0:r>
          </ns0:p>
        </ns0:tc>
      </ns0:tr>
      <ns0:tr ns2:paraId="22BDFC09">
        <ns0:trPr>
          <ns0:jc ns0:val="center"/>
        </ns0:trPr>
        <ns0:tc>
          <ns0:tcPr>
            <ns0:tcW ns0:w="3326" ns0:type="dxa"/>
            <ns0:vAlign ns0:val="center"/>
          </ns0:tcPr>
          <ns0:p ns2:paraId="738463A7">
            <ns0:pPr>
              <ns0:spacing ns0:before="0" ns0:after="0" ns0:line="200" ns0:lineRule="exact"/>
              <ns0:ind ns0:firstLine="0"/>
              <ns0:jc ns0:val="center"/>
            </ns0:pPr>
            <ns0:r>
              <ns0:rPr>
                <ns0:rFonts ns0:ascii="Times New Roman" ns0:hAnsi="Times New Roman" ns0:eastAsia="宋体"/>
                <ns0:b ns0:val="0"/>
                <ns0:sz ns0:val="15"/>
              </ns0:rPr>
              <ns0:t>submitRollup</ns0:t>
            </ns0:r>
          </ns0:p>
        </ns0:tc>
        <ns0:tc>
          <ns0:tcPr>
            <ns0:tcW ns0:w="3326" ns0:type="dxa"/>
            <ns0:vAlign ns0:val="center"/>
          </ns0:tcPr>
          <ns0:p ns2:paraId="7DD6BB27">
            <ns0:pPr>
              <ns0:spacing ns0:before="0" ns0:after="0" ns0:line="200" ns0:lineRule="exact"/>
              <ns0:ind ns0:firstLine="0"/>
              <ns0:jc ns0:val="center"/>
            </ns0:pPr>
            <ns0:r>
              <ns0:rPr>
                <ns0:rFonts ns0:ascii="Times New Roman" ns0:hAnsi="Times New Roman" ns0:eastAsia="宋体"/>
                <ns0:b ns0:val="0"/>
                <ns0:sz ns0:val="15"/>
              </ns0:rPr>
              <ns0:t>299033.67</ns0:t>
            </ns0:r>
          </ns0:p>
        </ns0:tc>
        <ns0:tc>
          <ns0:tcPr>
            <ns0:tcW ns0:w="3326" ns0:type="dxa"/>
            <ns0:vAlign ns0:val="center"/>
          </ns0:tcPr>
          <ns0:p ns2:paraId="64021B50">
            <ns0:pPr>
              <ns0:spacing ns0:before="0" ns0:after="0" ns0:line="200" ns0:lineRule="exact"/>
              <ns0:ind ns0:firstLine="0"/>
              <ns0:jc ns0:val="center"/>
            </ns0:pPr>
            <ns0:r>
              <ns0:rPr>
                <ns0:rFonts ns0:ascii="Times New Roman" ns0:hAnsi="Times New Roman" ns0:eastAsia="宋体"/>
                <ns0:b ns0:val="0"/>
                <ns0:sz ns0:val="15"/>
              </ns0:rPr>
              <ns0:t>紧凑提交提交路径</ns0:t>
            </ns0:r>
          </ns0:p>
        </ns0:tc>
      </ns0:tr>
      <ns0:tr ns2:paraId="64EDC44A">
        <ns0:trPr>
          <ns0:jc ns0:val="center"/>
        </ns0:trPr>
        <ns0:tc>
          <ns0:tcPr>
            <ns0:tcW ns0:w="3326" ns0:type="dxa"/>
            <ns0:vAlign ns0:val="center"/>
          </ns0:tcPr>
          <ns0:p ns2:paraId="0055D2C8">
            <ns0:pPr>
              <ns0:spacing ns0:before="0" ns0:after="0" ns0:line="200" ns0:lineRule="exact"/>
              <ns0:ind ns0:firstLine="0"/>
              <ns0:jc ns0:val="center"/>
            </ns0:pPr>
            <ns0:r>
              <ns0:rPr>
                <ns0:rFonts ns0:ascii="Times New Roman" ns0:hAnsi="Times New Roman" ns0:eastAsia="宋体"/>
                <ns0:b ns0:val="0"/>
                <ns0:sz ns0:val="15"/>
              </ns0:rPr>
              <ns0:t>challengeOpen</ns0:t>
            </ns0:r>
          </ns0:p>
        </ns0:tc>
        <ns0:tc>
          <ns0:tcPr>
            <ns0:tcW ns0:w="3326" ns0:type="dxa"/>
            <ns0:vAlign ns0:val="center"/>
          </ns0:tcPr>
          <ns0:p ns2:paraId="561617D5">
            <ns0:pPr>
              <ns0:spacing ns0:before="0" ns0:after="0" ns0:line="200" ns0:lineRule="exact"/>
              <ns0:ind ns0:firstLine="0"/>
              <ns0:jc ns0:val="center"/>
            </ns0:pPr>
            <ns0:r>
              <ns0:rPr>
                <ns0:rFonts ns0:ascii="Times New Roman" ns0:hAnsi="Times New Roman" ns0:eastAsia="宋体"/>
                <ns0:b ns0:val="0"/>
                <ns0:sz ns0:val="15"/>
              </ns0:rPr>
              <ns0:t>283769.00</ns0:t>
            </ns0:r>
          </ns0:p>
        </ns0:tc>
        <ns0:tc>
          <ns0:tcPr>
            <ns0:tcW ns0:w="3326" ns0:type="dxa"/>
            <ns0:vAlign ns0:val="center"/>
          </ns0:tcPr>
          <ns0:p ns2:paraId="28C33EC2">
            <ns0:pPr>
              <ns0:spacing ns0:before="0" ns0:after="0" ns0:line="200" ns0:lineRule="exact"/>
              <ns0:ind ns0:firstLine="0"/>
              <ns0:jc ns0:val="center"/>
            </ns0:pPr>
            <ns0:r>
              <ns0:rPr>
                <ns0:rFonts ns0:ascii="Times New Roman" ns0:hAnsi="Times New Roman" ns0:eastAsia="宋体"/>
                <ns0:b ns0:val="0"/>
                <ns0:sz ns0:val="15"/>
              </ns0:rPr>
              <ns0:t>打开争议并加载证据</ns0:t>
            </ns0:r>
          </ns0:p>
        </ns0:tc>
      </ns0:tr>
      <ns0:tr ns2:paraId="3B9A6A74">
        <ns0:trPr>
          <ns0:jc ns0:val="center"/>
        </ns0:trPr>
        <ns0:tc>
          <ns0:tcPr>
            <ns0:tcW ns0:w="3326" ns0:type="dxa"/>
            <ns0:vAlign ns0:val="center"/>
          </ns0:tcPr>
          <ns0:p ns2:paraId="6055E460">
            <ns0:pPr>
              <ns0:spacing ns0:before="0" ns0:after="0" ns0:line="200" ns0:lineRule="exact"/>
              <ns0:ind ns0:firstLine="0"/>
              <ns0:jc ns0:val="center"/>
            </ns0:pPr>
            <ns0:r>
              <ns0:rPr>
                <ns0:rFonts ns0:ascii="Times New Roman" ns0:hAnsi="Times New Roman" ns0:eastAsia="宋体"/>
                <ns0:b ns0:val="0"/>
                <ns0:sz ns0:val="15"/>
              </ns0:rPr>
              <ns0:t>challengeRespond</ns0:t>
            </ns0:r>
          </ns0:p>
        </ns0:tc>
        <ns0:tc>
          <ns0:tcPr>
            <ns0:tcW ns0:w="3326" ns0:type="dxa"/>
            <ns0:vAlign ns0:val="center"/>
          </ns0:tcPr>
          <ns0:p ns2:paraId="01531606">
            <ns0:pPr>
              <ns0:spacing ns0:before="0" ns0:after="0" ns0:line="200" ns0:lineRule="exact"/>
              <ns0:ind ns0:firstLine="0"/>
              <ns0:jc ns0:val="center"/>
            </ns0:pPr>
            <ns0:r>
              <ns0:rPr>
                <ns0:rFonts ns0:ascii="Times New Roman" ns0:hAnsi="Times New Roman" ns0:eastAsia="宋体"/>
                <ns0:b ns0:val="0"/>
                <ns0:sz ns0:val="15"/>
              </ns0:rPr>
              <ns0:t>65886.00</ns0:t>
            </ns0:r>
          </ns0:p>
        </ns0:tc>
        <ns0:tc>
          <ns0:tcPr>
            <ns0:tcW ns0:w="3326" ns0:type="dxa"/>
            <ns0:vAlign ns0:val="center"/>
          </ns0:tcPr>
          <ns0:p ns2:paraId="5F18852F">
            <ns0:pPr>
              <ns0:spacing ns0:before="0" ns0:after="0" ns0:line="200" ns0:lineRule="exact"/>
              <ns0:ind ns0:firstLine="0"/>
              <ns0:jc ns0:val="center"/>
            </ns0:pPr>
            <ns0:r>
              <ns0:rPr>
                <ns0:rFonts ns0:ascii="Times New Roman" ns0:hAnsi="Times New Roman" ns0:eastAsia="宋体"/>
                <ns0:b ns0:val="0"/>
                <ns0:sz ns0:val="15"/>
              </ns0:rPr>
              <ns0:t>被挑战方响应</ns0:t>
            </ns0:r>
          </ns0:p>
        </ns0:tc>
      </ns0:tr>
      <ns0:tr ns2:paraId="39AB304D">
        <ns0:trPr>
          <ns0:jc ns0:val="center"/>
        </ns0:trPr>
        <ns0:tc>
          <ns0:tcPr>
            <ns0:tcW ns0:w="3326" ns0:type="dxa"/>
            <ns0:vAlign ns0:val="center"/>
          </ns0:tcPr>
          <ns0:p ns2:paraId="1BEE90F3">
            <ns0:pPr>
              <ns0:spacing ns0:before="0" ns0:after="0" ns0:line="200" ns0:lineRule="exact"/>
              <ns0:ind ns0:firstLine="0"/>
              <ns0:jc ns0:val="center"/>
            </ns0:pPr>
            <ns0:r>
              <ns0:rPr>
                <ns0:rFonts ns0:ascii="Times New Roman" ns0:hAnsi="Times New Roman" ns0:eastAsia="宋体"/>
                <ns0:b ns0:val="0"/>
                <ns0:sz ns0:val="15"/>
              </ns0:rPr>
              <ns0:t>challengeStep</ns0:t>
            </ns0:r>
          </ns0:p>
        </ns0:tc>
        <ns0:tc>
          <ns0:tcPr>
            <ns0:tcW ns0:w="3326" ns0:type="dxa"/>
            <ns0:vAlign ns0:val="center"/>
          </ns0:tcPr>
          <ns0:p ns2:paraId="1D509ACC">
            <ns0:pPr>
              <ns0:spacing ns0:before="0" ns0:after="0" ns0:line="200" ns0:lineRule="exact"/>
              <ns0:ind ns0:firstLine="0"/>
              <ns0:jc ns0:val="center"/>
            </ns0:pPr>
            <ns0:r>
              <ns0:rPr>
                <ns0:rFonts ns0:ascii="Times New Roman" ns0:hAnsi="Times New Roman" ns0:eastAsia="宋体"/>
                <ns0:b ns0:val="0"/>
                <ns0:sz ns0:val="15"/>
              </ns0:rPr>
              <ns0:t>93807.00</ns0:t>
            </ns0:r>
          </ns0:p>
        </ns0:tc>
        <ns0:tc>
          <ns0:tcPr>
            <ns0:tcW ns0:w="3326" ns0:type="dxa"/>
            <ns0:vAlign ns0:val="center"/>
          </ns0:tcPr>
          <ns0:p ns2:paraId="4E58D738">
            <ns0:pPr>
              <ns0:spacing ns0:before="0" ns0:after="0" ns0:line="200" ns0:lineRule="exact"/>
              <ns0:ind ns0:firstLine="0"/>
              <ns0:jc ns0:val="center"/>
            </ns0:pPr>
            <ns0:r>
              <ns0:rPr>
                <ns0:rFonts ns0:ascii="Times New Roman" ns0:hAnsi="Times New Roman" ns0:eastAsia="宋体"/>
                <ns0:b ns0:val="0"/>
                <ns0:sz ns0:val="15"/>
              </ns0:rPr>
              <ns0:t>二分定位的单轮推进</ns0:t>
            </ns0:r>
          </ns0:p>
        </ns0:tc>
      </ns0:tr>
      <ns0:tr ns2:paraId="4BDE33D9">
        <ns0:trPr>
          <ns0:jc ns0:val="center"/>
        </ns0:trPr>
        <ns0:tc>
          <ns0:tcPr>
            <ns0:tcW ns0:w="3326" ns0:type="dxa"/>
            <ns0:vAlign ns0:val="center"/>
          </ns0:tcPr>
          <ns0:p ns2:paraId="4989C6EA">
            <ns0:pPr>
              <ns0:spacing ns0:before="0" ns0:after="0" ns0:line="200" ns0:lineRule="exact"/>
              <ns0:ind ns0:firstLine="0"/>
              <ns0:jc ns0:val="center"/>
            </ns0:pPr>
            <ns0:r>
              <ns0:rPr>
                <ns0:rFonts ns0:ascii="Times New Roman" ns0:hAnsi="Times New Roman" ns0:eastAsia="宋体"/>
                <ns0:b ns0:val="0"/>
                <ns0:sz ns0:val="15"/>
              </ns0:rPr>
              <ns0:t>challengeRecover</ns0:t>
            </ns0:r>
          </ns0:p>
        </ns0:tc>
        <ns0:tc>
          <ns0:tcPr>
            <ns0:tcW ns0:w="3326" ns0:type="dxa"/>
            <ns0:vAlign ns0:val="center"/>
          </ns0:tcPr>
          <ns0:p ns2:paraId="05336892">
            <ns0:pPr>
              <ns0:spacing ns0:before="0" ns0:after="0" ns0:line="200" ns0:lineRule="exact"/>
              <ns0:ind ns0:firstLine="0"/>
              <ns0:jc ns0:val="center"/>
            </ns0:pPr>
            <ns0:r>
              <ns0:rPr>
                <ns0:rFonts ns0:ascii="Times New Roman" ns0:hAnsi="Times New Roman" ns0:eastAsia="宋体"/>
                <ns0:b ns0:val="0"/>
                <ns0:sz ns0:val="15"/>
              </ns0:rPr>
              <ns0:t>156891.00</ns0:t>
            </ns0:r>
          </ns0:p>
        </ns0:tc>
        <ns0:tc>
          <ns0:tcPr>
            <ns0:tcW ns0:w="3326" ns0:type="dxa"/>
            <ns0:vAlign ns0:val="center"/>
          </ns0:tcPr>
          <ns0:p ns2:paraId="3853DD72">
            <ns0:pPr>
              <ns0:spacing ns0:before="0" ns0:after="0" ns0:line="200" ns0:lineRule="exact"/>
              <ns0:ind ns0:firstLine="0"/>
              <ns0:jc ns0:val="center"/>
            </ns0:pPr>
            <ns0:r>
              <ns0:rPr>
                <ns0:rFonts ns0:ascii="Times New Roman" ns0:hAnsi="Times New Roman" ns0:eastAsia="宋体"/>
                <ns0:b ns0:val="0"/>
                <ns0:sz ns0:val="15"/>
              </ns0:rPr>
              <ns0:t>恢复超时会话</ns0:t>
            </ns0:r>
          </ns0:p>
        </ns0:tc>
      </ns0:tr>
      <ns0:tr ns2:paraId="507E6D64">
        <ns0:trPr>
          <ns0:jc ns0:val="center"/>
        </ns0:trPr>
        <ns0:tc>
          <ns0:tcPr>
            <ns0:tcW ns0:w="3326" ns0:type="dxa"/>
            <ns0:vAlign ns0:val="center"/>
          </ns0:tcPr>
          <ns0:p ns2:paraId="593335AE">
            <ns0:pPr>
              <ns0:spacing ns0:before="0" ns0:after="0" ns0:line="200" ns0:lineRule="exact"/>
              <ns0:ind ns0:firstLine="0"/>
              <ns0:jc ns0:val="center"/>
            </ns0:pPr>
            <ns0:r>
              <ns0:rPr>
                <ns0:rFonts ns0:ascii="Times New Roman" ns0:hAnsi="Times New Roman" ns0:eastAsia="宋体"/>
                <ns0:b ns0:val="0"/>
                <ns0:sz ns0:val="15"/>
              </ns0:rPr>
              <ns0:t>challengeReplay</ns0:t>
            </ns0:r>
          </ns0:p>
        </ns0:tc>
        <ns0:tc>
          <ns0:tcPr>
            <ns0:tcW ns0:w="3326" ns0:type="dxa"/>
            <ns0:vAlign ns0:val="center"/>
          </ns0:tcPr>
          <ns0:p ns2:paraId="6A117F48">
            <ns0:pPr>
              <ns0:spacing ns0:before="0" ns0:after="0" ns0:line="200" ns0:lineRule="exact"/>
              <ns0:ind ns0:firstLine="0"/>
              <ns0:jc ns0:val="center"/>
            </ns0:pPr>
            <ns0:r>
              <ns0:rPr>
                <ns0:rFonts ns0:ascii="Times New Roman" ns0:hAnsi="Times New Roman" ns0:eastAsia="宋体"/>
                <ns0:b ns0:val="0"/>
                <ns0:sz ns0:val="15"/>
              </ns0:rPr>
              <ns0:t>135632.00</ns0:t>
            </ns0:r>
          </ns0:p>
        </ns0:tc>
        <ns0:tc>
          <ns0:tcPr>
            <ns0:tcW ns0:w="3326" ns0:type="dxa"/>
            <ns0:vAlign ns0:val="center"/>
          </ns0:tcPr>
          <ns0:p ns2:paraId="387B7238">
            <ns0:pPr>
              <ns0:spacing ns0:before="0" ns0:after="0" ns0:line="200" ns0:lineRule="exact"/>
              <ns0:ind ns0:firstLine="0"/>
              <ns0:jc ns0:val="center"/>
            </ns0:pPr>
            <ns0:r>
              <ns0:rPr>
                <ns0:rFonts ns0:ascii="Times New Roman" ns0:hAnsi="Times New Roman" ns0:eastAsia="宋体"/>
                <ns0:b ns0:val="0"/>
                <ns0:sz ns0:val="15"/>
              </ns0:rPr>
              <ns0:t>单步重放仲裁</ns0:t>
            </ns0:r>
          </ns0:p>
        </ns0:tc>
      </ns0:tr>
      <ns0:tr ns2:paraId="47F9DC5C">
        <ns0:trPr>
          <ns0:jc ns0:val="center"/>
        </ns0:trPr>
        <ns0:tc>
          <ns0:tcPr>
            <ns0:tcW ns0:w="3326" ns0:type="dxa"/>
            <ns0:vAlign ns0:val="center"/>
          </ns0:tcPr>
          <ns0:p ns2:paraId="78C75F96">
            <ns0:pPr>
              <ns0:spacing ns0:before="0" ns0:after="0" ns0:line="200" ns0:lineRule="exact"/>
              <ns0:ind ns0:firstLine="0"/>
              <ns0:jc ns0:val="center"/>
            </ns0:pPr>
            <ns0:r>
              <ns0:rPr>
                <ns0:rFonts ns0:ascii="Times New Roman" ns0:hAnsi="Times New Roman" ns0:eastAsia="宋体"/>
                <ns0:b ns0:val="0"/>
                <ns0:sz ns0:val="15"/>
              </ns0:rPr>
              <ns0:t>challengeResolve</ns0:t>
            </ns0:r>
          </ns0:p>
        </ns0:tc>
        <ns0:tc>
          <ns0:tcPr>
            <ns0:tcW ns0:w="3326" ns0:type="dxa"/>
            <ns0:vAlign ns0:val="center"/>
          </ns0:tcPr>
          <ns0:p ns2:paraId="027D1B39">
            <ns0:pPr>
              <ns0:spacing ns0:before="0" ns0:after="0" ns0:line="200" ns0:lineRule="exact"/>
              <ns0:ind ns0:firstLine="0"/>
              <ns0:jc ns0:val="center"/>
            </ns0:pPr>
            <ns0:r>
              <ns0:rPr>
                <ns0:rFonts ns0:ascii="Times New Roman" ns0:hAnsi="Times New Roman" ns0:eastAsia="宋体"/>
                <ns0:b ns0:val="0"/>
                <ns0:sz ns0:val="15"/>
              </ns0:rPr>
              <ns0:t>113402.00</ns0:t>
            </ns0:r>
          </ns0:p>
        </ns0:tc>
        <ns0:tc>
          <ns0:tcPr>
            <ns0:tcW ns0:w="3326" ns0:type="dxa"/>
            <ns0:vAlign ns0:val="center"/>
          </ns0:tcPr>
          <ns0:p ns2:paraId="416EC4A2">
            <ns0:pPr>
              <ns0:spacing ns0:before="0" ns0:after="0" ns0:line="200" ns0:lineRule="exact"/>
              <ns0:ind ns0:firstLine="0"/>
              <ns0:jc ns0:val="center"/>
            </ns0:pPr>
            <ns0:r>
              <ns0:rPr>
                <ns0:rFonts ns0:ascii="Times New Roman" ns0:hAnsi="Times New Roman" ns0:eastAsia="宋体"/>
                <ns0:b ns0:val="0"/>
                <ns0:sz ns0:val="15"/>
              </ns0:rPr>
              <ns0:t>结算争议结果</ns0:t>
            </ns0:r>
          </ns0:p>
        </ns0:tc>
      </ns0:tr>
      <ns0:tr ns2:paraId="78A28871">
        <ns0:trPr>
          <ns0:jc ns0:val="center"/>
        </ns0:trPr>
        <ns0:tc>
          <ns0:tcPr>
            <ns0:tcW ns0:w="3326" ns0:type="dxa"/>
            <ns0:vAlign ns0:val="center"/>
          </ns0:tcPr>
          <ns0:p ns2:paraId="0AF9EDB3">
            <ns0:pPr>
              <ns0:spacing ns0:before="0" ns0:after="0" ns0:line="200" ns0:lineRule="exact"/>
              <ns0:ind ns0:firstLine="0"/>
              <ns0:jc ns0:val="center"/>
            </ns0:pPr>
            <ns0:r>
              <ns0:rPr>
                <ns0:rFonts ns0:ascii="Times New Roman" ns0:hAnsi="Times New Roman" ns0:eastAsia="宋体"/>
                <ns0:b ns0:val="0"/>
                <ns0:sz ns0:val="15"/>
              </ns0:rPr>
              <ns0:t>challengeFinalize</ns0:t>
            </ns0:r>
          </ns0:p>
        </ns0:tc>
        <ns0:tc>
          <ns0:tcPr>
            <ns0:tcW ns0:w="3326" ns0:type="dxa"/>
            <ns0:vAlign ns0:val="center"/>
          </ns0:tcPr>
          <ns0:p ns2:paraId="120BE98F">
            <ns0:pPr>
              <ns0:spacing ns0:before="0" ns0:after="0" ns0:line="200" ns0:lineRule="exact"/>
              <ns0:ind ns0:firstLine="0"/>
              <ns0:jc ns0:val="center"/>
            </ns0:pPr>
            <ns0:r>
              <ns0:rPr>
                <ns0:rFonts ns0:ascii="Times New Roman" ns0:hAnsi="Times New Roman" ns0:eastAsia="宋体"/>
                <ns0:b ns0:val="0"/>
                <ns0:sz ns0:val="15"/>
              </ns0:rPr>
              <ns0:t>33477.00</ns0:t>
            </ns0:r>
          </ns0:p>
        </ns0:tc>
        <ns0:tc>
          <ns0:tcPr>
            <ns0:tcW ns0:w="3326" ns0:type="dxa"/>
            <ns0:vAlign ns0:val="center"/>
          </ns0:tcPr>
          <ns0:p ns2:paraId="310BA325">
            <ns0:pPr>
              <ns0:spacing ns0:before="0" ns0:after="0" ns0:line="200" ns0:lineRule="exact"/>
              <ns0:ind ns0:firstLine="0"/>
              <ns0:jc ns0:val="center"/>
            </ns0:pPr>
            <ns0:r>
              <ns0:rPr>
                <ns0:rFonts ns0:ascii="Times New Roman" ns0:hAnsi="Times New Roman" ns0:eastAsia="宋体"/>
                <ns0:b ns0:val="0"/>
                <ns0:sz ns0:val="15"/>
              </ns0:rPr>
              <ns0:t>挑战期后最终确认</ns0:t>
            </ns0:r>
          </ns0:p>
        </ns0:tc>
      </ns0:tr>
    </ns0:tbl>
    <ns0:p ns2:paraId="19667F66">
      <ns0:pPr>
        <ns0:spacing ns0:before="0" ns0:after="60" ns0:line="250" ns0:lineRule="exact"/>
      </ns0:pPr>
    </ns0:p>
    <ns0:p ns2:paraId="5760AC0B">
      <ns0:pPr>
        <ns0:sectPr>
          <ns0:headerReference ns3:id="rId35" ns0:type="default"/>
          <ns0:footerReference ns3:id="rId36"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2A556345">
      <ns0:pPr>
        <ns0:sectPr>
          <ns0:headerReference ns3:id="rId37" ns0:type="default"/>
          <ns0:footerReference ns3:id="rId38"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214919B7">
      <ns0:pPr>
        <ns0:spacing ns0:before="0" ns0:after="0" ns0:line="210" ns0:lineRule="exact"/>
        <ns0:ind ns0:firstLine="0"/>
        <ns0:jc ns0:val="center"/>
      </ns0:pPr>
      <ns0:r>
        <ns0:rPr>
          <ns0:rFonts ns0:ascii="Times New Roman" ns0:hAnsi="Times New Roman" ns0:eastAsia="宋体"/>
          <ns0:b ns0:val="0"/>
          <ns0:sz ns0:val="18"/>
        </ns0:rPr>
        <ns0:t>表 6  Sepolia 部署信息</ns0:t>
      </ns0:r>
    </ns0:p>
    <ns0:p ns2:paraId="5C71B8AA">
      <ns0:pPr>
        <ns0:spacing ns0:before="0" ns0:after="0" ns0:line="210" ns0:lineRule="exact"/>
        <ns0:ind ns0:firstLine="0"/>
        <ns0:jc ns0:val="center"/>
      </ns0:pPr>
      <ns0:r>
        <ns0:rPr>
          <ns0:rFonts ns0:ascii="Times New Roman" ns0:hAnsi="Times New Roman" ns0:eastAsia="宋体"/>
          <ns0:b ns0:val="0"/>
          <ns0:sz ns0:val="18"/>
        </ns0:rPr>
        <ns0:t>Table 6  Sepolia deployment information</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4989"/>
        <ns0:gridCol ns0:w="4989"/>
      </ns0:tblGrid>
      <ns0:tr ns2:paraId="267D35E0">
        <ns0:trPr>
          <ns0:tblHeader/>
          <ns0:jc ns0:val="center"/>
        </ns0:trPr>
        <ns0:tc>
          <ns0:tcPr>
            <ns0:tcW ns0:w="4989" ns0:type="dxa"/>
            <ns0:tcBorders>
              <ns0:bottom ns0:val="single" ns0:color="000000" ns0:sz="6" ns0:space="0"/>
            </ns0:tcBorders>
            <ns0:vAlign ns0:val="center"/>
          </ns0:tcPr>
          <ns0:p ns2:paraId="14050307">
            <ns0:pPr>
              <ns0:spacing ns0:before="0" ns0:after="0" ns0:line="200" ns0:lineRule="exact"/>
              <ns0:ind ns0:firstLine="0"/>
              <ns0:jc ns0:val="center"/>
            </ns0:pPr>
            <ns0:r>
              <ns0:rPr>
                <ns0:rFonts ns0:ascii="Times New Roman" ns0:hAnsi="Times New Roman" ns0:eastAsia="宋体"/>
                <ns0:b/>
                <ns0:sz ns0:val="15"/>
              </ns0:rPr>
              <ns0:t>项目</ns0:t>
            </ns0:r>
          </ns0:p>
        </ns0:tc>
        <ns0:tc>
          <ns0:tcPr>
            <ns0:tcW ns0:w="4989" ns0:type="dxa"/>
            <ns0:tcBorders>
              <ns0:bottom ns0:val="single" ns0:color="000000" ns0:sz="6" ns0:space="0"/>
            </ns0:tcBorders>
            <ns0:vAlign ns0:val="center"/>
          </ns0:tcPr>
          <ns0:p ns2:paraId="13502020">
            <ns0:pPr>
              <ns0:spacing ns0:before="0" ns0:after="0" ns0:line="200" ns0:lineRule="exact"/>
              <ns0:ind ns0:firstLine="0"/>
              <ns0:jc ns0:val="center"/>
            </ns0:pPr>
            <ns0:r>
              <ns0:rPr>
                <ns0:rFonts ns0:ascii="Times New Roman" ns0:hAnsi="Times New Roman" ns0:eastAsia="宋体"/>
                <ns0:b/>
                <ns0:sz ns0:val="15"/>
              </ns0:rPr>
              <ns0:t>数值</ns0:t>
            </ns0:r>
          </ns0:p>
        </ns0:tc>
      </ns0:tr>
      <ns0:tr ns2:paraId="018CE836">
        <ns0:trPr>
          <ns0:jc ns0:val="center"/>
        </ns0:trPr>
        <ns0:tc>
          <ns0:tcPr>
            <ns0:tcW ns0:w="4989" ns0:type="dxa"/>
            <ns0:vAlign ns0:val="center"/>
          </ns0:tcPr>
          <ns0:p ns2:paraId="60001A44">
            <ns0:pPr>
              <ns0:spacing ns0:before="0" ns0:after="0" ns0:line="200" ns0:lineRule="exact"/>
              <ns0:ind ns0:firstLine="0"/>
              <ns0:jc ns0:val="center"/>
            </ns0:pPr>
            <ns0:r>
              <ns0:rPr>
                <ns0:rFonts ns0:ascii="Times New Roman" ns0:hAnsi="Times New Roman" ns0:eastAsia="宋体"/>
                <ns0:b ns0:val="0"/>
                <ns0:sz ns0:val="15"/>
              </ns0:rPr>
              <ns0:t>Network / Chain ID</ns0:t>
            </ns0:r>
          </ns0:p>
        </ns0:tc>
        <ns0:tc>
          <ns0:tcPr>
            <ns0:tcW ns0:w="4989" ns0:type="dxa"/>
            <ns0:vAlign ns0:val="center"/>
          </ns0:tcPr>
          <ns0:p ns2:paraId="38A01559">
            <ns0:pPr>
              <ns0:spacing ns0:before="0" ns0:after="0" ns0:line="200" ns0:lineRule="exact"/>
              <ns0:ind ns0:firstLine="0"/>
              <ns0:jc ns0:val="center"/>
            </ns0:pPr>
            <ns0:r>
              <ns0:rPr>
                <ns0:rFonts ns0:ascii="Times New Roman" ns0:hAnsi="Times New Roman" ns0:eastAsia="宋体"/>
                <ns0:b ns0:val="0"/>
                <ns0:sz ns0:val="15"/>
              </ns0:rPr>
              <ns0:t>Sepolia / 11155111</ns0:t>
            </ns0:r>
          </ns0:p>
        </ns0:tc>
      </ns0:tr>
      <ns0:tr ns2:paraId="5D950974">
        <ns0:trPr>
          <ns0:jc ns0:val="center"/>
        </ns0:trPr>
        <ns0:tc>
          <ns0:tcPr>
            <ns0:tcW ns0:w="4989" ns0:type="dxa"/>
            <ns0:vAlign ns0:val="center"/>
          </ns0:tcPr>
          <ns0:p ns2:paraId="08A0E2D6">
            <ns0:pPr>
              <ns0:spacing ns0:before="0" ns0:after="0" ns0:line="200" ns0:lineRule="exact"/>
              <ns0:ind ns0:firstLine="0"/>
              <ns0:jc ns0:val="center"/>
            </ns0:pPr>
            <ns0:r>
              <ns0:rPr>
                <ns0:rFonts ns0:ascii="Times New Roman" ns0:hAnsi="Times New Roman" ns0:eastAsia="宋体"/>
                <ns0:b ns0:val="0"/>
                <ns0:sz ns0:val="15"/>
              </ns0:rPr>
              <ns0:t>部署区块</ns0:t>
            </ns0:r>
          </ns0:p>
        </ns0:tc>
        <ns0:tc>
          <ns0:tcPr>
            <ns0:tcW ns0:w="4989" ns0:type="dxa"/>
            <ns0:vAlign ns0:val="center"/>
          </ns0:tcPr>
          <ns0:p ns2:paraId="769F53BC">
            <ns0:pPr>
              <ns0:spacing ns0:before="0" ns0:after="0" ns0:line="200" ns0:lineRule="exact"/>
              <ns0:ind ns0:firstLine="0"/>
              <ns0:jc ns0:val="center"/>
            </ns0:pPr>
            <ns0:r>
              <ns0:rPr>
                <ns0:rFonts ns0:ascii="Times New Roman" ns0:hAnsi="Times New Roman" ns0:eastAsia="宋体"/>
                <ns0:b ns0:val="0"/>
                <ns0:sz ns0:val="15"/>
              </ns0:rPr>
              <ns0:t>10825904</ns0:t>
            </ns0:r>
          </ns0:p>
        </ns0:tc>
      </ns0:tr>
      <ns0:tr ns2:paraId="2B90FC92">
        <ns0:trPr>
          <ns0:jc ns0:val="center"/>
        </ns0:trPr>
        <ns0:tc>
          <ns0:tcPr>
            <ns0:tcW ns0:w="4989" ns0:type="dxa"/>
            <ns0:vAlign ns0:val="center"/>
          </ns0:tcPr>
          <ns0:p ns2:paraId="43944A9E">
            <ns0:pPr>
              <ns0:spacing ns0:before="0" ns0:after="0" ns0:line="200" ns0:lineRule="exact"/>
              <ns0:ind ns0:firstLine="0"/>
              <ns0:jc ns0:val="center"/>
            </ns0:pPr>
            <ns0:r>
              <ns0:rPr>
                <ns0:rFonts ns0:ascii="Times New Roman" ns0:hAnsi="Times New Roman" ns0:eastAsia="宋体"/>
                <ns0:b ns0:val="0"/>
                <ns0:sz ns0:val="15"/>
              </ns0:rPr>
              <ns0:t>MockTEEVerifier</ns0:t>
            </ns0:r>
          </ns0:p>
        </ns0:tc>
        <ns0:tc>
          <ns0:tcPr>
            <ns0:tcW ns0:w="4989" ns0:type="dxa"/>
            <ns0:vAlign ns0:val="center"/>
          </ns0:tcPr>
          <ns0:p ns2:paraId="7A63FED8">
            <ns0:pPr>
              <ns0:spacing ns0:before="0" ns0:after="0" ns0:line="200" ns0:lineRule="exact"/>
              <ns0:ind ns0:firstLine="0"/>
              <ns0:jc ns0:val="center"/>
            </ns0:pPr>
            <ns0:r>
              <ns0:rPr>
                <ns0:rFonts ns0:ascii="Times New Roman" ns0:hAnsi="Times New Roman" ns0:eastAsia="宋体"/>
                <ns0:b ns0:val="0"/>
                <ns0:sz ns0:val="15"/>
              </ns0:rPr>
              <ns0:t>0xC42CB0Cf0D112Bd59E0f212F2DB2002ca50a8b6A</ns0:t>
            </ns0:r>
          </ns0:p>
        </ns0:tc>
      </ns0:tr>
      <ns0:tr ns2:paraId="5A809E1A">
        <ns0:trPr>
          <ns0:jc ns0:val="center"/>
        </ns0:trPr>
        <ns0:tc>
          <ns0:tcPr>
            <ns0:tcW ns0:w="4989" ns0:type="dxa"/>
            <ns0:vAlign ns0:val="center"/>
          </ns0:tcPr>
          <ns0:p ns2:paraId="55CA8D28">
            <ns0:pPr>
              <ns0:spacing ns0:before="0" ns0:after="0" ns0:line="200" ns0:lineRule="exact"/>
              <ns0:ind ns0:firstLine="0"/>
              <ns0:jc ns0:val="center"/>
            </ns0:pPr>
            <ns0:r>
              <ns0:rPr>
                <ns0:rFonts ns0:ascii="Times New Roman" ns0:hAnsi="Times New Roman" ns0:eastAsia="宋体"/>
                <ns0:b ns0:val="0"/>
                <ns0:sz ns0:val="15"/>
              </ns0:rPr>
              <ns0:t>MockDARegistry</ns0:t>
            </ns0:r>
          </ns0:p>
        </ns0:tc>
        <ns0:tc>
          <ns0:tcPr>
            <ns0:tcW ns0:w="4989" ns0:type="dxa"/>
            <ns0:vAlign ns0:val="center"/>
          </ns0:tcPr>
          <ns0:p ns2:paraId="03F2E109">
            <ns0:pPr>
              <ns0:spacing ns0:before="0" ns0:after="0" ns0:line="200" ns0:lineRule="exact"/>
              <ns0:ind ns0:firstLine="0"/>
              <ns0:jc ns0:val="center"/>
            </ns0:pPr>
            <ns0:r>
              <ns0:rPr>
                <ns0:rFonts ns0:ascii="Times New Roman" ns0:hAnsi="Times New Roman" ns0:eastAsia="宋体"/>
                <ns0:b ns0:val="0"/>
                <ns0:sz ns0:val="15"/>
              </ns0:rPr>
              <ns0:t>0xc42C64a7De05bf3ad4f1c75CbD8E0506F7De99Ff</ns0:t>
            </ns0:r>
          </ns0:p>
        </ns0:tc>
      </ns0:tr>
      <ns0:tr ns2:paraId="4A579FD2">
        <ns0:trPr>
          <ns0:jc ns0:val="center"/>
        </ns0:trPr>
        <ns0:tc>
          <ns0:tcPr>
            <ns0:tcW ns0:w="4989" ns0:type="dxa"/>
            <ns0:vAlign ns0:val="center"/>
          </ns0:tcPr>
          <ns0:p ns2:paraId="4E408142">
            <ns0:pPr>
              <ns0:spacing ns0:before="0" ns0:after="0" ns0:line="200" ns0:lineRule="exact"/>
              <ns0:ind ns0:firstLine="0"/>
              <ns0:jc ns0:val="center"/>
            </ns0:pPr>
            <ns0:r>
              <ns0:rPr>
                <ns0:rFonts ns0:ascii="Times New Roman" ns0:hAnsi="Times New Roman" ns0:eastAsia="宋体"/>
                <ns0:b ns0:val="0"/>
                <ns0:sz ns0:val="15"/>
              </ns0:rPr>
              <ns0:t>HybridTEERollup</ns0:t>
            </ns0:r>
          </ns0:p>
        </ns0:tc>
        <ns0:tc>
          <ns0:tcPr>
            <ns0:tcW ns0:w="4989" ns0:type="dxa"/>
            <ns0:vAlign ns0:val="center"/>
          </ns0:tcPr>
          <ns0:p ns2:paraId="7477AEA8">
            <ns0:pPr>
              <ns0:spacing ns0:before="0" ns0:after="0" ns0:line="200" ns0:lineRule="exact"/>
              <ns0:ind ns0:firstLine="0"/>
              <ns0:jc ns0:val="center"/>
            </ns0:pPr>
            <ns0:r>
              <ns0:rPr>
                <ns0:rFonts ns0:ascii="Times New Roman" ns0:hAnsi="Times New Roman" ns0:eastAsia="宋体"/>
                <ns0:b ns0:val="0"/>
                <ns0:sz ns0:val="15"/>
              </ns0:rPr>
              <ns0:t>0xB9B72f10bB8aBC1ed090f1B0443Fe57189c497Fd</ns0:t>
            </ns0:r>
          </ns0:p>
        </ns0:tc>
      </ns0:tr>
    </ns0:tbl>
    <ns0:p ns2:paraId="19A694F6">
      <ns0:pPr>
        <ns0:spacing ns0:before="0" ns0:after="60" ns0:line="250" ns0:lineRule="exact"/>
      </ns0:pPr>
    </ns0:p>
    <ns0:p ns2:paraId="3ECDBC28">
      <ns0:pPr>
        <ns0:sectPr>
          <ns0:headerReference ns3:id="rId39" ns0:type="default"/>
          <ns0:footerReference ns3:id="rId40"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0CAC6CBA">
      <ns0:pPr>
        <ns0:spacing ns0:before="0" ns0:after="0" ns0:line="260" ns0:lineRule="exact"/>
        <ns0:ind ns0:firstLine="400"/>
        <ns0:jc ns0:val="both"/>
      </ns0:pPr>
      <ns0:r>
        <ns0:rPr>
          <ns0:rFonts ns0:ascii="Times New Roman" ns0:hAnsi="Times New Roman" ns0:eastAsia="宋体"/>
          <ns0:b ns0:val="0"/>
          <ns0:sz ns0:val="20"/>
        </ns0:rPr>
        <ns0:t>实验的可复现性通过以下证据类型支撑：Python 原型脚本可生成完整实验输出；成本实验和挑战实验均使用确定性合成模型，不依赖外部推理服务；Hardhat 测试提供合约层面的可重复验证。所有实验输出文件（成本网格、挑战网格、故障场景、汇总文件）由同一实验脚本生成。</ns0:t>
      </ns0:r>
    </ns0:p>
    <ns0:p ns2:paraId="3F67DA5D">
      <ns0:pPr>
        <ns0:spacing ns0:before="120" ns0:after="60" ns0:line="280" ns0:lineRule="exact"/>
        <ns0:ind ns0:firstLine="0"/>
        <ns0:jc ns0:val="left"/>
      </ns0:pPr>
      <ns0:r>
        <ns0:rPr>
          <ns0:rFonts ns0:ascii="Times New Roman" ns0:hAnsi="Times New Roman" ns0:eastAsia="黑体"/>
          <ns0:b/>
          <ns0:sz ns0:val="23"/>
        </ns0:rPr>
        <ns0:t>7.6  可复现性与证据类型</ns0:t>
      </ns0:r>
    </ns0:p>
    <ns0:p ns2:paraId="7A9ADB9D">
      <ns0:pPr>
        <ns0:spacing ns0:before="0" ns0:after="0" ns0:line="260" ns0:lineRule="exact"/>
        <ns0:ind ns0:firstLine="400"/>
        <ns0:jc ns0:val="both"/>
      </ns0:pPr>
      <ns0:r>
        <ns0:rPr>
          <ns0:rFonts ns0:ascii="Times New Roman" ns0:hAnsi="Times New Roman" ns0:eastAsia="宋体"/>
          <ns0:b ns0:val="0"/>
          <ns0:sz ns0:val="20"/>
        </ns0:rPr>
        <ns0:t>Python 原型位于 project_code/tee_rollup_demo，正式实验脚本为 project_code/scripts/run_paper_experiments.py，输出 cost_grid.csv、challenge_grid.csv、failure_scenarios.csv、summary.json 和 figures 目录。本地 EVM gas 脚本为 project_code/evm/scripts/measure_gas.js，输出 paper_outputs/evm_gas/measured_gas_report.md 与 measured_gas_summary.json。Sepolia 部署记录位于 project_code/evm/deployments/sepolia.json。本次版本还保留 comparison_figures 目录和 comparison_experiments.md，用于记录基线对比、面向故障的对比与数据可用性路径权衡的派生图表和说明。</ns0:t>
      </ns0:r>
    </ns0:p>
    <ns0:p ns2:paraId="0E55D1B0">
      <ns0:pPr>
        <ns0:spacing ns0:before="0" ns0:after="0" ns0:line="260" ns0:lineRule="exact"/>
        <ns0:ind ns0:firstLine="400"/>
        <ns0:jc ns0:val="both"/>
      </ns0:pPr>
      <ns0:r>
        <ns0:rPr>
          <ns0:rFonts ns0:ascii="Times New Roman" ns0:hAnsi="Times New Roman" ns0:eastAsia="宋体"/>
          <ns0:b ns0:val="0"/>
          <ns0:sz ns0:val="20"/>
        </ns0:rPr>
        <ns0:t>复现实验可使用以下命令：python -m unittest discover -s tests -v；python scripts/run_paper_experiments.py --clean --samples 100 --payload-sizes 128,512,2048,8192 --batch-sizes 1,10,100,1000 --trace-steps 4,8,16,32,64,128；在 project_code/evm 目录下运行 npm.cmd test 和 npm.cmd run measure:gas。上述命令分别对应机制验证、配置化成本趋势和本地 EVM 状态推进基线，不能相互替代。</ns0:t>
      </ns0:r>
    </ns0:p>
    <ns0:p ns2:paraId="68880FB8">
      <ns0:pPr>
        <ns0:spacing ns0:before="120" ns0:after="60" ns0:line="280" ns0:lineRule="exact"/>
        <ns0:ind ns0:firstLine="0"/>
        <ns0:jc ns0:val="left"/>
      </ns0:pPr>
      <ns0:r>
        <ns0:rPr>
          <ns0:rFonts ns0:ascii="Times New Roman" ns0:hAnsi="Times New Roman" ns0:eastAsia="黑体"/>
          <ns0:b/>
          <ns0:sz ns0:val="23"/>
        </ns0:rPr>
        <ns0:t>7.7  实验小结</ns0:t>
      </ns0:r>
    </ns0:p>
    <ns0:p ns2:paraId="1BA9ED56">
      <ns0:pPr>
        <ns0:spacing ns0:before="0" ns0:after="0" ns0:line="260" ns0:lineRule="exact"/>
        <ns0:ind ns0:firstLine="400"/>
        <ns0:jc ns0:val="both"/>
      </ns0:pPr>
      <ns0:r>
        <ns0:rPr>
          <ns0:rFonts ns0:ascii="Times New Roman" ns0:hAnsi="Times New Roman" ns0:eastAsia="宋体"/>
          <ns0:b ns0:val="0"/>
          <ns0:sz ns0:val="20"/>
        </ns0:rPr>
        <ns0:t>上述 RQ1 至 RQ5 已经包含了部分对比分析。本节将这些对比集中呈现，避免在不同 RQ 之间重复解释。以下仅列出关键对比维度与结论，详细数据参见对应 RQ 节和表格。</ns0:t>
      </ns0:r>
    </ns0:p>
    <ns0:p ns2:paraId="06E743D6">
      <ns0:pPr>
        <ns0:sectPr>
          <ns0:headerReference ns3:id="rId41" ns0:type="default"/>
          <ns0:footerReference ns3:id="rId42"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097194B4">
      <ns0:pPr>
        <ns0:spacing ns0:before="0" ns0:after="0" ns0:line="210" ns0:lineRule="exact"/>
        <ns0:ind ns0:firstLine="0"/>
        <ns0:jc ns0:val="center"/>
      </ns0:pPr>
      <ns0:r>
        <ns0:rPr>
          <ns0:rFonts ns0:ascii="Times New Roman" ns0:hAnsi="Times New Roman" ns0:eastAsia="宋体"/>
          <ns0:b ns0:val="0"/>
          <ns0:sz ns0:val="18"/>
        </ns0:rPr>
        <ns0:t>表 7  对比实验小结</ns0:t>
      </ns0:r>
    </ns0:p>
    <ns0:p ns2:paraId="5B79B72D">
      <ns0:pPr>
        <ns0:spacing ns0:before="0" ns0:after="0" ns0:line="210" ns0:lineRule="exact"/>
        <ns0:ind ns0:firstLine="0"/>
        <ns0:jc ns0:val="center"/>
      </ns0:pPr>
      <ns0:r>
        <ns0:rPr>
          <ns0:rFonts ns0:ascii="Times New Roman" ns0:hAnsi="Times New Roman" ns0:eastAsia="宋体"/>
          <ns0:b ns0:val="0"/>
          <ns0:sz ns0:val="18"/>
        </ns0:rPr>
        <ns0:t>Table 7  Summary of comparison experiments</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1996"/>
        <ns0:gridCol ns0:w="1996"/>
        <ns0:gridCol ns0:w="1996"/>
        <ns0:gridCol ns0:w="1996"/>
        <ns0:gridCol ns0:w="1996"/>
      </ns0:tblGrid>
      <ns0:tr ns2:paraId="6012AD9B">
        <ns0:trPr>
          <ns0:tblHeader/>
          <ns0:jc ns0:val="center"/>
        </ns0:trPr>
        <ns0:tc>
          <ns0:tcPr>
            <ns0:tcW ns0:w="1996" ns0:type="dxa"/>
            <ns0:tcBorders>
              <ns0:bottom ns0:val="single" ns0:color="000000" ns0:sz="6" ns0:space="0"/>
            </ns0:tcBorders>
            <ns0:vAlign ns0:val="center"/>
          </ns0:tcPr>
          <ns0:p ns2:paraId="0CED4A4B">
            <ns0:pPr>
              <ns0:spacing ns0:before="0" ns0:after="0" ns0:line="200" ns0:lineRule="exact"/>
              <ns0:ind ns0:firstLine="0"/>
              <ns0:jc ns0:val="center"/>
            </ns0:pPr>
            <ns0:r>
              <ns0:rPr>
                <ns0:rFonts ns0:ascii="Times New Roman" ns0:hAnsi="Times New Roman" ns0:eastAsia="宋体"/>
                <ns0:b/>
                <ns0:sz ns0:val="15"/>
              </ns0:rPr>
              <ns0:t>对比维度</ns0:t>
            </ns0:r>
          </ns0:p>
        </ns0:tc>
        <ns0:tc>
          <ns0:tcPr>
            <ns0:tcW ns0:w="1996" ns0:type="dxa"/>
            <ns0:tcBorders>
              <ns0:bottom ns0:val="single" ns0:color="000000" ns0:sz="6" ns0:space="0"/>
            </ns0:tcBorders>
            <ns0:vAlign ns0:val="center"/>
          </ns0:tcPr>
          <ns0:p ns2:paraId="082F5097">
            <ns0:pPr>
              <ns0:spacing ns0:before="0" ns0:after="0" ns0:line="200" ns0:lineRule="exact"/>
              <ns0:ind ns0:firstLine="0"/>
              <ns0:jc ns0:val="center"/>
            </ns0:pPr>
            <ns0:r>
              <ns0:rPr>
                <ns0:rFonts ns0:ascii="Times New Roman" ns0:hAnsi="Times New Roman" ns0:eastAsia="宋体"/>
                <ns0:b/>
                <ns0:sz ns0:val="15"/>
              </ns0:rPr>
              <ns0:t>对应研究问题</ns0:t>
            </ns0:r>
          </ns0:p>
        </ns0:tc>
        <ns0:tc>
          <ns0:tcPr>
            <ns0:tcW ns0:w="1996" ns0:type="dxa"/>
            <ns0:tcBorders>
              <ns0:bottom ns0:val="single" ns0:color="000000" ns0:sz="6" ns0:space="0"/>
            </ns0:tcBorders>
            <ns0:vAlign ns0:val="center"/>
          </ns0:tcPr>
          <ns0:p ns2:paraId="0D97D080">
            <ns0:pPr>
              <ns0:spacing ns0:before="0" ns0:after="0" ns0:line="200" ns0:lineRule="exact"/>
              <ns0:ind ns0:firstLine="0"/>
              <ns0:jc ns0:val="center"/>
            </ns0:pPr>
            <ns0:r>
              <ns0:rPr>
                <ns0:rFonts ns0:ascii="Times New Roman" ns0:hAnsi="Times New Roman" ns0:eastAsia="宋体"/>
                <ns0:b/>
                <ns0:sz ns0:val="15"/>
              </ns0:rPr>
              <ns0:t>基线</ns0:t>
            </ns0:r>
          </ns0:p>
        </ns0:tc>
        <ns0:tc>
          <ns0:tcPr>
            <ns0:tcW ns0:w="1996" ns0:type="dxa"/>
            <ns0:tcBorders>
              <ns0:bottom ns0:val="single" ns0:color="000000" ns0:sz="6" ns0:space="0"/>
            </ns0:tcBorders>
            <ns0:vAlign ns0:val="center"/>
          </ns0:tcPr>
          <ns0:p ns2:paraId="06C85912">
            <ns0:pPr>
              <ns0:spacing ns0:before="0" ns0:after="0" ns0:line="200" ns0:lineRule="exact"/>
              <ns0:ind ns0:firstLine="0"/>
              <ns0:jc ns0:val="center"/>
            </ns0:pPr>
            <ns0:r>
              <ns0:rPr>
                <ns0:rFonts ns0:ascii="Times New Roman" ns0:hAnsi="Times New Roman" ns0:eastAsia="宋体"/>
                <ns0:b/>
                <ns0:sz ns0:val="15"/>
              </ns0:rPr>
              <ns0:t>本文路径</ns0:t>
            </ns0:r>
          </ns0:p>
        </ns0:tc>
        <ns0:tc>
          <ns0:tcPr>
            <ns0:tcW ns0:w="1996" ns0:type="dxa"/>
            <ns0:tcBorders>
              <ns0:bottom ns0:val="single" ns0:color="000000" ns0:sz="6" ns0:space="0"/>
            </ns0:tcBorders>
            <ns0:vAlign ns0:val="center"/>
          </ns0:tcPr>
          <ns0:p ns2:paraId="222DDD40">
            <ns0:pPr>
              <ns0:spacing ns0:before="0" ns0:after="0" ns0:line="200" ns0:lineRule="exact"/>
              <ns0:ind ns0:firstLine="0"/>
              <ns0:jc ns0:val="center"/>
            </ns0:pPr>
            <ns0:r>
              <ns0:rPr>
                <ns0:rFonts ns0:ascii="Times New Roman" ns0:hAnsi="Times New Roman" ns0:eastAsia="宋体"/>
                <ns0:b/>
                <ns0:sz ns0:val="15"/>
              </ns0:rPr>
              <ns0:t>主要观察</ns0:t>
            </ns0:r>
          </ns0:p>
        </ns0:tc>
      </ns0:tr>
      <ns0:tr ns2:paraId="36FA3E87">
        <ns0:trPr>
          <ns0:jc ns0:val="center"/>
        </ns0:trPr>
        <ns0:tc>
          <ns0:tcPr>
            <ns0:tcW ns0:w="1996" ns0:type="dxa"/>
            <ns0:vAlign ns0:val="center"/>
          </ns0:tcPr>
          <ns0:p ns2:paraId="67A9BD2E">
            <ns0:pPr>
              <ns0:spacing ns0:before="0" ns0:after="0" ns0:line="200" ns0:lineRule="exact"/>
              <ns0:ind ns0:firstLine="0"/>
              <ns0:jc ns0:val="center"/>
            </ns0:pPr>
            <ns0:r>
              <ns0:rPr>
                <ns0:rFonts ns0:ascii="Times New Roman" ns0:hAnsi="Times New Roman" ns0:eastAsia="宋体"/>
                <ns0:b ns0:val="0"/>
                <ns0:sz ns0:val="15"/>
              </ns0:rPr>
              <ns0:t>恢复活性对比</ns0:t>
            </ns0:r>
          </ns0:p>
        </ns0:tc>
        <ns0:tc>
          <ns0:tcPr>
            <ns0:tcW ns0:w="1996" ns0:type="dxa"/>
            <ns0:vAlign ns0:val="center"/>
          </ns0:tcPr>
          <ns0:p ns2:paraId="2CAC5E98">
            <ns0:pPr>
              <ns0:spacing ns0:before="0" ns0:after="0" ns0:line="200" ns0:lineRule="exact"/>
              <ns0:ind ns0:firstLine="0"/>
              <ns0:jc ns0:val="center"/>
            </ns0:pPr>
            <ns0:r>
              <ns0:rPr>
                <ns0:rFonts ns0:ascii="Times New Roman" ns0:hAnsi="Times New Roman" ns0:eastAsia="宋体"/>
                <ns0:b ns0:val="0"/>
                <ns0:sz ns0:val="15"/>
              </ns0:rPr>
              <ns0:t>RQ3</ns0:t>
            </ns0:r>
          </ns0:p>
        </ns0:tc>
        <ns0:tc>
          <ns0:tcPr>
            <ns0:tcW ns0:w="1996" ns0:type="dxa"/>
            <ns0:vAlign ns0:val="center"/>
          </ns0:tcPr>
          <ns0:p ns2:paraId="6FE899F7">
            <ns0:pPr>
              <ns0:spacing ns0:before="0" ns0:after="0" ns0:line="200" ns0:lineRule="exact"/>
              <ns0:ind ns0:firstLine="0"/>
              <ns0:jc ns0:val="center"/>
            </ns0:pPr>
            <ns0:r>
              <ns0:rPr>
                <ns0:rFonts ns0:ascii="Times New Roman" ns0:hAnsi="Times New Roman" ns0:eastAsia="宋体"/>
                <ns0:b ns0:val="0"/>
                <ns0:sz ns0:val="15"/>
              </ns0:rPr>
              <ns0:t>不可恢复路径</ns0:t>
            </ns0:r>
          </ns0:p>
        </ns0:tc>
        <ns0:tc>
          <ns0:tcPr>
            <ns0:tcW ns0:w="1996" ns0:type="dxa"/>
            <ns0:vAlign ns0:val="center"/>
          </ns0:tcPr>
          <ns0:p ns2:paraId="783F96E1">
            <ns0:pPr>
              <ns0:spacing ns0:before="0" ns0:after="0" ns0:line="200" ns0:lineRule="exact"/>
              <ns0:ind ns0:firstLine="0"/>
              <ns0:jc ns0:val="center"/>
            </ns0:pPr>
            <ns0:r>
              <ns0:rPr>
                <ns0:rFonts ns0:ascii="Times New Roman" ns0:hAnsi="Times New Roman" ns0:eastAsia="宋体"/>
                <ns0:b ns0:val="0"/>
                <ns0:sz ns0:val="15"/>
              </ns0:rPr>
              <ns0:t>可恢复路径</ns0:t>
            </ns0:r>
          </ns0:p>
        </ns0:tc>
        <ns0:tc>
          <ns0:tcPr>
            <ns0:tcW ns0:w="1996" ns0:type="dxa"/>
            <ns0:vAlign ns0:val="center"/>
          </ns0:tcPr>
          <ns0:p ns2:paraId="0302170F">
            <ns0:pPr>
              <ns0:spacing ns0:before="0" ns0:after="0" ns0:line="200" ns0:lineRule="exact"/>
              <ns0:ind ns0:firstLine="0"/>
              <ns0:jc ns0:val="center"/>
            </ns0:pPr>
            <ns0:r>
              <ns0:rPr>
                <ns0:rFonts ns0:ascii="Times New Roman" ns0:hAnsi="Times New Roman" ns0:eastAsia="宋体"/>
                <ns0:b ns0:val="0"/>
                <ns0:sz ns0:val="15"/>
              </ns0:rPr>
              <ns0:t>超时检测不等于协议推进，恢复路径可继续进入重放与结算</ns0:t>
            </ns0:r>
          </ns0:p>
        </ns0:tc>
      </ns0:tr>
      <ns0:tr ns2:paraId="3704FDD1">
        <ns0:trPr>
          <ns0:jc ns0:val="center"/>
        </ns0:trPr>
        <ns0:tc>
          <ns0:tcPr>
            <ns0:tcW ns0:w="1996" ns0:type="dxa"/>
            <ns0:vAlign ns0:val="center"/>
          </ns0:tcPr>
          <ns0:p ns2:paraId="6EA1F789">
            <ns0:pPr>
              <ns0:spacing ns0:before="0" ns0:after="0" ns0:line="200" ns0:lineRule="exact"/>
              <ns0:ind ns0:firstLine="0"/>
              <ns0:jc ns0:val="center"/>
            </ns0:pPr>
            <ns0:r>
              <ns0:rPr>
                <ns0:rFonts ns0:ascii="Times New Roman" ns0:hAnsi="Times New Roman" ns0:eastAsia="宋体"/>
                <ns0:b ns0:val="0"/>
                <ns0:sz ns0:val="15"/>
              </ns0:rPr>
              <ns0:t>提交规模对比</ns0:t>
            </ns0:r>
          </ns0:p>
        </ns0:tc>
        <ns0:tc>
          <ns0:tcPr>
            <ns0:tcW ns0:w="1996" ns0:type="dxa"/>
            <ns0:vAlign ns0:val="center"/>
          </ns0:tcPr>
          <ns0:p ns2:paraId="33BE76C3">
            <ns0:pPr>
              <ns0:spacing ns0:before="0" ns0:after="0" ns0:line="200" ns0:lineRule="exact"/>
              <ns0:ind ns0:firstLine="0"/>
              <ns0:jc ns0:val="center"/>
            </ns0:pPr>
            <ns0:r>
              <ns0:rPr>
                <ns0:rFonts ns0:ascii="Times New Roman" ns0:hAnsi="Times New Roman" ns0:eastAsia="宋体"/>
                <ns0:b ns0:val="0"/>
                <ns0:sz ns0:val="15"/>
              </ns0:rPr>
              <ns0:t>RQ1</ns0:t>
            </ns0:r>
          </ns0:p>
        </ns0:tc>
        <ns0:tc>
          <ns0:tcPr>
            <ns0:tcW ns0:w="1996" ns0:type="dxa"/>
            <ns0:vAlign ns0:val="center"/>
          </ns0:tcPr>
          <ns0:p ns2:paraId="5756E41E">
            <ns0:pPr>
              <ns0:spacing ns0:before="0" ns0:after="0" ns0:line="200" ns0:lineRule="exact"/>
              <ns0:ind ns0:firstLine="0"/>
              <ns0:jc ns0:val="center"/>
            </ns0:pPr>
            <ns0:r>
              <ns0:rPr>
                <ns0:rFonts ns0:ascii="Times New Roman" ns0:hAnsi="Times New Roman" ns0:eastAsia="宋体"/>
                <ns0:b ns0:val="0"/>
                <ns0:sz ns0:val="15"/>
              </ns0:rPr>
              <ns0:t>完整负载</ns0:t>
            </ns0:r>
          </ns0:p>
        </ns0:tc>
        <ns0:tc>
          <ns0:tcPr>
            <ns0:tcW ns0:w="1996" ns0:type="dxa"/>
            <ns0:vAlign ns0:val="center"/>
          </ns0:tcPr>
          <ns0:p ns2:paraId="0CDB6FCB">
            <ns0:pPr>
              <ns0:spacing ns0:before="0" ns0:after="0" ns0:line="200" ns0:lineRule="exact"/>
              <ns0:ind ns0:firstLine="0"/>
              <ns0:jc ns0:val="center"/>
            </ns0:pPr>
            <ns0:r>
              <ns0:rPr>
                <ns0:rFonts ns0:ascii="Times New Roman" ns0:hAnsi="Times New Roman" ns0:eastAsia="宋体"/>
                <ns0:b ns0:val="0"/>
                <ns0:sz ns0:val="15"/>
              </ns0:rPr>
              <ns0:t>紧凑提交</ns0:t>
            </ns0:r>
          </ns0:p>
        </ns0:tc>
        <ns0:tc>
          <ns0:tcPr>
            <ns0:tcW ns0:w="1996" ns0:type="dxa"/>
            <ns0:vAlign ns0:val="center"/>
          </ns0:tcPr>
          <ns0:p ns2:paraId="4AA4F378">
            <ns0:pPr>
              <ns0:spacing ns0:before="0" ns0:after="0" ns0:line="200" ns0:lineRule="exact"/>
              <ns0:ind ns0:firstLine="0"/>
              <ns0:jc ns0:val="center"/>
            </ns0:pPr>
            <ns0:r>
              <ns0:rPr>
                <ns0:rFonts ns0:ascii="Times New Roman" ns0:hAnsi="Times New Roman" ns0:eastAsia="宋体"/>
                <ns0:b ns0:val="0"/>
                <ns0:sz ns0:val="15"/>
              </ns0:rPr>
              <ns0:t>紧凑提交隔离负载增长并保留异常路径所需证据入口</ns0:t>
            </ns0:r>
          </ns0:p>
        </ns0:tc>
      </ns0:tr>
      <ns0:tr ns2:paraId="7EE57092">
        <ns0:trPr>
          <ns0:jc ns0:val="center"/>
        </ns0:trPr>
        <ns0:tc>
          <ns0:tcPr>
            <ns0:tcW ns0:w="1996" ns0:type="dxa"/>
            <ns0:vAlign ns0:val="center"/>
          </ns0:tcPr>
          <ns0:p ns2:paraId="47E332AD">
            <ns0:pPr>
              <ns0:spacing ns0:before="0" ns0:after="0" ns0:line="200" ns0:lineRule="exact"/>
              <ns0:ind ns0:firstLine="0"/>
              <ns0:jc ns0:val="center"/>
            </ns0:pPr>
            <ns0:r>
              <ns0:rPr>
                <ns0:rFonts ns0:ascii="Times New Roman" ns0:hAnsi="Times New Roman" ns0:eastAsia="宋体"/>
                <ns0:b ns0:val="0"/>
                <ns0:sz ns0:val="15"/>
              </ns0:rPr>
              <ns0:t>故障分类对比</ns0:t>
            </ns0:r>
          </ns0:p>
        </ns0:tc>
        <ns0:tc>
          <ns0:tcPr>
            <ns0:tcW ns0:w="1996" ns0:type="dxa"/>
            <ns0:vAlign ns0:val="center"/>
          </ns0:tcPr>
          <ns0:p ns2:paraId="472B4540">
            <ns0:pPr>
              <ns0:spacing ns0:before="0" ns0:after="0" ns0:line="200" ns0:lineRule="exact"/>
              <ns0:ind ns0:firstLine="0"/>
              <ns0:jc ns0:val="center"/>
            </ns0:pPr>
            <ns0:r>
              <ns0:rPr>
                <ns0:rFonts ns0:ascii="Times New Roman" ns0:hAnsi="Times New Roman" ns0:eastAsia="宋体"/>
                <ns0:b ns0:val="0"/>
                <ns0:sz ns0:val="15"/>
              </ns0:rPr>
              <ns0:t>RQ4</ns0:t>
            </ns0:r>
          </ns0:p>
        </ns0:tc>
        <ns0:tc>
          <ns0:tcPr>
            <ns0:tcW ns0:w="1996" ns0:type="dxa"/>
            <ns0:vAlign ns0:val="center"/>
          </ns0:tcPr>
          <ns0:p ns2:paraId="25765C51">
            <ns0:pPr>
              <ns0:spacing ns0:before="0" ns0:after="0" ns0:line="200" ns0:lineRule="exact"/>
              <ns0:ind ns0:firstLine="0"/>
              <ns0:jc ns0:val="center"/>
            </ns0:pPr>
            <ns0:r>
              <ns0:rPr>
                <ns0:rFonts ns0:ascii="Times New Roman" ns0:hAnsi="Times New Roman" ns0:eastAsia="宋体"/>
                <ns0:b ns0:val="0"/>
                <ns0:sz ns0:val="15"/>
              </ns0:rPr>
              <ns0:t>单一成功/失败判断</ns0:t>
            </ns0:r>
          </ns0:p>
        </ns0:tc>
        <ns0:tc>
          <ns0:tcPr>
            <ns0:tcW ns0:w="1996" ns0:type="dxa"/>
            <ns0:vAlign ns0:val="center"/>
          </ns0:tcPr>
          <ns0:p ns2:paraId="51A282FE">
            <ns0:pPr>
              <ns0:spacing ns0:before="0" ns0:after="0" ns0:line="200" ns0:lineRule="exact"/>
              <ns0:ind ns0:firstLine="0"/>
              <ns0:jc ns0:val="center"/>
            </ns0:pPr>
            <ns0:r>
              <ns0:rPr>
                <ns0:rFonts ns0:ascii="Times New Roman" ns0:hAnsi="Times New Roman" ns0:eastAsia="宋体"/>
                <ns0:b ns0:val="0"/>
                <ns0:sz ns0:val="15"/>
              </ns0:rPr>
              <ns0:t>故障分类处理</ns0:t>
            </ns0:r>
          </ns0:p>
        </ns0:tc>
        <ns0:tc>
          <ns0:tcPr>
            <ns0:tcW ns0:w="1996" ns0:type="dxa"/>
            <ns0:vAlign ns0:val="center"/>
          </ns0:tcPr>
          <ns0:p ns2:paraId="7DB37389">
            <ns0:pPr>
              <ns0:spacing ns0:before="0" ns0:after="0" ns0:line="200" ns0:lineRule="exact"/>
              <ns0:ind ns0:firstLine="0"/>
              <ns0:jc ns0:val="center"/>
            </ns0:pPr>
            <ns0:r>
              <ns0:rPr>
                <ns0:rFonts ns0:ascii="Times New Roman" ns0:hAnsi="Times New Roman" ns0:eastAsia="宋体"/>
                <ns0:b ns0:val="0"/>
                <ns0:sz ns0:val="15"/>
              </ns0:rPr>
              <ns0:t>不同故障对应检测、拒绝、重放或罚没等不同协议能力</ns0:t>
            </ns0:r>
          </ns0:p>
        </ns0:tc>
      </ns0:tr>
      <ns0:tr ns2:paraId="7D711167">
        <ns0:trPr>
          <ns0:jc ns0:val="center"/>
        </ns0:trPr>
        <ns0:tc>
          <ns0:tcPr>
            <ns0:tcW ns0:w="1996" ns0:type="dxa"/>
            <ns0:vAlign ns0:val="center"/>
          </ns0:tcPr>
          <ns0:p ns2:paraId="32C8A358">
            <ns0:pPr>
              <ns0:spacing ns0:before="0" ns0:after="0" ns0:line="200" ns0:lineRule="exact"/>
              <ns0:ind ns0:firstLine="0"/>
              <ns0:jc ns0:val="center"/>
            </ns0:pPr>
            <ns0:r>
              <ns0:rPr>
                <ns0:rFonts ns0:ascii="Times New Roman" ns0:hAnsi="Times New Roman" ns0:eastAsia="宋体"/>
                <ns0:b ns0:val="0"/>
                <ns0:sz ns0:val="15"/>
              </ns0:rPr>
              <ns0:t>数据可用性路径对比</ns0:t>
            </ns0:r>
          </ns0:p>
        </ns0:tc>
        <ns0:tc>
          <ns0:tcPr>
            <ns0:tcW ns0:w="1996" ns0:type="dxa"/>
            <ns0:vAlign ns0:val="center"/>
          </ns0:tcPr>
          <ns0:p ns2:paraId="0E4B093E">
            <ns0:pPr>
              <ns0:spacing ns0:before="0" ns0:after="0" ns0:line="200" ns0:lineRule="exact"/>
              <ns0:ind ns0:firstLine="0"/>
              <ns0:jc ns0:val="center"/>
            </ns0:pPr>
            <ns0:r>
              <ns0:rPr>
                <ns0:rFonts ns0:ascii="Times New Roman" ns0:hAnsi="Times New Roman" ns0:eastAsia="宋体"/>
                <ns0:b ns0:val="0"/>
                <ns0:sz ns0:val="15"/>
              </ns0:rPr>
              <ns0:t>RQ2</ns0:t>
            </ns0:r>
          </ns0:p>
        </ns0:tc>
        <ns0:tc>
          <ns0:tcPr>
            <ns0:tcW ns0:w="1996" ns0:type="dxa"/>
            <ns0:vAlign ns0:val="center"/>
          </ns0:tcPr>
          <ns0:p ns2:paraId="0F1F9F4C">
            <ns0:pPr>
              <ns0:spacing ns0:before="0" ns0:after="0" ns0:line="200" ns0:lineRule="exact"/>
              <ns0:ind ns0:firstLine="0"/>
              <ns0:jc ns0:val="center"/>
            </ns0:pPr>
            <ns0:r>
              <ns0:rPr>
                <ns0:rFonts ns0:ascii="Times New Roman" ns0:hAnsi="Times New Roman" ns0:eastAsia="宋体"/>
                <ns0:b ns0:val="0"/>
                <ns0:sz ns0:val="15"/>
              </ns0:rPr>
              <ns0:t>全链上调用数据</ns0:t>
            </ns0:r>
          </ns0:p>
        </ns0:tc>
        <ns0:tc>
          <ns0:tcPr>
            <ns0:tcW ns0:w="1996" ns0:type="dxa"/>
            <ns0:vAlign ns0:val="center"/>
          </ns0:tcPr>
          <ns0:p ns2:paraId="4DA01EE0">
            <ns0:pPr>
              <ns0:spacing ns0:before="0" ns0:after="0" ns0:line="200" ns0:lineRule="exact"/>
              <ns0:ind ns0:firstLine="0"/>
              <ns0:jc ns0:val="center"/>
            </ns0:pPr>
            <ns0:r>
              <ns0:rPr>
                <ns0:rFonts ns0:ascii="Times New Roman" ns0:hAnsi="Times New Roman" ns0:eastAsia="宋体"/>
                <ns0:b ns0:val="0"/>
                <ns0:sz ns0:val="15"/>
              </ns0:rPr>
              <ns0:t>紧凑提交 + 数据可用性路径</ns0:t>
            </ns0:r>
          </ns0:p>
        </ns0:tc>
        <ns0:tc>
          <ns0:tcPr>
            <ns0:tcW ns0:w="1996" ns0:type="dxa"/>
            <ns0:vAlign ns0:val="center"/>
          </ns0:tcPr>
          <ns0:p ns2:paraId="348441C2">
            <ns0:pPr>
              <ns0:spacing ns0:before="0" ns0:after="0" ns0:line="200" ns0:lineRule="exact"/>
              <ns0:ind ns0:firstLine="0"/>
              <ns0:jc ns0:val="center"/>
            </ns0:pPr>
            <ns0:r>
              <ns0:rPr>
                <ns0:rFonts ns0:ascii="Times New Roman" ns0:hAnsi="Times New Roman" ns0:eastAsia="宋体"/>
                <ns0:b ns0:val="0"/>
                <ns0:sz ns0:val="15"/>
              </ns0:rPr>
              <ns0:t>成本边界受负载大小、批大小和数据可用性依赖共同影响</ns0:t>
            </ns0:r>
          </ns0:p>
        </ns0:tc>
      </ns0:tr>
    </ns0:tbl>
    <ns0:p ns2:paraId="29922EB1">
      <ns0:pPr>
        <ns0:spacing ns0:before="0" ns0:after="60" ns0:line="250" ns0:lineRule="exact"/>
      </ns0:pPr>
    </ns0:p>
    <ns0:p ns2:paraId="0306CDE0">
      <ns0:pPr>
        <ns0:sectPr>
          <ns0:headerReference ns3:id="rId43" ns0:type="default"/>
          <ns0:footerReference ns3:id="rId44"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35C40600">
      <ns0:pPr>
        <ns0:spacing ns0:before="0" ns0:after="0" ns0:line="260" ns0:lineRule="exact"/>
        <ns0:ind ns0:firstLine="400"/>
        <ns0:jc ns0:val="both"/>
      </ns0:pPr>
      <ns0:r>
        <ns0:rPr>
          <ns0:rFonts ns0:ascii="Times New Roman" ns0:hAnsi="Times New Roman" ns0:eastAsia="宋体"/>
          <ns0:b ns0:val="0"/>
          <ns0:sz ns0:val="20"/>
        </ns0:rPr>
        <ns0:t>上述对比表明，本文机制的主要贡献在于组合轻量提交、证据绑定和可恢复仲裁路径，使高频场景下的异常处理能够继续推进。</ns0:t>
      </ns0:r>
    </ns0:p>
    <ns0:p ns2:paraId="5A5ED5B5">
      <ns0:pPr>
        <ns0:spacing ns0:before="120" ns0:after="60" ns0:line="280" ns0:lineRule="exact"/>
        <ns0:ind ns0:firstLine="0"/>
        <ns0:jc ns0:val="left"/>
      </ns0:pPr>
      <ns0:r>
        <ns0:rPr>
          <ns0:rFonts ns0:ascii="Times New Roman" ns0:hAnsi="Times New Roman" ns0:eastAsia="黑体"/>
          <ns0:b/>
          <ns0:sz ns0:val="23"/>
        </ns0:rPr>
        <ns0:t>8  讨论与局限性</ns0:t>
      </ns0:r>
    </ns0:p>
    <ns0:p ns2:paraId="0B5E5EDD">
      <ns0:pPr>
        <ns0:spacing ns0:before="0" ns0:after="0" ns0:line="260" ns0:lineRule="exact"/>
        <ns0:ind ns0:firstLine="400"/>
        <ns0:jc ns0:val="both"/>
      </ns0:pPr>
      <ns0:r>
        <ns0:rPr>
          <ns0:rFonts ns0:ascii="Times New Roman" ns0:hAnsi="Times New Roman" ns0:eastAsia="宋体"/>
          <ns0:b ns0:val="0"/>
          <ns0:sz ns0:val="20"/>
        </ns0:rPr>
        <ns0:t>本文结论应理解为机制层研究原型结论。下面先从执行环境、数据可用性、成本估算和链上实现四个方面集中说明证据边界，随后单列相关工作，以避免将实验边界与文献定位混写。</ns0:t>
      </ns0:r>
    </ns0:p>
    <ns0:p ns2:paraId="15C6EDA0">
      <ns0:pPr>
        <ns0:spacing ns0:before="120" ns0:after="60" ns0:line="280" ns0:lineRule="exact"/>
        <ns0:ind ns0:firstLine="0"/>
        <ns0:jc ns0:val="left"/>
      </ns0:pPr>
      <ns0:r>
        <ns0:rPr>
          <ns0:rFonts ns0:ascii="Times New Roman" ns0:hAnsi="Times New Roman" ns0:eastAsia="黑体"/>
          <ns0:b/>
          <ns0:sz ns0:val="23"/>
        </ns0:rPr>
        <ns0:t>8.1  执行环境边界</ns0:t>
      </ns0:r>
    </ns0:p>
    <ns0:p ns2:paraId="017F5A73">
      <ns0:pPr>
        <ns0:spacing ns0:before="0" ns0:after="0" ns0:line="260" ns0:lineRule="exact"/>
        <ns0:ind ns0:firstLine="400"/>
        <ns0:jc ns0:val="both"/>
      </ns0:pPr>
      <ns0:r>
        <ns0:rPr>
          <ns0:rFonts ns0:ascii="Times New Roman" ns0:hAnsi="Times New Roman" ns0:eastAsia="宋体"/>
          <ns0:b ns0:val="0"/>
          <ns0:sz ns0:val="20"/>
        </ns0:rPr>
        <ns0:t>当前系统使用模拟 TEE，远程证明仅建模输入与输出的绑定关系。不覆盖真实硬件侧信道攻击、远程证明格式兼容性、宿主输入输出操控和供应链信任。因此，本文实验验证的是机制接口能否跑通，而非硬件安全强度。</ns0:t>
      </ns0:r>
    </ns0:p>
    <ns0:p ns2:paraId="469C9C27">
      <ns0:pPr>
        <ns0:spacing ns0:before="120" ns0:after="60" ns0:line="280" ns0:lineRule="exact"/>
        <ns0:ind ns0:firstLine="0"/>
        <ns0:jc ns0:val="left"/>
      </ns0:pPr>
      <ns0:r>
        <ns0:rPr>
          <ns0:rFonts ns0:ascii="Times New Roman" ns0:hAnsi="Times New Roman" ns0:eastAsia="黑体"/>
          <ns0:b/>
          <ns0:sz ns0:val="23"/>
        </ns0:rPr>
        <ns0:t>8.2  数据可用性边界</ns0:t>
      </ns0:r>
    </ns0:p>
    <ns0:p ns2:paraId="4110D86C">
      <ns0:pPr>
        <ns0:spacing ns0:before="0" ns0:after="0" ns0:line="260" ns0:lineRule="exact"/>
        <ns0:ind ns0:firstLine="400"/>
        <ns0:jc ns0:val="both"/>
      </ns0:pPr>
      <ns0:r>
        <ns0:rPr>
          <ns0:rFonts ns0:ascii="Times New Roman" ns0:hAnsi="Times New Roman" ns0:eastAsia="宋体"/>
          <ns0:b ns0:val="0"/>
          <ns0:sz ns0:val="20"/>
        </ns0:rPr>
        <ns0:t>当前使用可验证数据可用性注册表，实现了数据可用性根、负载哈希、字段级 Merkle 证明和可用性状态记录。未接入 Celestia、EigenDA 或其他真实数据可用性网络，因而不证明真实数据可用性经济安全或大规模采样下的可用性保证。</ns0:t>
      </ns0:r>
    </ns0:p>
    <ns0:p ns2:paraId="74811D4E">
      <ns0:pPr>
        <ns0:spacing ns0:before="120" ns0:after="60" ns0:line="280" ns0:lineRule="exact"/>
        <ns0:ind ns0:firstLine="0"/>
        <ns0:jc ns0:val="left"/>
      </ns0:pPr>
      <ns0:r>
        <ns0:rPr>
          <ns0:rFonts ns0:ascii="Times New Roman" ns0:hAnsi="Times New Roman" ns0:eastAsia="黑体"/>
          <ns0:b/>
          <ns0:sz ns0:val="23"/>
        </ns0:rPr>
        <ns0:t>8.3  成本模型边界</ns0:t>
      </ns0:r>
    </ns0:p>
    <ns0:p ns2:paraId="19E2565E">
      <ns0:pPr>
        <ns0:spacing ns0:before="0" ns0:after="0" ns0:line="260" ns0:lineRule="exact"/>
        <ns0:ind ns0:firstLine="400"/>
        <ns0:jc ns0:val="both"/>
      </ns0:pPr>
      <ns0:r>
        <ns0:rPr>
          <ns0:rFonts ns0:ascii="Times New Roman" ns0:hAnsi="Times New Roman" ns0:eastAsia="宋体"/>
          <ns0:b ns0:val="0"/>
          <ns0:sz ns0:val="20"/>
        </ns0:rPr>
        <ns0:t>当前成本模型为配置化估算。全链上调用数据、紧凑模块化数据可用性采样等路线下的 gas 估算来自预设参数而非主网交易回执或真实数据可用性网络定价。96.33% 等降幅比例是给定配置下的趋势结果，不模拟主网拥堵费率、blob 基础费率和交易调度延迟。</ns0:t>
      </ns0:r>
    </ns0:p>
    <ns0:p ns2:paraId="156D30E2">
      <ns0:pPr>
        <ns0:spacing ns0:before="120" ns0:after="60" ns0:line="280" ns0:lineRule="exact"/>
        <ns0:ind ns0:firstLine="0"/>
        <ns0:jc ns0:val="left"/>
      </ns0:pPr>
      <ns0:r>
        <ns0:rPr>
          <ns0:rFonts ns0:ascii="Times New Roman" ns0:hAnsi="Times New Roman" ns0:eastAsia="黑体"/>
          <ns0:b/>
          <ns0:sz ns0:val="23"/>
        </ns0:rPr>
        <ns0:t>8.4  链上实现边界</ns0:t>
      </ns0:r>
    </ns0:p>
    <ns0:p ns2:paraId="6D68AC07">
      <ns0:pPr>
        <ns0:spacing ns0:before="0" ns0:after="0" ns0:line="260" ns0:lineRule="exact"/>
        <ns0:ind ns0:firstLine="400"/>
        <ns0:jc ns0:val="both"/>
      </ns0:pPr>
      <ns0:r>
        <ns0:rPr>
          <ns0:rFonts ns0:ascii="Times New Roman" ns0:hAnsi="Times New Roman" ns0:eastAsia="宋体"/>
          <ns0:b ns0:val="0"/>
          <ns0:sz ns0:val="20"/>
        </ns0:rPr>
        <ns0:t>Hardhat 本地 EVM gas 基线说明 Solidity 原型的提交、挑战、恢复、重放和结算路径具有合约对应物。Sepolia 部署说明核心合约具有公开测试网可部署性。两者均不代表主网性能、审计就绪性或生产可用性。</ns0:t>
      </ns0:r>
    </ns0:p>
    <ns0:p ns2:paraId="313F3828">
      <ns0:pPr>
        <ns0:spacing ns0:before="0" ns0:after="0" ns0:line="260" ns0:lineRule="exact"/>
        <ns0:ind ns0:firstLine="400"/>
        <ns0:jc ns0:val="both"/>
      </ns0:pPr>
      <ns0:r>
        <ns0:rPr>
          <ns0:rFonts ns0:ascii="Times New Roman" ns0:hAnsi="Times New Roman" ns0:eastAsia="宋体"/>
          <ns0:b ns0:val="0"/>
          <ns0:sz ns0:val="20"/>
        </ns0:rPr>
        <ns0:t>当前原型尚未测量多并发挑战会话、恢复队列增长、重放队列延迟和调度竞争；并发恢复与重放调度仍属于后续工作。</ns0:t>
      </ns0:r>
    </ns0:p>
    <ns0:p ns2:paraId="759D219E">
      <ns0:pPr>
        <ns0:spacing ns0:before="120" ns0:after="60" ns0:line="280" ns0:lineRule="exact"/>
        <ns0:ind ns0:firstLine="0"/>
        <ns0:jc ns0:val="left"/>
      </ns0:pPr>
      <ns0:r>
        <ns0:rPr>
          <ns0:rFonts ns0:ascii="Times New Roman" ns0:hAnsi="Times New Roman" ns0:eastAsia="黑体"/>
          <ns0:b/>
          <ns0:sz ns0:val="23"/>
        </ns0:rPr>
        <ns0:t>8.5  相关工作</ns0:t>
      </ns0:r>
    </ns0:p>
    <ns0:p ns2:paraId="50403A92">
      <ns0:pPr>
        <ns0:spacing ns0:before="0" ns0:after="0" ns0:line="260" ns0:lineRule="exact"/>
        <ns0:ind ns0:firstLine="400"/>
        <ns0:jc ns0:val="both"/>
      </ns0:pPr>
      <ns0:r>
        <ns0:rPr>
          <ns0:rFonts ns0:ascii="Times New Roman" ns0:hAnsi="Times New Roman" ns0:eastAsia="宋体"/>
          <ns0:b ns0:val="0"/>
          <ns0:sz ns0:val="20"/>
        </ns0:rPr>
        <ns0:t>TEEROLLUP 提出了利用异构 TEE 降低 Rollup 验证成本的系统设计。本文受其思路启发，但聚焦异常场景下的挑战恢复和紧凑提交的证据绑定。</ns0:t>
      </ns0:r>
    </ns0:p>
    <ns0:p ns2:paraId="78AE7970">
      <ns0:pPr>
        <ns0:spacing ns0:before="0" ns0:after="0" ns0:line="260" ns0:lineRule="exact"/>
        <ns0:ind ns0:firstLine="400"/>
        <ns0:jc ns0:val="both"/>
      </ns0:pPr>
      <ns0:r>
        <ns0:rPr>
          <ns0:rFonts ns0:ascii="Times New Roman" ns0:hAnsi="Times New Roman" ns0:eastAsia="宋体"/>
          <ns0:b ns0:val="0"/>
          <ns0:sz ns0:val="20"/>
        </ns0:rPr>
        <ns0:t>opML 等工作研究如何通过乐观欺诈证明支持机器学习或大模型计算，通常包含二分定位、单步仲裁和链上虚拟机验证。本文借鉴交互式争议定位思想，但未实现完整 FPVM 或真实 ML 执行证明，而将二分重放用于 Hybrid TEE-Rollup 原型中的异常仲裁。</ns0:t>
      </ns0:r>
    </ns0:p>
    <ns0:p ns2:paraId="22B988AE">
      <ns0:pPr>
        <ns0:spacing ns0:before="0" ns0:after="0" ns0:line="260" ns0:lineRule="exact"/>
        <ns0:ind ns0:firstLine="400"/>
        <ns0:jc ns0:val="both"/>
      </ns0:pPr>
      <ns0:r>
        <ns0:rPr>
          <ns0:rFonts ns0:ascii="Times New Roman" ns0:hAnsi="Times New Roman" ns0:eastAsia="宋体"/>
          <ns0:b ns0:val="0"/>
          <ns0:sz ns0:val="20"/>
        </ns0:rPr>
        <ns0:t>Dynamic Fraud Proof 关注无争议场景下的最终性压缩，并在发现争议时动态延迟结算。该方向强调挑战窗口和验证者参与机制的动态调整；本文聚焦更窄的超时后挑战会话恢复问题。</ns0:t>
      </ns0:r>
    </ns0:p>
    <ns0:p ns2:paraId="5CD0F9C1">
      <ns0:pPr>
        <ns0:spacing ns0:before="0" ns0:after="0" ns0:line="260" ns0:lineRule="exact"/>
        <ns0:ind ns0:firstLine="400"/>
        <ns0:jc ns0:val="both"/>
      </ns0:pPr>
      <ns0:r>
        <ns0:rPr>
          <ns0:rFonts ns0:ascii="Times New Roman" ns0:hAnsi="Times New Roman" ns0:eastAsia="宋体"/>
          <ns0:b ns0:val="0"/>
          <ns0:sz ns0:val="20"/>
        </ns0:rPr>
        <ns0:t>LazyLedger、模块化 DA 以及轻客户端相关工作强调数据可用性与执行验证解耦。本文使用可验证 DA 注册表和配置化建模分析紧凑提交加数据可用性验证的成本趋势。</ns0:t>
      </ns0:r>
    </ns0:p>
    <ns0:p ns2:paraId="6379D1E0">
      <ns0:pPr>
        <ns0:sectPr>
          <ns0:headerReference ns3:id="rId45" ns0:type="default"/>
          <ns0:footerReference ns3:id="rId46"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663C6AFF">
      <ns0:pPr>
        <ns0:spacing ns0:before="0" ns0:after="0" ns0:line="210" ns0:lineRule="exact"/>
        <ns0:ind ns0:firstLine="0"/>
        <ns0:jc ns0:val="center"/>
      </ns0:pPr>
      <ns0:r>
        <ns0:rPr>
          <ns0:rFonts ns0:ascii="Times New Roman" ns0:hAnsi="Times New Roman" ns0:eastAsia="宋体"/>
          <ns0:b ns0:val="0"/>
          <ns0:sz ns0:val="18"/>
        </ns0:rPr>
        <ns0:t>表 8  相关工作与本文工作的对照</ns0:t>
      </ns0:r>
    </ns0:p>
    <ns0:p ns2:paraId="0485A7FD">
      <ns0:pPr>
        <ns0:spacing ns0:before="0" ns0:after="0" ns0:line="210" ns0:lineRule="exact"/>
        <ns0:ind ns0:firstLine="0"/>
        <ns0:jc ns0:val="center"/>
      </ns0:pPr>
      <ns0:r>
        <ns0:rPr>
          <ns0:rFonts ns0:ascii="Times New Roman" ns0:hAnsi="Times New Roman" ns0:eastAsia="宋体"/>
          <ns0:b ns0:val="0"/>
          <ns0:sz ns0:val="18"/>
        </ns0:rPr>
        <ns0:t>Table 8  Comparison with related work</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2494"/>
        <ns0:gridCol ns0:w="2494"/>
        <ns0:gridCol ns0:w="2494"/>
        <ns0:gridCol ns0:w="2494"/>
      </ns0:tblGrid>
      <ns0:tr ns2:paraId="2668C885">
        <ns0:trPr>
          <ns0:tblHeader/>
          <ns0:jc ns0:val="center"/>
        </ns0:trPr>
        <ns0:tc>
          <ns0:tcPr>
            <ns0:tcW ns0:w="2494" ns0:type="dxa"/>
            <ns0:tcBorders>
              <ns0:bottom ns0:val="single" ns0:color="000000" ns0:sz="6" ns0:space="0"/>
            </ns0:tcBorders>
            <ns0:vAlign ns0:val="center"/>
          </ns0:tcPr>
          <ns0:p ns2:paraId="6087E775">
            <ns0:pPr>
              <ns0:spacing ns0:before="0" ns0:after="0" ns0:line="200" ns0:lineRule="exact"/>
              <ns0:ind ns0:firstLine="0"/>
              <ns0:jc ns0:val="center"/>
            </ns0:pPr>
            <ns0:r>
              <ns0:rPr>
                <ns0:rFonts ns0:ascii="Times New Roman" ns0:hAnsi="Times New Roman" ns0:eastAsia="宋体"/>
                <ns0:b/>
                <ns0:sz ns0:val="15"/>
              </ns0:rPr>
              <ns0:t>方向 / 工作</ns0:t>
            </ns0:r>
          </ns0:p>
        </ns0:tc>
        <ns0:tc>
          <ns0:tcPr>
            <ns0:tcW ns0:w="2494" ns0:type="dxa"/>
            <ns0:tcBorders>
              <ns0:bottom ns0:val="single" ns0:color="000000" ns0:sz="6" ns0:space="0"/>
            </ns0:tcBorders>
            <ns0:vAlign ns0:val="center"/>
          </ns0:tcPr>
          <ns0:p ns2:paraId="3A99EA1C">
            <ns0:pPr>
              <ns0:spacing ns0:before="0" ns0:after="0" ns0:line="200" ns0:lineRule="exact"/>
              <ns0:ind ns0:firstLine="0"/>
              <ns0:jc ns0:val="center"/>
            </ns0:pPr>
            <ns0:r>
              <ns0:rPr>
                <ns0:rFonts ns0:ascii="Times New Roman" ns0:hAnsi="Times New Roman" ns0:eastAsia="宋体"/>
                <ns0:b/>
                <ns0:sz ns0:val="15"/>
              </ns0:rPr>
              <ns0:t>核心关注</ns0:t>
            </ns0:r>
          </ns0:p>
        </ns0:tc>
        <ns0:tc>
          <ns0:tcPr>
            <ns0:tcW ns0:w="2494" ns0:type="dxa"/>
            <ns0:tcBorders>
              <ns0:bottom ns0:val="single" ns0:color="000000" ns0:sz="6" ns0:space="0"/>
            </ns0:tcBorders>
            <ns0:vAlign ns0:val="center"/>
          </ns0:tcPr>
          <ns0:p ns2:paraId="7EEEC813">
            <ns0:pPr>
              <ns0:spacing ns0:before="0" ns0:after="0" ns0:line="200" ns0:lineRule="exact"/>
              <ns0:ind ns0:firstLine="0"/>
              <ns0:jc ns0:val="center"/>
            </ns0:pPr>
            <ns0:r>
              <ns0:rPr>
                <ns0:rFonts ns0:ascii="Times New Roman" ns0:hAnsi="Times New Roman" ns0:eastAsia="宋体"/>
                <ns0:b/>
                <ns0:sz ns0:val="15"/>
              </ns0:rPr>
              <ns0:t>与本文关系</ns0:t>
            </ns0:r>
          </ns0:p>
        </ns0:tc>
        <ns0:tc>
          <ns0:tcPr>
            <ns0:tcW ns0:w="2494" ns0:type="dxa"/>
            <ns0:tcBorders>
              <ns0:bottom ns0:val="single" ns0:color="000000" ns0:sz="6" ns0:space="0"/>
            </ns0:tcBorders>
            <ns0:vAlign ns0:val="center"/>
          </ns0:tcPr>
          <ns0:p ns2:paraId="64A002BA">
            <ns0:pPr>
              <ns0:spacing ns0:before="0" ns0:after="0" ns0:line="200" ns0:lineRule="exact"/>
              <ns0:ind ns0:firstLine="0"/>
              <ns0:jc ns0:val="center"/>
            </ns0:pPr>
            <ns0:r>
              <ns0:rPr>
                <ns0:rFonts ns0:ascii="Times New Roman" ns0:hAnsi="Times New Roman" ns0:eastAsia="宋体"/>
                <ns0:b/>
                <ns0:sz ns0:val="15"/>
              </ns0:rPr>
              <ns0:t>本文不声称覆盖的部分</ns0:t>
            </ns0:r>
          </ns0:p>
        </ns0:tc>
      </ns0:tr>
      <ns0:tr ns2:paraId="6B6F93EE">
        <ns0:trPr>
          <ns0:jc ns0:val="center"/>
        </ns0:trPr>
        <ns0:tc>
          <ns0:tcPr>
            <ns0:tcW ns0:w="2494" ns0:type="dxa"/>
            <ns0:vAlign ns0:val="center"/>
          </ns0:tcPr>
          <ns0:p ns2:paraId="43E8E7CB">
            <ns0:pPr>
              <ns0:spacing ns0:before="0" ns0:after="0" ns0:line="200" ns0:lineRule="exact"/>
              <ns0:ind ns0:firstLine="0"/>
              <ns0:jc ns0:val="center"/>
            </ns0:pPr>
            <ns0:r>
              <ns0:rPr>
                <ns0:rFonts ns0:ascii="Times New Roman" ns0:hAnsi="Times New Roman" ns0:eastAsia="宋体"/>
                <ns0:b ns0:val="0"/>
                <ns0:sz ns0:val="15"/>
              </ns0:rPr>
              <ns0:t>TEEROLLUP / Hybrid TEE-Rollup</ns0:t>
            </ns0:r>
          </ns0:p>
        </ns0:tc>
        <ns0:tc>
          <ns0:tcPr>
            <ns0:tcW ns0:w="2494" ns0:type="dxa"/>
            <ns0:vAlign ns0:val="center"/>
          </ns0:tcPr>
          <ns0:p ns2:paraId="1D3A0267">
            <ns0:pPr>
              <ns0:spacing ns0:before="0" ns0:after="0" ns0:line="200" ns0:lineRule="exact"/>
              <ns0:ind ns0:firstLine="0"/>
              <ns0:jc ns0:val="center"/>
            </ns0:pPr>
            <ns0:r>
              <ns0:rPr>
                <ns0:rFonts ns0:ascii="Times New Roman" ns0:hAnsi="Times New Roman" ns0:eastAsia="宋体"/>
                <ns0:b ns0:val="0"/>
                <ns0:sz ns0:val="15"/>
              </ns0:rPr>
              <ns0:t>利用异构 TEE 降低 Rollup 验证成本，并保留挑战和 DA 惩罚机制</ns0:t>
            </ns0:r>
          </ns0:p>
        </ns0:tc>
        <ns0:tc>
          <ns0:tcPr>
            <ns0:tcW ns0:w="2494" ns0:type="dxa"/>
            <ns0:vAlign ns0:val="center"/>
          </ns0:tcPr>
          <ns0:p ns2:paraId="63741CBB">
            <ns0:pPr>
              <ns0:spacing ns0:before="0" ns0:after="0" ns0:line="200" ns0:lineRule="exact"/>
              <ns0:ind ns0:firstLine="0"/>
              <ns0:jc ns0:val="center"/>
            </ns0:pPr>
            <ns0:r>
              <ns0:rPr>
                <ns0:rFonts ns0:ascii="Times New Roman" ns0:hAnsi="Times New Roman" ns0:eastAsia="宋体"/>
                <ns0:b ns0:val="0"/>
                <ns0:sz ns0:val="15"/>
              </ns0:rPr>
              <ns0:t>本文沿用 Hybrid TEE-Rollup 的研究方向，聚焦可恢复挑战路径与携带证据的紧凑提交</ns0:t>
            </ns0:r>
          </ns0:p>
        </ns0:tc>
        <ns0:tc>
          <ns0:tcPr>
            <ns0:tcW ns0:w="2494" ns0:type="dxa"/>
            <ns0:vAlign ns0:val="center"/>
          </ns0:tcPr>
          <ns0:p ns2:paraId="6A7A1F8E">
            <ns0:pPr>
              <ns0:spacing ns0:before="0" ns0:after="0" ns0:line="200" ns0:lineRule="exact"/>
              <ns0:ind ns0:firstLine="0"/>
              <ns0:jc ns0:val="center"/>
            </ns0:pPr>
            <ns0:r>
              <ns0:rPr>
                <ns0:rFonts ns0:ascii="Times New Roman" ns0:hAnsi="Times New Roman" ns0:eastAsia="宋体"/>
                <ns0:b ns0:val="0"/>
                <ns0:sz ns0:val="15"/>
              </ns0:rPr>
              <ns0:t>不实现完整 TEE 委员会、生产级提现流程或完整经济安全</ns0:t>
            </ns0:r>
          </ns0:p>
        </ns0:tc>
      </ns0:tr>
      <ns0:tr ns2:paraId="49260467">
        <ns0:trPr>
          <ns0:jc ns0:val="center"/>
        </ns0:trPr>
        <ns0:tc>
          <ns0:tcPr>
            <ns0:tcW ns0:w="2494" ns0:type="dxa"/>
            <ns0:vAlign ns0:val="center"/>
          </ns0:tcPr>
          <ns0:p ns2:paraId="03B58494">
            <ns0:pPr>
              <ns0:spacing ns0:before="0" ns0:after="0" ns0:line="200" ns0:lineRule="exact"/>
              <ns0:ind ns0:firstLine="0"/>
              <ns0:jc ns0:val="center"/>
            </ns0:pPr>
            <ns0:r>
              <ns0:rPr>
                <ns0:rFonts ns0:ascii="Times New Roman" ns0:hAnsi="Times New Roman" ns0:eastAsia="宋体"/>
                <ns0:b ns0:val="0"/>
                <ns0:sz ns0:val="15"/>
              </ns0:rPr>
              <ns0:t>乐观 TEE Rollup / OTR</ns0:t>
            </ns0:r>
          </ns0:p>
        </ns0:tc>
        <ns0:tc>
          <ns0:tcPr>
            <ns0:tcW ns0:w="2494" ns0:type="dxa"/>
            <ns0:vAlign ns0:val="center"/>
          </ns0:tcPr>
          <ns0:p ns2:paraId="1A7E31EB">
            <ns0:pPr>
              <ns0:spacing ns0:before="0" ns0:after="0" ns0:line="200" ns0:lineRule="exact"/>
              <ns0:ind ns0:firstLine="0"/>
              <ns0:jc ns0:val="center"/>
            </ns0:pPr>
            <ns0:r>
              <ns0:rPr>
                <ns0:rFonts ns0:ascii="Times New Roman" ns0:hAnsi="Times New Roman" ns0:eastAsia="宋体"/>
                <ns0:b ns0:val="0"/>
                <ns0:sz ns0:val="15"/>
              </ns0:rPr>
              <ns0:t>将 TEE 快速执行与乐观验证结合</ns0:t>
            </ns0:r>
          </ns0:p>
        </ns0:tc>
        <ns0:tc>
          <ns0:tcPr>
            <ns0:tcW ns0:w="2494" ns0:type="dxa"/>
            <ns0:vAlign ns0:val="center"/>
          </ns0:tcPr>
          <ns0:p ns2:paraId="09A26DDC">
            <ns0:pPr>
              <ns0:spacing ns0:before="0" ns0:after="0" ns0:line="200" ns0:lineRule="exact"/>
              <ns0:ind ns0:firstLine="0"/>
              <ns0:jc ns0:val="center"/>
            </ns0:pPr>
            <ns0:r>
              <ns0:rPr>
                <ns0:rFonts ns0:ascii="Times New Roman" ns0:hAnsi="Times New Roman" ns0:eastAsia="宋体"/>
                <ns0:b ns0:val="0"/>
                <ns0:sz ns0:val="15"/>
              </ns0:rPr>
              <ns0:t>本文同样采用“正常路径低成本、异常路径挑战”的思想</ns0:t>
            </ns0:r>
          </ns0:p>
        </ns0:tc>
        <ns0:tc>
          <ns0:tcPr>
            <ns0:tcW ns0:w="2494" ns0:type="dxa"/>
            <ns0:vAlign ns0:val="center"/>
          </ns0:tcPr>
          <ns0:p ns2:paraId="4D2004CD">
            <ns0:pPr>
              <ns0:spacing ns0:before="0" ns0:after="0" ns0:line="200" ns0:lineRule="exact"/>
              <ns0:ind ns0:firstLine="0"/>
              <ns0:jc ns0:val="center"/>
            </ns0:pPr>
            <ns0:r>
              <ns0:rPr>
                <ns0:rFonts ns0:ascii="Times New Roman" ns0:hAnsi="Times New Roman" ns0:eastAsia="宋体"/>
                <ns0:b ns0:val="0"/>
                <ns0:sz ns0:val="15"/>
              </ns0:rPr>
              <ns0:t>不证明真实 TEE 远程证明机制安全或链上生成式 AI 生产服务可用性</ns0:t>
            </ns0:r>
          </ns0:p>
        </ns0:tc>
      </ns0:tr>
      <ns0:tr ns2:paraId="3E24550A">
        <ns0:trPr>
          <ns0:jc ns0:val="center"/>
        </ns0:trPr>
        <ns0:tc>
          <ns0:tcPr>
            <ns0:tcW ns0:w="2494" ns0:type="dxa"/>
            <ns0:vAlign ns0:val="center"/>
          </ns0:tcPr>
          <ns0:p ns2:paraId="30F3C8B9">
            <ns0:pPr>
              <ns0:spacing ns0:before="0" ns0:after="0" ns0:line="200" ns0:lineRule="exact"/>
              <ns0:ind ns0:firstLine="0"/>
              <ns0:jc ns0:val="center"/>
            </ns0:pPr>
            <ns0:r>
              <ns0:rPr>
                <ns0:rFonts ns0:ascii="Times New Roman" ns0:hAnsi="Times New Roman" ns0:eastAsia="宋体"/>
                <ns0:b ns0:val="0"/>
                <ns0:sz ns0:val="15"/>
              </ns0:rPr>
              <ns0:t>opML / optimistic ML 欺诈证明</ns0:t>
            </ns0:r>
          </ns0:p>
        </ns0:tc>
        <ns0:tc>
          <ns0:tcPr>
            <ns0:tcW ns0:w="2494" ns0:type="dxa"/>
            <ns0:vAlign ns0:val="center"/>
          </ns0:tcPr>
          <ns0:p ns2:paraId="41A0E07D">
            <ns0:pPr>
              <ns0:spacing ns0:before="0" ns0:after="0" ns0:line="200" ns0:lineRule="exact"/>
              <ns0:ind ns0:firstLine="0"/>
              <ns0:jc ns0:val="center"/>
            </ns0:pPr>
            <ns0:r>
              <ns0:rPr>
                <ns0:rFonts ns0:ascii="Times New Roman" ns0:hAnsi="Times New Roman" ns0:eastAsia="宋体"/>
                <ns0:b ns0:val="0"/>
                <ns0:sz ns0:val="15"/>
              </ns0:rPr>
              <ns0:t>通过二分定位和单步证明验证 ML 或复杂计算</ns0:t>
            </ns0:r>
          </ns0:p>
        </ns0:tc>
        <ns0:tc>
          <ns0:tcPr>
            <ns0:tcW ns0:w="2494" ns0:type="dxa"/>
            <ns0:vAlign ns0:val="center"/>
          </ns0:tcPr>
          <ns0:p ns2:paraId="7265F612">
            <ns0:pPr>
              <ns0:spacing ns0:before="0" ns0:after="0" ns0:line="200" ns0:lineRule="exact"/>
              <ns0:ind ns0:firstLine="0"/>
              <ns0:jc ns0:val="center"/>
            </ns0:pPr>
            <ns0:r>
              <ns0:rPr>
                <ns0:rFonts ns0:ascii="Times New Roman" ns0:hAnsi="Times New Roman" ns0:eastAsia="宋体"/>
                <ns0:b ns0:val="0"/>
                <ns0:sz ns0:val="15"/>
              </ns0:rPr>
              <ns0:t>本文借鉴二分重放的争议定位结构</ns0:t>
            </ns0:r>
          </ns0:p>
        </ns0:tc>
        <ns0:tc>
          <ns0:tcPr>
            <ns0:tcW ns0:w="2494" ns0:type="dxa"/>
            <ns0:vAlign ns0:val="center"/>
          </ns0:tcPr>
          <ns0:p ns2:paraId="31637443">
            <ns0:pPr>
              <ns0:spacing ns0:before="0" ns0:after="0" ns0:line="200" ns0:lineRule="exact"/>
              <ns0:ind ns0:firstLine="0"/>
              <ns0:jc ns0:val="center"/>
            </ns0:pPr>
            <ns0:r>
              <ns0:rPr>
                <ns0:rFonts ns0:ascii="Times New Roman" ns0:hAnsi="Times New Roman" ns0:eastAsia="宋体"/>
                <ns0:b ns0:val="0"/>
                <ns0:sz ns0:val="15"/>
              </ns0:rPr>
              <ns0:t>不实现完整 FPVM、真实模型推理单步证明或链上 ML 执行环境</ns0:t>
            </ns0:r>
          </ns0:p>
        </ns0:tc>
      </ns0:tr>
      <ns0:tr ns2:paraId="510D1A13">
        <ns0:trPr>
          <ns0:jc ns0:val="center"/>
        </ns0:trPr>
        <ns0:tc>
          <ns0:tcPr>
            <ns0:tcW ns0:w="2494" ns0:type="dxa"/>
            <ns0:vAlign ns0:val="center"/>
          </ns0:tcPr>
          <ns0:p ns2:paraId="6EE6AB64">
            <ns0:pPr>
              <ns0:spacing ns0:before="0" ns0:after="0" ns0:line="200" ns0:lineRule="exact"/>
              <ns0:ind ns0:firstLine="0"/>
              <ns0:jc ns0:val="center"/>
            </ns0:pPr>
            <ns0:r>
              <ns0:rPr>
                <ns0:rFonts ns0:ascii="Times New Roman" ns0:hAnsi="Times New Roman" ns0:eastAsia="宋体"/>
                <ns0:b ns0:val="0"/>
                <ns0:sz ns0:val="15"/>
              </ns0:rPr>
              <ns0:t>Dynamic 欺诈证明</ns0:t>
            </ns0:r>
          </ns0:p>
        </ns0:tc>
        <ns0:tc>
          <ns0:tcPr>
            <ns0:tcW ns0:w="2494" ns0:type="dxa"/>
            <ns0:vAlign ns0:val="center"/>
          </ns0:tcPr>
          <ns0:p ns2:paraId="34297465">
            <ns0:pPr>
              <ns0:spacing ns0:before="0" ns0:after="0" ns0:line="200" ns0:lineRule="exact"/>
              <ns0:ind ns0:firstLine="0"/>
              <ns0:jc ns0:val="center"/>
            </ns0:pPr>
            <ns0:r>
              <ns0:rPr>
                <ns0:rFonts ns0:ascii="Times New Roman" ns0:hAnsi="Times New Roman" ns0:eastAsia="宋体"/>
                <ns0:b ns0:val="0"/>
                <ns0:sz ns0:val="15"/>
              </ns0:rPr>
              <ns0:t>动态调整争议窗口和最终性，以缩短无争议路径延迟</ns0:t>
            </ns0:r>
          </ns0:p>
        </ns0:tc>
        <ns0:tc>
          <ns0:tcPr>
            <ns0:tcW ns0:w="2494" ns0:type="dxa"/>
            <ns0:vAlign ns0:val="center"/>
          </ns0:tcPr>
          <ns0:p ns2:paraId="0B478CA1">
            <ns0:pPr>
              <ns0:spacing ns0:before="0" ns0:after="0" ns0:line="200" ns0:lineRule="exact"/>
              <ns0:ind ns0:firstLine="0"/>
              <ns0:jc ns0:val="center"/>
            </ns0:pPr>
            <ns0:r>
              <ns0:rPr>
                <ns0:rFonts ns0:ascii="Times New Roman" ns0:hAnsi="Times New Roman" ns0:eastAsia="宋体"/>
                <ns0:b ns0:val="0"/>
                <ns0:sz ns0:val="15"/>
              </ns0:rPr>
              <ns0:t>本文关注超时后会话恢复，是更窄的挑战活性问题</ns0:t>
            </ns0:r>
          </ns0:p>
        </ns0:tc>
        <ns0:tc>
          <ns0:tcPr>
            <ns0:tcW ns0:w="2494" ns0:type="dxa"/>
            <ns0:vAlign ns0:val="center"/>
          </ns0:tcPr>
          <ns0:p ns2:paraId="22B2161D">
            <ns0:pPr>
              <ns0:spacing ns0:before="0" ns0:after="0" ns0:line="200" ns0:lineRule="exact"/>
              <ns0:ind ns0:firstLine="0"/>
              <ns0:jc ns0:val="center"/>
            </ns0:pPr>
            <ns0:r>
              <ns0:rPr>
                <ns0:rFonts ns0:ascii="Times New Roman" ns0:hAnsi="Times New Roman" ns0:eastAsia="宋体"/>
                <ns0:b ns0:val="0"/>
                <ns0:sz ns0:val="15"/>
              </ns0:rPr>
              <ns0:t>不提出完整动态最终性协议</ns0:t>
            </ns0:r>
          </ns0:p>
        </ns0:tc>
      </ns0:tr>
      <ns0:tr ns2:paraId="680B8059">
        <ns0:trPr>
          <ns0:jc ns0:val="center"/>
        </ns0:trPr>
        <ns0:tc>
          <ns0:tcPr>
            <ns0:tcW ns0:w="2494" ns0:type="dxa"/>
            <ns0:vAlign ns0:val="center"/>
          </ns0:tcPr>
          <ns0:p ns2:paraId="55D68301">
            <ns0:pPr>
              <ns0:spacing ns0:before="0" ns0:after="0" ns0:line="200" ns0:lineRule="exact"/>
              <ns0:ind ns0:firstLine="0"/>
              <ns0:jc ns0:val="center"/>
            </ns0:pPr>
            <ns0:r>
              <ns0:rPr>
                <ns0:rFonts ns0:ascii="Times New Roman" ns0:hAnsi="Times New Roman" ns0:eastAsia="宋体"/>
                <ns0:b ns0:val="0"/>
                <ns0:sz ns0:val="15"/>
              </ns0:rPr>
              <ns0:t>LazyLedger / 模块化 DA</ns0:t>
            </ns0:r>
          </ns0:p>
        </ns0:tc>
        <ns0:tc>
          <ns0:tcPr>
            <ns0:tcW ns0:w="2494" ns0:type="dxa"/>
            <ns0:vAlign ns0:val="center"/>
          </ns0:tcPr>
          <ns0:p ns2:paraId="3C4E1FE7">
            <ns0:pPr>
              <ns0:spacing ns0:before="0" ns0:after="0" ns0:line="200" ns0:lineRule="exact"/>
              <ns0:ind ns0:firstLine="0"/>
              <ns0:jc ns0:val="center"/>
            </ns0:pPr>
            <ns0:r>
              <ns0:rPr>
                <ns0:rFonts ns0:ascii="Times New Roman" ns0:hAnsi="Times New Roman" ns0:eastAsia="宋体"/>
                <ns0:b ns0:val="0"/>
                <ns0:sz ns0:val="15"/>
              </ns0:rPr>
              <ns0:t>将 DA 与执行验证解耦，支持数据可用性抽样</ns0:t>
            </ns0:r>
          </ns0:p>
        </ns0:tc>
        <ns0:tc>
          <ns0:tcPr>
            <ns0:tcW ns0:w="2494" ns0:type="dxa"/>
            <ns0:vAlign ns0:val="center"/>
          </ns0:tcPr>
          <ns0:p ns2:paraId="242B6063">
            <ns0:pPr>
              <ns0:spacing ns0:before="0" ns0:after="0" ns0:line="200" ns0:lineRule="exact"/>
              <ns0:ind ns0:firstLine="0"/>
              <ns0:jc ns0:val="center"/>
            </ns0:pPr>
            <ns0:r>
              <ns0:rPr>
                <ns0:rFonts ns0:ascii="Times New Roman" ns0:hAnsi="Times New Roman" ns0:eastAsia="宋体"/>
                <ns0:b ns0:val="0"/>
                <ns0:sz ns0:val="15"/>
              </ns0:rPr>
              <ns0:t>本文用可验证 DA 与数据可用性配置说明紧凑提交需要绑定 DA 证据</ns0:t>
            </ns0:r>
          </ns0:p>
        </ns0:tc>
        <ns0:tc>
          <ns0:tcPr>
            <ns0:tcW ns0:w="2494" ns0:type="dxa"/>
            <ns0:vAlign ns0:val="center"/>
          </ns0:tcPr>
          <ns0:p ns2:paraId="6C08903D">
            <ns0:pPr>
              <ns0:spacing ns0:before="0" ns0:after="0" ns0:line="200" ns0:lineRule="exact"/>
              <ns0:ind ns0:firstLine="0"/>
              <ns0:jc ns0:val="center"/>
            </ns0:pPr>
            <ns0:r>
              <ns0:rPr>
                <ns0:rFonts ns0:ascii="Times New Roman" ns0:hAnsi="Times New Roman" ns0:eastAsia="宋体"/>
                <ns0:b ns0:val="0"/>
                <ns0:sz ns0:val="15"/>
              </ns0:rPr>
              <ns0:t>不接入真实 DA 网络，也不证明 DAS 经济安全</ns0:t>
            </ns0:r>
          </ns0:p>
        </ns0:tc>
      </ns0:tr>
      <ns0:tr ns2:paraId="7945CA7B">
        <ns0:trPr>
          <ns0:jc ns0:val="center"/>
        </ns0:trPr>
        <ns0:tc>
          <ns0:tcPr>
            <ns0:tcW ns0:w="2494" ns0:type="dxa"/>
            <ns0:vAlign ns0:val="center"/>
          </ns0:tcPr>
          <ns0:p ns2:paraId="2511ED77">
            <ns0:pPr>
              <ns0:spacing ns0:before="0" ns0:after="0" ns0:line="200" ns0:lineRule="exact"/>
              <ns0:ind ns0:firstLine="0"/>
              <ns0:jc ns0:val="center"/>
            </ns0:pPr>
            <ns0:r>
              <ns0:rPr>
                <ns0:rFonts ns0:ascii="Times New Roman" ns0:hAnsi="Times New Roman" ns0:eastAsia="宋体"/>
                <ns0:b ns0:val="0"/>
                <ns0:sz ns0:val="15"/>
              </ns0:rPr>
              <ns0:t>轻客户端 for Lazy Blockchains</ns0:t>
            </ns0:r>
          </ns0:p>
        </ns0:tc>
        <ns0:tc>
          <ns0:tcPr>
            <ns0:tcW ns0:w="2494" ns0:type="dxa"/>
            <ns0:vAlign ns0:val="center"/>
          </ns0:tcPr>
          <ns0:p ns2:paraId="2D35642F">
            <ns0:pPr>
              <ns0:spacing ns0:before="0" ns0:after="0" ns0:line="200" ns0:lineRule="exact"/>
              <ns0:ind ns0:firstLine="0"/>
              <ns0:jc ns0:val="center"/>
            </ns0:pPr>
            <ns0:r>
              <ns0:rPr>
                <ns0:rFonts ns0:ascii="Times New Roman" ns0:hAnsi="Times New Roman" ns0:eastAsia="宋体"/>
                <ns0:b ns0:val="0"/>
                <ns0:sz ns0:val="15"/>
              </ns0:rPr>
              <ns0:t>面向轻客户端的数据可用性抽样与验证</ns0:t>
            </ns0:r>
          </ns0:p>
        </ns0:tc>
        <ns0:tc>
          <ns0:tcPr>
            <ns0:tcW ns0:w="2494" ns0:type="dxa"/>
            <ns0:vAlign ns0:val="center"/>
          </ns0:tcPr>
          <ns0:p ns2:paraId="1397F862">
            <ns0:pPr>
              <ns0:spacing ns0:before="0" ns0:after="0" ns0:line="200" ns0:lineRule="exact"/>
              <ns0:ind ns0:firstLine="0"/>
              <ns0:jc ns0:val="center"/>
            </ns0:pPr>
            <ns0:r>
              <ns0:rPr>
                <ns0:rFonts ns0:ascii="Times New Roman" ns0:hAnsi="Times New Roman" ns0:eastAsia="宋体"/>
                <ns0:b ns0:val="0"/>
                <ns0:sz ns0:val="15"/>
              </ns0:rPr>
              <ns0:t>本文借鉴“轻量验证者需要可检查数据承诺”的思想</ns0:t>
            </ns0:r>
          </ns0:p>
        </ns0:tc>
        <ns0:tc>
          <ns0:tcPr>
            <ns0:tcW ns0:w="2494" ns0:type="dxa"/>
            <ns0:vAlign ns0:val="center"/>
          </ns0:tcPr>
          <ns0:p ns2:paraId="6F3917C5">
            <ns0:pPr>
              <ns0:spacing ns0:before="0" ns0:after="0" ns0:line="200" ns0:lineRule="exact"/>
              <ns0:ind ns0:firstLine="0"/>
              <ns0:jc ns0:val="center"/>
            </ns0:pPr>
            <ns0:r>
              <ns0:rPr>
                <ns0:rFonts ns0:ascii="Times New Roman" ns0:hAnsi="Times New Roman" ns0:eastAsia="宋体"/>
                <ns0:b ns0:val="0"/>
                <ns0:sz ns0:val="15"/>
              </ns0:rPr>
              <ns0:t>不实现真实轻客户端协议</ns0:t>
            </ns0:r>
          </ns0:p>
        </ns0:tc>
      </ns0:tr>
      <ns0:tr ns2:paraId="7F3158BC">
        <ns0:trPr>
          <ns0:jc ns0:val="center"/>
        </ns0:trPr>
        <ns0:tc>
          <ns0:tcPr>
            <ns0:tcW ns0:w="2494" ns0:type="dxa"/>
            <ns0:vAlign ns0:val="center"/>
          </ns0:tcPr>
          <ns0:p ns2:paraId="0DD80FAA">
            <ns0:pPr>
              <ns0:spacing ns0:before="0" ns0:after="0" ns0:line="200" ns0:lineRule="exact"/>
              <ns0:ind ns0:firstLine="0"/>
              <ns0:jc ns0:val="center"/>
            </ns0:pPr>
            <ns0:r>
              <ns0:rPr>
                <ns0:rFonts ns0:ascii="Times New Roman" ns0:hAnsi="Times New Roman" ns0:eastAsia="宋体"/>
                <ns0:b ns0:val="0"/>
                <ns0:sz ns0:val="15"/>
              </ns0:rPr>
              <ns0:t>EIP-4844 / blob 数据</ns0:t>
            </ns0:r>
          </ns0:p>
        </ns0:tc>
        <ns0:tc>
          <ns0:tcPr>
            <ns0:tcW ns0:w="2494" ns0:type="dxa"/>
            <ns0:vAlign ns0:val="center"/>
          </ns0:tcPr>
          <ns0:p ns2:paraId="7B8C1DA6">
            <ns0:pPr>
              <ns0:spacing ns0:before="0" ns0:after="0" ns0:line="200" ns0:lineRule="exact"/>
              <ns0:ind ns0:firstLine="0"/>
              <ns0:jc ns0:val="center"/>
            </ns0:pPr>
            <ns0:r>
              <ns0:rPr>
                <ns0:rFonts ns0:ascii="Times New Roman" ns0:hAnsi="Times New Roman" ns0:eastAsia="宋体"/>
                <ns0:b ns0:val="0"/>
                <ns0:sz ns0:val="15"/>
              </ns0:rPr>
              <ns0:t>降低 Rollup 数据发布成本，提供 blob 数据市场</ns0:t>
            </ns0:r>
          </ns0:p>
        </ns0:tc>
        <ns0:tc>
          <ns0:tcPr>
            <ns0:tcW ns0:w="2494" ns0:type="dxa"/>
            <ns0:vAlign ns0:val="center"/>
          </ns0:tcPr>
          <ns0:p ns2:paraId="54924191">
            <ns0:pPr>
              <ns0:spacing ns0:before="0" ns0:after="0" ns0:line="200" ns0:lineRule="exact"/>
              <ns0:ind ns0:firstLine="0"/>
              <ns0:jc ns0:val="center"/>
            </ns0:pPr>
            <ns0:r>
              <ns0:rPr>
                <ns0:rFonts ns0:ascii="Times New Roman" ns0:hAnsi="Times New Roman" ns0:eastAsia="宋体"/>
                <ns0:b ns0:val="0"/>
                <ns0:sz ns0:val="15"/>
              </ns0:rPr>
              <ns0:t>本文将类 EIP-4844 方案作为配置化成本配置</ns0:t>
            </ns0:r>
          </ns0:p>
        </ns0:tc>
        <ns0:tc>
          <ns0:tcPr>
            <ns0:tcW ns0:w="2494" ns0:type="dxa"/>
            <ns0:vAlign ns0:val="center"/>
          </ns0:tcPr>
          <ns0:p ns2:paraId="068D7F14">
            <ns0:pPr>
              <ns0:spacing ns0:before="0" ns0:after="0" ns0:line="200" ns0:lineRule="exact"/>
              <ns0:ind ns0:firstLine="0"/>
              <ns0:jc ns0:val="center"/>
            </ns0:pPr>
            <ns0:r>
              <ns0:rPr>
                <ns0:rFonts ns0:ascii="Times New Roman" ns0:hAnsi="Times New Roman" ns0:eastAsia="宋体"/>
                <ns0:b ns0:val="0"/>
                <ns0:sz ns0:val="15"/>
              </ns0:rPr>
              <ns0:t>不模拟真实 blob 基础费率、主网拥堵或 blob 生命周期</ns0:t>
            </ns0:r>
          </ns0:p>
        </ns0:tc>
      </ns0:tr>
    </ns0:tbl>
    <ns0:p ns2:paraId="59C06164">
      <ns0:pPr>
        <ns0:spacing ns0:before="0" ns0:after="60" ns0:line="250" ns0:lineRule="exact"/>
      </ns0:pPr>
    </ns0:p>
    <ns0:p ns2:paraId="25B53204">
      <ns0:pPr>
        <ns0:sectPr>
          <ns0:headerReference ns3:id="rId47" ns0:type="default"/>
          <ns0:footerReference ns3:id="rId48"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522F2C98">
      <ns0:pPr>
        <ns0:spacing ns0:before="0" ns0:after="0" ns0:line="260" ns0:lineRule="exact"/>
        <ns0:ind ns0:firstLine="400"/>
        <ns0:jc ns0:val="both"/>
      </ns0:pPr>
      <ns0:r>
        <ns0:rPr>
          <ns0:rFonts ns0:ascii="Times New Roman" ns0:hAnsi="Times New Roman" ns0:eastAsia="宋体"/>
          <ns0:b ns0:val="0"/>
          <ns0:sz ns0:val="20"/>
        </ns0:rPr>
        <ns0:t>从对照可以看出，已有工作已经提供 TEE-Rollup、乐观欺诈证明和模块化数据可用性等主要路线；本文将可恢复挑战路径、数据可用性绑定紧凑提交和轻量成本模型放入同一个可运行研究原型中，并分别用 Python、Hardhat 与 Sepolia 证据说明机制可行性、链上对应物和可部署性边界。</ns0:t>
      </ns0:r>
    </ns0:p>
    <ns0:p ns2:paraId="64982125">
      <ns0:pPr>
        <ns0:spacing ns0:before="120" ns0:after="60" ns0:line="280" ns0:lineRule="exact"/>
        <ns0:ind ns0:firstLine="0"/>
        <ns0:jc ns0:val="left"/>
      </ns0:pPr>
      <ns0:r>
        <ns0:rPr>
          <ns0:rFonts ns0:ascii="Times New Roman" ns0:hAnsi="Times New Roman" ns0:eastAsia="黑体"/>
          <ns0:b/>
          <ns0:sz ns0:val="23"/>
        </ns0:rPr>
        <ns0:t>8.6  小结与未来方向</ns0:t>
      </ns0:r>
    </ns0:p>
    <ns0:p ns2:paraId="3138EAE2">
      <ns0:pPr>
        <ns0:spacing ns0:before="0" ns0:after="0" ns0:line="260" ns0:lineRule="exact"/>
        <ns0:ind ns0:firstLine="400"/>
        <ns0:jc ns0:val="both"/>
      </ns0:pPr>
      <ns0:r>
        <ns0:rPr>
          <ns0:rFonts ns0:ascii="Times New Roman" ns0:hAnsi="Times New Roman" ns0:eastAsia="宋体"/>
          <ns0:b ns0:val="0"/>
          <ns0:sz ns0:val="20"/>
        </ns0:rPr>
        <ns0:t>高频去中心化应用的核心困难在于低成本交互与异常可验证之间的持续权衡。本文在 Hybrid TEE-Rollup 背景下研究一个更窄的问题：在不重做完整 Rollup 系统的前提下，如何让轻量提交、数据可用性证据和可恢复挑战形成可运行的研究原型。现有证据显示，Python 原型跑通了紧凑提交、数据可用性证明、挑战、恢复、重放与结算；对比型实验区分了检测与完成、压缩与证据绑定；本地 EVM 和 Sepolia 证据说明协议路径具有合约对应物。</ns0:t>
      </ns0:r>
    </ns0:p>
    <ns0:p ns2:paraId="0DF79C4A">
      <ns0:pPr>
        <ns0:spacing ns0:before="0" ns0:after="0" ns0:line="260" ns0:lineRule="exact"/>
        <ns0:ind ns0:firstLine="400"/>
        <ns0:jc ns0:val="both"/>
      </ns0:pPr>
      <ns0:r>
        <ns0:rPr>
          <ns0:rFonts ns0:ascii="Times New Roman" ns0:hAnsi="Times New Roman" ns0:eastAsia="宋体"/>
          <ns0:b ns0:val="0"/>
          <ns0:sz ns0:val="20"/>
        </ns0:rPr>
        <ns0:t>从理论层面看，本文的主要价值在于将挑战恢复从工程操作提升为具有协议语义的独立机制，提出并论证仲裁连续性这一协议性质。第 4.4 节系统化了挑战事实不变性、安全性与活性的分离、仲裁连续性和恢复操作正确性四项性质，为该机制进入更复杂的 Rollup 协议栈提供了理论参照。</ns0:t>
      </ns0:r>
    </ns0:p>
    <ns0:p ns2:paraId="1292448B">
      <ns0:pPr>
        <ns0:spacing ns0:before="0" ns0:after="0" ns0:line="260" ns0:lineRule="exact"/>
        <ns0:ind ns0:firstLine="400"/>
        <ns0:jc ns0:val="both"/>
      </ns0:pPr>
      <ns0:r>
        <ns0:rPr>
          <ns0:rFonts ns0:ascii="Times New Roman" ns0:hAnsi="Times New Roman" ns0:eastAsia="宋体"/>
          <ns0:b ns0:val="0"/>
          <ns0:sz ns0:val="20"/>
        </ns0:rPr>
        <ns0:t>后续研究可以沿两个方向推进：一是在真实 TEE 和数据可用性环境中重新测量成本、活性和异常处理边界；二是加强重放证据的链上可验证性，完善故障到罚没策略，补齐并发挑战和恢复频率限制等工程机制。</ns0:t>
      </ns0:r>
    </ns0:p>
    <ns0:p ns2:paraId="648CDD66">
      <ns0:pPr>
        <ns0:jc ns0:val="left"/>
      </ns0:pPr>
      <ns0:r>
        <ns0:rPr>
          <ns0:rFonts ns0:ascii="Times New Roman" ns0:hAnsi="Times New Roman" ns0:eastAsia="黑体"/>
          <ns0:b/>
          <ns0:sz ns0:val="23"/>
        </ns0:rPr>
        <ns0:t>参考文献</ns0:t>
      </ns0:r>
    </ns0:p>
    <ns0:p ns2:paraId="4923ADA3">
      <ns0:pPr>
        <ns0:spacing ns0:before="0" ns0:after="0" ns0:line="210" ns0:lineRule="exact"/>
        <ns0:ind ns0:firstLine="0"/>
        <ns0:jc ns0:val="left"/>
      </ns0:pPr>
      <ns0:r>
        <ns0:rPr>
          <ns0:rFonts ns0:ascii="Times New Roman" ns0:hAnsi="Times New Roman" ns0:eastAsia="宋体"/>
          <ns0:sz ns0:val="17"/>
        </ns0:rPr>
        <ns0:t>[1] WEN X, FENG Q, LYU H, et al. TEEROLLUP: Efficient Rollup Design Using Heterogeneous TEE[EB/OL]. arXiv:2409.14647, 2024.</ns0:t>
      </ns0:r>
    </ns0:p>
    <ns0:p ns2:paraId="06DE5818">
      <ns0:pPr>
        <ns0:spacing ns0:before="0" ns0:after="0" ns0:line="210" ns0:lineRule="exact"/>
        <ns0:ind ns0:firstLine="0"/>
        <ns0:jc ns0:val="left"/>
      </ns0:pPr>
      <ns0:r>
        <ns0:rPr>
          <ns0:rFonts ns0:ascii="Times New Roman" ns0:hAnsi="Times New Roman" ns0:eastAsia="宋体"/>
          <ns0:sz ns0:val="17"/>
        </ns0:rPr>
        <ns0:t>[2] PICCO G, FORTUGNO A. Dynamic Fraud Proof[EB/OL]. arXiv:2502.10321, 2025.</ns0:t>
      </ns0:r>
    </ns0:p>
    <ns0:p ns2:paraId="7DB9E45E">
      <ns0:pPr>
        <ns0:spacing ns0:before="0" ns0:after="0" ns0:line="210" ns0:lineRule="exact"/>
        <ns0:ind ns0:firstLine="0"/>
        <ns0:jc ns0:val="left"/>
      </ns0:pPr>
      <ns0:r>
        <ns0:rPr>
          <ns0:rFonts ns0:ascii="Times New Roman" ns0:hAnsi="Times New Roman" ns0:eastAsia="宋体"/>
          <ns0:sz ns0:val="17"/>
        </ns0:rPr>
        <ns0:t>[3] AL-BASSAM M. LazyLedger: A Distributed Data Availability Ledger with Client-Side Smart Contracts[EB/OL]. arXiv:1905.09274, 2019.</ns0:t>
      </ns0:r>
    </ns0:p>
    <ns0:p ns2:paraId="2AA8F575">
      <ns0:pPr>
        <ns0:spacing ns0:before="0" ns0:after="0" ns0:line="210" ns0:lineRule="exact"/>
        <ns0:ind ns0:firstLine="0"/>
        <ns0:jc ns0:val="left"/>
      </ns0:pPr>
      <ns0:r>
        <ns0:rPr>
          <ns0:rFonts ns0:ascii="Times New Roman" ns0:hAnsi="Times New Roman" ns0:eastAsia="宋体"/>
          <ns0:sz ns0:val="17"/>
        </ns0:rPr>
        <ns0:t>[4] TAS E N, TSE D, YANG L, et al. Light Clients for Lazy Blockchains[EB/OL]. arXiv:2203.15968, 2022.</ns0:t>
      </ns0:r>
    </ns0:p>
    <ns0:p ns2:paraId="3BAE18A7">
      <ns0:pPr>
        <ns0:spacing ns0:before="0" ns0:after="0" ns0:line="210" ns0:lineRule="exact"/>
        <ns0:ind ns0:firstLine="0"/>
        <ns0:jc ns0:val="left"/>
      </ns0:pPr>
      <ns0:r>
        <ns0:rPr>
          <ns0:rFonts ns0:ascii="Times New Roman" ns0:hAnsi="Times New Roman" ns0:eastAsia="宋体"/>
          <ns0:sz ns0:val="17"/>
        </ns0:rPr>
        <ns0:t>[5] Ethereum Foundation. EIP-4844: Shard Blob Transactions[EB/OL]. 2024.</ns0:t>
      </ns0:r>
    </ns0:p>
    <ns0:p ns2:paraId="48A93E2F">
      <ns0:pPr>
        <ns0:spacing ns0:before="0" ns0:after="0" ns0:line="210" ns0:lineRule="exact"/>
        <ns0:ind ns0:firstLine="0"/>
        <ns0:jc ns0:val="left"/>
      </ns0:pPr>
      <ns0:r>
        <ns0:rPr>
          <ns0:rFonts ns0:ascii="Times New Roman" ns0:hAnsi="Times New Roman" ns0:eastAsia="宋体"/>
          <ns0:sz ns0:val="17"/>
        </ns0:rPr>
        <ns0:t>[6] Ethereum Foundation. Optimistic Rollups[EB/OL]. Ethereum Documentation, 2024.</ns0:t>
      </ns0:r>
    </ns0:p>
    <ns0:p ns2:paraId="47E732E3">
      <ns0:pPr>
        <ns0:spacing ns0:before="0" ns0:after="0" ns0:line="210" ns0:lineRule="exact"/>
        <ns0:ind ns0:firstLine="0"/>
        <ns0:jc ns0:val="left"/>
      </ns0:pPr>
      <ns0:r>
        <ns0:rPr>
          <ns0:rFonts ns0:ascii="Times New Roman" ns0:hAnsi="Times New Roman" ns0:eastAsia="宋体"/>
          <ns0:sz ns0:val="17"/>
        </ns0:rPr>
        <ns0:t>[7] Buterin V. An Incomplete Guide to Rollups[EB/OL]. 2021.</ns0:t>
      </ns0:r>
    </ns0:p>
    <ns0:p ns2:paraId="549F8C1E">
      <ns0:pPr>
        <ns0:spacing ns0:before="0" ns0:after="0" ns0:line="210" ns0:lineRule="exact"/>
        <ns0:ind ns0:firstLine="0"/>
        <ns0:jc ns0:val="left"/>
      </ns0:pPr>
      <ns0:r>
        <ns0:rPr>
          <ns0:rFonts ns0:ascii="Times New Roman" ns0:hAnsi="Times New Roman" ns0:eastAsia="宋体"/>
          <ns0:sz ns0:val="17"/>
        </ns0:rPr>
        <ns0:t>[8] Intel Corporation. Intel Software Guard Extensions (Intel SGX) Developer Guide[EB/OL]. 2024.</ns0:t>
      </ns0:r>
    </ns0:p>
    <ns0:p ns2:paraId="43850CC6">
      <ns0:pPr>
        <ns0:spacing ns0:before="0" ns0:after="0" ns0:line="210" ns0:lineRule="exact"/>
        <ns0:ind ns0:firstLine="0"/>
        <ns0:jc ns0:val="left"/>
      </ns0:pPr>
      <ns0:r>
        <ns0:rPr>
          <ns0:rFonts ns0:ascii="Times New Roman" ns0:hAnsi="Times New Roman" ns0:eastAsia="宋体"/>
          <ns0:sz ns0:val="17"/>
        </ns0:rPr>
        <ns0:t>[9] Intel Corporation. Intel Trust Domain Extensions (Intel TDX) Architecture Specification[EB/OL]. 2024.</ns0:t>
      </ns0:r>
    </ns0:p>
    <ns0:p ns2:paraId="77D41594">
      <ns0:pPr>
        <ns0:spacing ns0:before="0" ns0:after="0" ns0:line="210" ns0:lineRule="exact"/>
        <ns0:ind ns0:firstLine="0"/>
        <ns0:jc ns0:val="left"/>
      </ns0:pPr>
      <ns0:r>
        <ns0:rPr>
          <ns0:rFonts ns0:ascii="Times New Roman" ns0:hAnsi="Times New Roman" ns0:eastAsia="宋体"/>
          <ns0:sz ns0:val="17"/>
        </ns0:rPr>
        <ns0:t>[10] Offchain Labs. Arbitrum: A Next-Generation Layer 2 for Ethereum[EB/OL]. 2021.</ns0:t>
      </ns0:r>
    </ns0:p>
    <ns0:p ns2:paraId="681CDC2D">
      <ns0:pPr>
        <ns0:spacing ns0:before="0" ns0:after="0" ns0:line="210" ns0:lineRule="exact"/>
        <ns0:ind ns0:firstLine="0"/>
        <ns0:jc ns0:val="left"/>
      </ns0:pPr>
      <ns0:r>
        <ns0:rPr>
          <ns0:rFonts ns0:ascii="Times New Roman" ns0:hAnsi="Times New Roman" ns0:eastAsia="宋体"/>
          <ns0:sz ns0:val="17"/>
        </ns0:rPr>
        <ns0:t>[11] Cartesi. Cartesi Rollups Documentation[EB/OL]. 2024.</ns0:t>
      </ns0:r>
    </ns0:p>
    <ns0:p ns2:paraId="662B7DEC">
      <ns0:pPr>
        <ns0:spacing ns0:before="0" ns0:after="0" ns0:line="210" ns0:lineRule="exact"/>
        <ns0:ind ns0:firstLine="0"/>
        <ns0:jc ns0:val="left"/>
      </ns0:pPr>
      <ns0:r>
        <ns0:rPr>
          <ns0:rFonts ns0:ascii="Times New Roman" ns0:hAnsi="Times New Roman" ns0:eastAsia="宋体"/>
          <ns0:sz ns0:val="17"/>
        </ns0:rPr>
        <ns0:t>[12] EigenLayer. EigenDA Documentation[EB/OL]. 2024.</ns0:t>
      </ns0:r>
    </ns0:p>
    <ns0:p ns2:paraId="2896250B">
      <ns0:pPr>
        <ns0:spacing ns0:before="0" ns0:after="0" ns0:line="210" ns0:lineRule="exact"/>
        <ns0:ind ns0:firstLine="0"/>
        <ns0:jc ns0:val="left"/>
      </ns0:pPr>
      <ns0:r>
        <ns0:rPr>
          <ns0:rFonts ns0:ascii="Times New Roman" ns0:hAnsi="Times New Roman" ns0:eastAsia="宋体"/>
          <ns0:sz ns0:val="17"/>
        </ns0:rPr>
        <ns0:t>[13] Celestia. Celestia: Modular Blockchain Network[EB/OL]. 2024.</ns0:t>
      </ns0:r>
    </ns0:p>
    <ns0:p ns2:paraId="5D6E96EC">
      <ns0:pPr>
        <ns0:spacing ns0:before="0" ns0:after="0" ns0:line="210" ns0:lineRule="exact"/>
        <ns0:ind ns0:firstLine="0"/>
        <ns0:jc ns0:val="left"/>
      </ns0:pPr>
      <ns0:r>
        <ns0:rPr>
          <ns0:rFonts ns0:ascii="Times New Roman" ns0:hAnsi="Times New Roman" ns0:eastAsia="宋体"/>
          <ns0:sz ns0:val="17"/>
        </ns0:rPr>
        <ns0:t>[14] RISC Zero. RISC Zero zkVM Documentation[EB/OL]. 2024.</ns0:t>
      </ns0:r>
    </ns0:p>
    <ns0:p ns2:paraId="2BF28FCB">
      <ns0:pPr>
        <ns0:spacing ns0:before="0" ns0:after="0" ns0:line="210" ns0:lineRule="exact"/>
        <ns0:ind ns0:firstLine="0"/>
        <ns0:jc ns0:val="left"/>
      </ns0:pPr>
      <ns0:r>
        <ns0:rPr>
          <ns0:rFonts ns0:ascii="Times New Roman" ns0:hAnsi="Times New Roman" ns0:eastAsia="宋体"/>
          <ns0:sz ns0:val="17"/>
        </ns0:rPr>
        <ns0:t>[15] Succinct Labs. SP1: A Performant, 100% Open-Source zkVM[EB/OL]. 2024.</ns0:t>
      </ns0:r>
    </ns0:p>
    <ns0:p ns2:paraId="66771A43">
      <ns0:pPr>
        <ns0:spacing ns0:before="0" ns0:after="0" ns0:line="210" ns0:lineRule="exact"/>
        <ns0:ind ns0:firstLine="0"/>
        <ns0:jc ns0:val="left"/>
      </ns0:pPr>
      <ns0:r>
        <ns0:rPr>
          <ns0:rFonts ns0:ascii="Times New Roman" ns0:hAnsi="Times New Roman" ns0:eastAsia="宋体"/>
          <ns0:sz ns0:val="17"/>
        </ns0:rPr>
        <ns0:t>[16] Arbitrum Foundation. Arbitrum Nitro Technical Documentation[EB/OL]. 2024.</ns0:t>
      </ns0:r>
    </ns0:p>
    <ns0:p ns2:paraId="0C8A2282">
      <ns0:pPr>
        <ns0:spacing ns0:before="0" ns0:after="0" ns0:line="210" ns0:lineRule="exact"/>
        <ns0:ind ns0:firstLine="0"/>
        <ns0:jc ns0:val="left"/>
      </ns0:pPr>
      <ns0:r>
        <ns0:rPr>
          <ns0:rFonts ns0:ascii="Times New Roman" ns0:hAnsi="Times New Roman" ns0:eastAsia="宋体"/>
          <ns0:sz ns0:val="17"/>
        </ns0:rPr>
        <ns0:t>[17] OP Labs. Optimism Documentation: Fault Proofs and Dispute Games[EB/OL]. 2024.</ns0:t>
      </ns0:r>
    </ns0:p>
    <ns0:p ns2:paraId="4A9CDC53">
      <ns0:pPr>
        <ns0:spacing ns0:before="0" ns0:after="0" ns0:line="210" ns0:lineRule="exact"/>
        <ns0:ind ns0:firstLine="0"/>
        <ns0:jc ns0:val="left"/>
      </ns0:pPr>
      <ns0:r>
        <ns0:rPr>
          <ns0:rFonts ns0:ascii="Times New Roman" ns0:hAnsi="Times New Roman" ns0:eastAsia="宋体"/>
          <ns0:sz ns0:val="17"/>
        </ns0:rPr>
        <ns0:t>[18] Canetti R, et al. Universally Composable Security: A New Paradigm for Cryptographic Protocols[EB/OL]. 2000.</ns0:t>
      </ns0:r>
    </ns0:p>
    <ns0:p ns2:paraId="23AE64DF">
      <ns0:pPr>
        <ns0:spacing ns0:before="0" ns0:after="0" ns0:line="210" ns0:lineRule="exact"/>
        <ns0:ind ns0:firstLine="0"/>
        <ns0:jc ns0:val="left"/>
      </ns0:pPr>
      <ns0:r>
        <ns0:rPr>
          <ns0:rFonts ns0:ascii="Times New Roman" ns0:hAnsi="Times New Roman" ns0:eastAsia="宋体"/>
          <ns0:sz ns0:val="17"/>
        </ns0:rPr>
        <ns0:t>[19] Goldwasser S, Micali S, Rackoff R. The Knowledge Complexity of Interactive Proof Systems[J]. SIAM Journal on Computing, 1989, 18(1): 186-208.</ns0:t>
      </ns0:r>
    </ns0:p>
    <ns0:p ns2:paraId="6874C5BE">
      <ns0:pPr>
        <ns0:spacing ns0:before="0" ns0:after="0" ns0:line="210" ns0:lineRule="exact"/>
        <ns0:ind ns0:firstLine="0"/>
        <ns0:jc ns0:val="left"/>
      </ns0:pPr>
      <ns0:r>
        <ns0:rPr>
          <ns0:rFonts ns0:ascii="Times New Roman" ns0:hAnsi="Times New Roman" ns0:eastAsia="宋体"/>
          <ns0:sz ns0:val="17"/>
        </ns0:rPr>
        <ns0:t>[20] NIST. Recommendation for Key Management: Part 1 - General (Rev. 5)[EB/OL]. 2020.</ns0:t>
      </ns0:r>
    </ns0:p>
    <ns0:sectPr>
      <ns0:headerReference ns3:id="rId49" ns0:type="default"/>
      <ns0:footerReference ns3:id="rId50" ns0:type="default"/>
      <ns0:type ns0:val="continuous"/>
      <ns0:pgSz ns0:w="11906" ns0:h="16838"/>
      <ns0:pgMar ns0:top="1247" ns0:right="964" ns0:bottom="907" ns0:left="964" ns0:header="624" ns0:footer="454" ns0:gutter="0"/>
      <ns0:cols ns0:space="425" ns0:num="2"/>
      <ns0:docGrid ns0:type="lines" ns0:linePitch="290" ns0:charSpace="0"/>
    </ns0:sectPr>
  </ns0:body>
</ns0: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3955AF7" w15:done="0"/>
  <w15:commentEx w15:paraId="45E3114C" w15:done="0"/>
  <w15:commentEx w15:paraId="6AA4F666" w15:done="0"/>
  <w15:commentEx w15:paraId="1D586F7A" w15:done="0"/>
  <w15:commentEx w15:paraId="1BE95CF4" w15:done="0"/>
  <w15:commentEx w15:paraId="7858A368" w15:done="0"/>
</w15:commentsEx>
</file>

<file path=word/endnotes.xml><?xml version="1.0" encoding="utf-8"?>
<ns0:endnotes xmlns:ns0="http://schemas.openxmlformats.org/wordprocessingml/2006/main" xmlns:ns1="http://schemas.openxmlformats.org/markup-compatibility/2006" ns1:Ignorable="w14 w15 wp14">
  <ns0:endnote ns0:type="separator" ns0:id="0">
    <ns0:p>
      <ns0:pPr>
        <ns0:spacing ns0:line="240" ns0:lineRule="auto"/>
      </ns0:pPr>
      <ns0:r>
        <ns0:separator/>
      </ns0:r>
    </ns0:p>
  </ns0:endnote>
  <ns0:endnote ns0:type="continuationSeparator" ns0:id="1">
    <ns0:p>
      <ns0:pPr>
        <ns0:spacing ns0:line="240" ns0:lineRule="auto"/>
      </ns0:pPr>
      <ns0:r>
        <ns0:continuationSeparator/>
      </ns0:r>
    </ns0:p>
  </ns0:endnote>
</ns0: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方正书宋简体">
    <w:altName w:val="苹方-简"/>
    <w:panose1 w:val="03000509000000000000"/>
    <w:charset w:val="86"/>
    <w:family w:val="script"/>
    <w:pitch w:val="default"/>
    <w:sig w:usb0="00000000" w:usb1="0000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方正大标宋简体">
    <w:altName w:val="汉仪书宋二KW"/>
    <w:panose1 w:val="03000509000000000000"/>
    <w:charset w:val="86"/>
    <w:family w:val="script"/>
    <w:pitch w:val="default"/>
    <w:sig w:usb0="00000000" w:usb1="00000000" w:usb2="00000010" w:usb3="00000000" w:csb0="00040001" w:csb1="00000000"/>
  </w:font>
  <w:font w:name="方正楷体简体">
    <w:altName w:val="汉仪楷体简"/>
    <w:panose1 w:val="03000509000000000000"/>
    <w:charset w:val="86"/>
    <w:family w:val="script"/>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_GB2312">
    <w:altName w:val="仿宋-简"/>
    <w:panose1 w:val="02010609030101010101"/>
    <w:charset w:val="86"/>
    <w:family w:val="modern"/>
    <w:pitch w:val="default"/>
    <w:sig w:usb0="00000000" w:usb1="00000000" w:usb2="00000010" w:usb3="00000000" w:csb0="00040000" w:csb1="00000000"/>
  </w:font>
  <w:font w:name="仿宋-简">
    <w:panose1 w:val="02010609060101010101"/>
    <w:charset w:val="86"/>
    <w:family w:val="auto"/>
    <w:pitch w:val="default"/>
    <w:sig w:usb0="A00002BF" w:usb1="3ACF7CFA" w:usb2="00000016" w:usb3="00000000" w:csb0="00040001" w:csb1="00000000"/>
  </w:font>
  <w:font w:name="方正小标宋简体">
    <w:altName w:val="汉仪书宋二KW"/>
    <w:panose1 w:val="03000509000000000000"/>
    <w:charset w:val="86"/>
    <w:family w:val="script"/>
    <w:pitch w:val="default"/>
    <w:sig w:usb0="00000000" w:usb1="00000000" w:usb2="00000010"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default"/>
    <w:sig w:usb0="00000000" w:usb1="00000000" w:usb2="00000000" w:usb3="00000000" w:csb0="200000BF" w:csb1="D7F70000"/>
  </w:font>
  <w:font w:name="Verdana">
    <w:panose1 w:val="020B0804030504040204"/>
    <w:charset w:val="00"/>
    <w:family w:val="swiss"/>
    <w:pitch w:val="default"/>
    <w:sig w:usb0="A10006FF" w:usb1="4000205B" w:usb2="00000010" w:usb3="00000000" w:csb0="2000019F" w:csb1="00000000"/>
  </w:font>
  <w:font w:name="Helvetica Neue">
    <w:panose1 w:val="02000503000000020004"/>
    <w:charset w:val="00"/>
    <w:family w:val="auto"/>
    <w:pitch w:val="default"/>
    <w:sig w:usb0="E50002FF" w:usb1="500079DB" w:usb2="00000010" w:usb3="00000000" w:csb0="00000000" w:csb1="00000000"/>
  </w:font>
  <w:font w:name="Univers LT Std 55">
    <w:altName w:val="苹方-简"/>
    <w:panose1 w:val="00000000000000000000"/>
    <w:charset w:val="86"/>
    <w:family w:val="swiss"/>
    <w:pitch w:val="default"/>
    <w:sig w:usb0="00000000" w:usb1="00000000" w:usb2="00000010" w:usb3="00000000" w:csb0="00040000" w:csb1="00000000"/>
  </w:font>
  <w:font w:name="·s²Ó©úÅé">
    <w:altName w:val="苹方-简"/>
    <w:panose1 w:val="00000000000000000000"/>
    <w:charset w:val="88"/>
    <w:family w:val="auto"/>
    <w:pitch w:val="default"/>
    <w:sig w:usb0="00000000" w:usb1="00000000" w:usb2="00000010" w:usb3="00000000" w:csb0="00100000" w:csb1="00000000"/>
  </w:font>
  <w:font w:name="KaiTi">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webkit-standard">
    <w:altName w:val="苹方-简"/>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3D832">
    <w:pPr>
      <w:spacing w:before="0" w:after="0" w:line="200" w:lineRule="exact"/>
      <w:ind w:firstLine="0"/>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310BE">
    <w:pPr>
      <w:spacing w:before="0" w:after="0" w:line="200" w:lineRule="exact"/>
      <w:ind w:firstLine="0"/>
      <w:jc w:val="center"/>
    </w:pPr>
    <w:r>
      <w:fldChar w:fldCharType="begin"/>
    </w:r>
    <w:r>
      <w:instrText xml:space="preserve"> PAGE </w:instrTex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16359">
    <w:pPr>
      <w:spacing w:before="0" w:after="0" w:line="200" w:lineRule="exact"/>
      <w:ind w:firstLine="0"/>
      <w:jc w:val="center"/>
    </w:pPr>
    <w:r>
      <w:fldChar w:fldCharType="begin"/>
    </w:r>
    <w:r>
      <w:instrText xml:space="preserve"> PAGE </w:instrTex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B20EF">
    <w:pPr>
      <w:spacing w:before="0" w:after="0" w:line="200" w:lineRule="exact"/>
      <w:ind w:firstLine="0"/>
      <w:jc w:val="center"/>
    </w:pPr>
    <w:r>
      <w:fldChar w:fldCharType="begin"/>
    </w:r>
    <w:r>
      <w:instrText xml:space="preserve"> PAGE </w:instrTex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CDCFD">
    <w:pPr>
      <w:spacing w:before="0" w:after="0" w:line="200" w:lineRule="exact"/>
      <w:ind w:firstLine="0"/>
      <w:jc w:val="center"/>
    </w:pPr>
    <w:r>
      <w:fldChar w:fldCharType="begin"/>
    </w:r>
    <w:r>
      <w:instrText xml:space="preserve"> PAGE </w:instrTex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7A3C4">
    <w:pPr>
      <w:spacing w:before="0" w:after="0" w:line="200" w:lineRule="exact"/>
      <w:ind w:firstLine="0"/>
      <w:jc w:val="center"/>
    </w:pPr>
    <w:r>
      <w:fldChar w:fldCharType="begin"/>
    </w:r>
    <w:r>
      <w:instrText xml:space="preserve"> PAGE </w:instrTex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4ACB7">
    <w:pPr>
      <w:spacing w:before="0" w:after="0" w:line="200" w:lineRule="exact"/>
      <w:ind w:firstLine="0"/>
      <w:jc w:val="center"/>
    </w:pPr>
    <w:r>
      <w:fldChar w:fldCharType="begin"/>
    </w:r>
    <w:r>
      <w:instrText xml:space="preserve"> PAGE </w:instrTex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75525">
    <w:pPr>
      <w:spacing w:before="0" w:after="0" w:line="200" w:lineRule="exact"/>
      <w:ind w:firstLine="0"/>
      <w:jc w:val="center"/>
    </w:pPr>
    <w:r>
      <w:fldChar w:fldCharType="begin"/>
    </w:r>
    <w:r>
      <w:instrText xml:space="preserve"> PAGE </w:instrTex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9A8C0">
    <w:pPr>
      <w:spacing w:before="0" w:after="0" w:line="200" w:lineRule="exact"/>
      <w:ind w:firstLine="0"/>
      <w:jc w:val="center"/>
    </w:pPr>
    <w:r>
      <w:fldChar w:fldCharType="begin"/>
    </w:r>
    <w:r>
      <w:instrText xml:space="preserve"> PAGE </w:instrTex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7904C">
    <w:pPr>
      <w:spacing w:before="0" w:after="0" w:line="200" w:lineRule="exact"/>
      <w:ind w:firstLine="0"/>
      <w:jc w:val="center"/>
    </w:pPr>
    <w:r>
      <w:fldChar w:fldCharType="begin"/>
    </w:r>
    <w:r>
      <w:instrText xml:space="preserve"> PAGE </w:instrTex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DC564">
    <w:pPr>
      <w:spacing w:before="0" w:after="0" w:line="200" w:lineRule="exact"/>
      <w:ind w:firstLine="0"/>
      <w:jc w:val="center"/>
    </w:pPr>
    <w:r>
      <w:fldChar w:fldCharType="begin"/>
    </w:r>
    <w:r>
      <w:instrText xml:space="preserve"> PAGE </w:instrTex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EC5AF">
    <w:pPr>
      <w:spacing w:before="0" w:after="0" w:line="200" w:lineRule="exact"/>
      <w:ind w:firstLine="0"/>
      <w:jc w:val="center"/>
    </w:pPr>
    <w:r>
      <w:fldChar w:fldCharType="begin"/>
    </w:r>
    <w:r>
      <w:instrText xml:space="preserve"> PAGE </w:instrTex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6C2B1">
    <w:pPr>
      <w:spacing w:before="0" w:after="0" w:line="200" w:lineRule="exact"/>
      <w:ind w:firstLine="0"/>
      <w:jc w:val="center"/>
    </w:pPr>
    <w:r>
      <w:fldChar w:fldCharType="begin"/>
    </w:r>
    <w:r>
      <w:instrText xml:space="preserve"> PAGE </w:instrTex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09F35">
    <w:pPr>
      <w:spacing w:before="0" w:after="0" w:line="200" w:lineRule="exact"/>
      <w:ind w:firstLine="0"/>
      <w:jc w:val="center"/>
    </w:pPr>
    <w:r>
      <w:fldChar w:fldCharType="begin"/>
    </w:r>
    <w:r>
      <w:instrText xml:space="preserve"> PAGE </w:instrTex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F312A">
    <w:pPr>
      <w:spacing w:before="0" w:after="0" w:line="200" w:lineRule="exact"/>
      <w:ind w:firstLine="0"/>
      <w:jc w:val="center"/>
    </w:pPr>
    <w:r>
      <w:fldChar w:fldCharType="begin"/>
    </w:r>
    <w:r>
      <w:instrText xml:space="preserve"> PAGE </w:instrTex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E613A">
    <w:pPr>
      <w:spacing w:before="0" w:after="0" w:line="200" w:lineRule="exact"/>
      <w:ind w:firstLine="0"/>
      <w:jc w:val="center"/>
    </w:pPr>
    <w:r>
      <w:fldChar w:fldCharType="begin"/>
    </w:r>
    <w:r>
      <w:instrText xml:space="preserve"> PAGE </w:instrText>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09A53">
    <w:pPr>
      <w:spacing w:before="0" w:after="0" w:line="200" w:lineRule="exact"/>
      <w:ind w:firstLine="0"/>
      <w:jc w:val="center"/>
    </w:pPr>
    <w:r>
      <w:fldChar w:fldCharType="begin"/>
    </w:r>
    <w:r>
      <w:instrText xml:space="preserve"> PAGE </w:instrText>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8A67D">
    <w:pPr>
      <w:spacing w:before="0" w:after="0" w:line="200" w:lineRule="exact"/>
      <w:ind w:firstLine="0"/>
      <w:jc w:val="center"/>
    </w:pPr>
    <w:r>
      <w:fldChar w:fldCharType="begin"/>
    </w:r>
    <w:r>
      <w:instrText xml:space="preserve"> PAGE </w:instrText>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EAE8A">
    <w:pPr>
      <w:spacing w:before="0" w:after="0" w:line="200" w:lineRule="exact"/>
      <w:ind w:firstLine="0"/>
      <w:jc w:val="center"/>
    </w:pPr>
    <w:r>
      <w:fldChar w:fldCharType="begin"/>
    </w:r>
    <w:r>
      <w:instrText xml:space="preserve"> PAGE </w:instrText>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49523">
    <w:pPr>
      <w:spacing w:before="0" w:after="0" w:line="200" w:lineRule="exact"/>
      <w:ind w:firstLine="0"/>
      <w:jc w:val="center"/>
    </w:pPr>
    <w:r>
      <w:fldChar w:fldCharType="begin"/>
    </w:r>
    <w:r>
      <w:instrText xml:space="preserve"> PAGE </w:instrText>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E7ECA">
    <w:pPr>
      <w:spacing w:before="0" w:after="0" w:line="200" w:lineRule="exact"/>
      <w:ind w:firstLine="0"/>
      <w:jc w:val="center"/>
    </w:pPr>
    <w:r>
      <w:fldChar w:fldCharType="begin"/>
    </w:r>
    <w:r>
      <w:instrText xml:space="preserve"> PAGE </w:instrText>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367A5">
    <w:pPr>
      <w:spacing w:before="0" w:after="0" w:line="200" w:lineRule="exact"/>
      <w:ind w:firstLine="0"/>
      <w:jc w:val="center"/>
    </w:pPr>
    <w:r>
      <w:fldChar w:fldCharType="begin"/>
    </w:r>
    <w:r>
      <w:instrText xml:space="preserve"> PAGE </w:instrText>
    </w:r>
    <w:r>
      <w:fldChar w:fldCharType="end"/>
    </w:r>
  </w:p>
</w:ftr>
</file>

<file path=word/footnotes.xml><?xml version="1.0" encoding="utf-8"?>
<ns0:footnotes xmlns:ns0="http://schemas.openxmlformats.org/wordprocessingml/2006/main" xmlns:ns1="http://schemas.openxmlformats.org/markup-compatibility/2006" ns1:Ignorable="w14 w15 wp14">
  <ns0:footnote ns0:type="separator" ns0:id="0">
    <ns0:p>
      <ns0:pPr>
        <ns0:spacing ns0:line="264" ns0:lineRule="auto"/>
      </ns0:pPr>
      <ns0:r>
        <ns0:separator/>
      </ns0:r>
    </ns0:p>
  </ns0:footnote>
  <ns0:footnote ns0:type="continuationSeparator" ns0:id="1">
    <ns0:p>
      <ns0:pPr>
        <ns0:spacing ns0:line="264" ns0:lineRule="auto"/>
      </ns0:pPr>
      <ns0:r>
        <ns0:continuationSeparator/>
      </ns0:r>
    </ns0:p>
  </ns0:footnote>
</ns0: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2248F">
    <w:pPr>
      <w:spacing w:before="0" w:after="0" w:line="200" w:lineRule="exact"/>
      <w:ind w:firstLine="0"/>
      <w:jc w:val="center"/>
    </w:pPr>
    <w:r>
      <w:rPr>
        <w:rFonts w:ascii="Times New Roman" w:hAnsi="Times New Roman" w:eastAsia="宋体"/>
        <w:sz w:val="18"/>
      </w:rPr>
      <w:t>计算机科学与探索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80226">
    <w:pPr>
      <w:spacing w:before="0" w:after="0" w:line="200" w:lineRule="exact"/>
      <w:ind w:firstLine="0"/>
      <w:jc w:val="center"/>
    </w:pPr>
    <w:r>
      <w:rPr>
        <w:rFonts w:ascii="Times New Roman" w:hAnsi="Times New Roman" w:eastAsia="宋体"/>
        <w:sz w:val="18"/>
      </w:rPr>
      <w:t>计算机科学与探索</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B3444">
    <w:pPr>
      <w:spacing w:before="0" w:after="0" w:line="200" w:lineRule="exact"/>
      <w:ind w:firstLine="0"/>
      <w:jc w:val="center"/>
    </w:pPr>
    <w:r>
      <w:rPr>
        <w:rFonts w:ascii="Times New Roman" w:hAnsi="Times New Roman" w:eastAsia="宋体"/>
        <w:sz w:val="18"/>
      </w:rPr>
      <w:t>计算机科学与探索</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6713B">
    <w:pPr>
      <w:spacing w:before="0" w:after="0" w:line="200" w:lineRule="exact"/>
      <w:ind w:firstLine="0"/>
      <w:jc w:val="center"/>
    </w:pPr>
    <w:r>
      <w:rPr>
        <w:rFonts w:ascii="Times New Roman" w:hAnsi="Times New Roman" w:eastAsia="宋体"/>
        <w:sz w:val="18"/>
      </w:rPr>
      <w:t>计算机科学与探索</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1A3F5">
    <w:pPr>
      <w:spacing w:before="0" w:after="0" w:line="200" w:lineRule="exact"/>
      <w:ind w:firstLine="0"/>
      <w:jc w:val="center"/>
    </w:pPr>
    <w:r>
      <w:rPr>
        <w:rFonts w:ascii="Times New Roman" w:hAnsi="Times New Roman" w:eastAsia="宋体"/>
        <w:sz w:val="18"/>
      </w:rPr>
      <w:t>计算机科学与探索</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43C90">
    <w:pPr>
      <w:spacing w:before="0" w:after="0" w:line="200" w:lineRule="exact"/>
      <w:ind w:firstLine="0"/>
      <w:jc w:val="center"/>
    </w:pPr>
    <w:r>
      <w:rPr>
        <w:rFonts w:ascii="Times New Roman" w:hAnsi="Times New Roman" w:eastAsia="宋体"/>
        <w:sz w:val="18"/>
      </w:rPr>
      <w:t>计算机科学与探索</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EB267">
    <w:pPr>
      <w:spacing w:before="0" w:after="0" w:line="200" w:lineRule="exact"/>
      <w:ind w:firstLine="0"/>
      <w:jc w:val="center"/>
    </w:pPr>
    <w:r>
      <w:rPr>
        <w:rFonts w:ascii="Times New Roman" w:hAnsi="Times New Roman" w:eastAsia="宋体"/>
        <w:sz w:val="18"/>
      </w:rPr>
      <w:t>计算机科学与探索</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5DE45">
    <w:pPr>
      <w:spacing w:before="0" w:after="0" w:line="200" w:lineRule="exact"/>
      <w:ind w:firstLine="0"/>
      <w:jc w:val="center"/>
    </w:pPr>
    <w:r>
      <w:rPr>
        <w:rFonts w:ascii="Times New Roman" w:hAnsi="Times New Roman" w:eastAsia="宋体"/>
        <w:sz w:val="18"/>
      </w:rPr>
      <w:t>计算机科学与探索</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454E1">
    <w:pPr>
      <w:spacing w:before="0" w:after="0" w:line="200" w:lineRule="exact"/>
      <w:ind w:firstLine="0"/>
      <w:jc w:val="center"/>
    </w:pPr>
    <w:r>
      <w:rPr>
        <w:rFonts w:ascii="Times New Roman" w:hAnsi="Times New Roman" w:eastAsia="宋体"/>
        <w:sz w:val="18"/>
      </w:rPr>
      <w:t>计算机科学与探索</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936F7">
    <w:pPr>
      <w:spacing w:before="0" w:after="0" w:line="200" w:lineRule="exact"/>
      <w:ind w:firstLine="0"/>
      <w:jc w:val="center"/>
    </w:pPr>
    <w:r>
      <w:rPr>
        <w:rFonts w:ascii="Times New Roman" w:hAnsi="Times New Roman" w:eastAsia="宋体"/>
        <w:sz w:val="18"/>
      </w:rPr>
      <w:t>计算机科学与探索</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A9FF8">
    <w:pPr>
      <w:spacing w:before="0" w:after="0" w:line="200" w:lineRule="exact"/>
      <w:ind w:firstLine="0"/>
      <w:jc w:val="center"/>
    </w:pPr>
    <w:r>
      <w:rPr>
        <w:rFonts w:ascii="Times New Roman" w:hAnsi="Times New Roman" w:eastAsia="宋体"/>
        <w:sz w:val="18"/>
      </w:rPr>
      <w:t>计算机科学与探索</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23251">
    <w:pPr>
      <w:spacing w:before="0" w:after="0" w:line="200" w:lineRule="exact"/>
      <w:ind w:firstLine="0"/>
      <w:jc w:val="center"/>
    </w:pPr>
    <w:r>
      <w:rPr>
        <w:rFonts w:ascii="Times New Roman" w:hAnsi="Times New Roman" w:eastAsia="宋体"/>
        <w:sz w:val="18"/>
      </w:rPr>
      <w:t>计算机科学与探索</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D224A">
    <w:pPr>
      <w:spacing w:before="0" w:after="0" w:line="200" w:lineRule="exact"/>
      <w:ind w:firstLine="0"/>
      <w:jc w:val="center"/>
    </w:pPr>
    <w:r>
      <w:rPr>
        <w:rFonts w:ascii="Times New Roman" w:hAnsi="Times New Roman" w:eastAsia="宋体"/>
        <w:sz w:val="18"/>
      </w:rPr>
      <w:t>计算机科学与探索</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8D887">
    <w:pPr>
      <w:spacing w:before="0" w:after="0" w:line="200" w:lineRule="exact"/>
      <w:ind w:firstLine="0"/>
      <w:jc w:val="center"/>
    </w:pPr>
    <w:r>
      <w:rPr>
        <w:rFonts w:ascii="Times New Roman" w:hAnsi="Times New Roman" w:eastAsia="宋体"/>
        <w:sz w:val="18"/>
      </w:rPr>
      <w:t>计算机科学与探索</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84CC5">
    <w:pPr>
      <w:spacing w:before="0" w:after="0" w:line="200" w:lineRule="exact"/>
      <w:ind w:firstLine="0"/>
      <w:jc w:val="center"/>
    </w:pPr>
    <w:r>
      <w:rPr>
        <w:rFonts w:ascii="Times New Roman" w:hAnsi="Times New Roman" w:eastAsia="宋体"/>
        <w:sz w:val="18"/>
      </w:rPr>
      <w:t>计算机科学与探索</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891B8">
    <w:pPr>
      <w:spacing w:before="0" w:after="0" w:line="200" w:lineRule="exact"/>
      <w:ind w:firstLine="0"/>
      <w:jc w:val="center"/>
    </w:pPr>
    <w:r>
      <w:rPr>
        <w:rFonts w:ascii="Times New Roman" w:hAnsi="Times New Roman" w:eastAsia="宋体"/>
        <w:sz w:val="18"/>
      </w:rPr>
      <w:t>计算机科学与探索</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D55B2">
    <w:pPr>
      <w:spacing w:before="0" w:after="0" w:line="200" w:lineRule="exact"/>
      <w:ind w:firstLine="0"/>
      <w:jc w:val="center"/>
    </w:pPr>
    <w:r>
      <w:rPr>
        <w:rFonts w:ascii="Times New Roman" w:hAnsi="Times New Roman" w:eastAsia="宋体"/>
        <w:sz w:val="18"/>
      </w:rPr>
      <w:t>计算机科学与探索</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8F657">
    <w:pPr>
      <w:spacing w:before="0" w:after="0" w:line="200" w:lineRule="exact"/>
      <w:ind w:firstLine="0"/>
      <w:jc w:val="center"/>
    </w:pPr>
    <w:r>
      <w:rPr>
        <w:rFonts w:ascii="Times New Roman" w:hAnsi="Times New Roman" w:eastAsia="宋体"/>
        <w:sz w:val="18"/>
      </w:rPr>
      <w:t>计算机科学与探索</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71CB5">
    <w:pPr>
      <w:spacing w:before="0" w:after="0" w:line="200" w:lineRule="exact"/>
      <w:ind w:firstLine="0"/>
      <w:jc w:val="center"/>
    </w:pPr>
    <w:r>
      <w:rPr>
        <w:rFonts w:ascii="Times New Roman" w:hAnsi="Times New Roman" w:eastAsia="宋体"/>
        <w:sz w:val="18"/>
      </w:rPr>
      <w:t>计算机科学与探索</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C1AD0">
    <w:pPr>
      <w:spacing w:before="0" w:after="0" w:line="200" w:lineRule="exact"/>
      <w:ind w:firstLine="0"/>
      <w:jc w:val="center"/>
    </w:pPr>
    <w:r>
      <w:rPr>
        <w:rFonts w:ascii="Times New Roman" w:hAnsi="Times New Roman" w:eastAsia="宋体"/>
        <w:sz w:val="18"/>
      </w:rPr>
      <w:t>计算机科学与探索</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29F2A">
    <w:pPr>
      <w:spacing w:before="0" w:after="0" w:line="200" w:lineRule="exact"/>
      <w:ind w:firstLine="0"/>
      <w:jc w:val="center"/>
    </w:pPr>
    <w:r>
      <w:rPr>
        <w:rFonts w:ascii="Times New Roman" w:hAnsi="Times New Roman" w:eastAsia="宋体"/>
        <w:sz w:val="18"/>
      </w:rPr>
      <w:t>计算机科学与探索</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E2287">
    <w:pPr>
      <w:spacing w:before="0" w:after="0" w:line="200" w:lineRule="exact"/>
      <w:ind w:firstLine="0"/>
      <w:jc w:val="center"/>
    </w:pPr>
    <w:r>
      <w:rPr>
        <w:rFonts w:ascii="Times New Roman" w:hAnsi="Times New Roman" w:eastAsia="宋体"/>
        <w:sz w:val="18"/>
      </w:rPr>
      <w:t>计算机科学与探索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4B0F7A"/>
    <w:multiLevelType w:val="multilevel"/>
    <w:tmpl w:val="664B0F7A"/>
    <w:lvl w:ilvl="0" w:tentative="0">
      <w:start w:val="1"/>
      <w:numFmt w:val="decimal"/>
      <w:pStyle w:val="46"/>
      <w:lvlText w:val="[%1]"/>
      <w:lvlJc w:val="right"/>
      <w:pPr>
        <w:tabs>
          <w:tab w:val="left" w:pos="397"/>
        </w:tabs>
        <w:ind w:left="397" w:hanging="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赵春艳">
    <w15:presenceInfo w15:providerId="WPS Office" w15:userId="5652041858"/>
  </w15:person>
</w15:people>
</file>

<file path=word/settings.xml><?xml version="1.0" encoding="utf-8"?>
<ns0:settings xmlns:ns0="http://schemas.openxmlformats.org/wordprocessingml/2006/main" xmlns:ns1="http://schemas.openxmlformats.org/markup-compatibility/2006" xmlns:ns2="http://schemas.openxmlformats.org/officeDocument/2006/relationships" xmlns:ns3="http://schemas.openxmlformats.org/officeDocument/2006/math" xmlns:ns4="http://www.wps.cn/officeDocument/2013/wpsCustomData" ns1:Ignorable="w14">
  <ns0:zoom ns0:percent="116"/>
  <ns0:bordersDoNotSurroundHeader ns0:val="0"/>
  <ns0:bordersDoNotSurroundFooter ns0:val="0"/>
  <ns0:stylePaneFormatFilter ns0:val="3F01" ns0:allStyles="1" ns0:customStyles="0" ns0:latentStyles="0" ns0:stylesInUse="0" ns0:headingStyles="0" ns0:numberingStyles="0" ns0:tableStyles="0" ns0:directFormattingOnRuns="1" ns0:directFormattingOnParagraphs="1" ns0:directFormattingOnNumbering="1" ns0:directFormattingOnTables="1" ns0:clearFormatting="1" ns0:top3HeadingStyles="1" ns0:visibleStyles="0" ns0:alternateStyleNames="0"/>
  <ns0:attachedTemplate ns2:id="rId1"/>
  <ns0:documentProtection ns0:enforcement="0"/>
  <ns0:defaultTabStop ns0:val="420"/>
  <ns0:autoHyphenation/>
  <ns0:hyphenationZone ns0:val="357"/>
  <ns0:doNotHyphenateCaps/>
  <ns0:evenAndOddHeaders ns0:val="1"/>
  <ns0:drawingGridHorizontalSpacing ns0:val="112"/>
  <ns0:drawingGridVerticalSpacing ns0:val="299"/>
  <ns0:displayHorizontalDrawingGridEvery ns0:val="1"/>
  <ns0:displayVerticalDrawingGridEvery ns0:val="1"/>
  <ns0:doNotShadeFormData ns0:val="1"/>
  <ns0:noPunctuationKerning ns0:val="1"/>
  <ns0:characterSpacingControl ns0:val="compressPunctuation"/>
  <ns0:footnotePr>
    <ns0:footnote ns0:id="0"/>
    <ns0:footnote ns0:id="1"/>
  </ns0:footnotePr>
  <ns0:endnotePr>
    <ns0:endnote ns0:id="0"/>
    <ns0:endnote ns0:id="1"/>
  </ns0:endnotePr>
  <ns0:compat>
    <ns0:spaceForUL/>
    <ns0:balanceSingleByteDoubleByteWidth/>
    <ns0:doNotLeaveBackslashAlone/>
    <ns0:ulTrailSpace/>
    <ns0:doNotExpandShiftReturn/>
    <ns0:adjustLineHeightInTable/>
    <ns0:doNotWrapTextWithPunct/>
    <ns0:doNotUseEastAsianBreakRules/>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
  <ns0:docVars>
    <ns0:docVar ns0:name="commondata" ns0:val="eyJoZGlkIjoiM2U1N2EzZmI0M2VhY2ZhMDRmMDZmODU0Y2Q2NDUwMWUifQ=="/>
  </ns0:docVars>
  <ns0:rsids>
    <ns0:rsidRoot ns0:val="00DD7751"/>
    <ns0:rsid ns0:val="00005CFD"/>
    <ns0:rsid ns0:val="00011807"/>
    <ns0:rsid ns0:val="00030EC8"/>
    <ns0:rsid ns0:val="00062942"/>
    <ns0:rsid ns0:val="00065AF5"/>
    <ns0:rsid ns0:val="00092FDB"/>
    <ns0:rsid ns0:val="000A7933"/>
    <ns0:rsid ns0:val="000B33B2"/>
    <ns0:rsid ns0:val="000E4AB0"/>
    <ns0:rsid ns0:val="000F47BB"/>
    <ns0:rsid ns0:val="00102E71"/>
    <ns0:rsid ns0:val="00104933"/>
    <ns0:rsid ns0:val="00124A00"/>
    <ns0:rsid ns0:val="00125ECE"/>
    <ns0:rsid ns0:val="00126DFB"/>
    <ns0:rsid ns0:val="00127C36"/>
    <ns0:rsid ns0:val="001325E7"/>
    <ns0:rsid ns0:val="0013393F"/>
    <ns0:rsid ns0:val="00140C1F"/>
    <ns0:rsid ns0:val="00171B26"/>
    <ns0:rsid ns0:val="00175948"/>
    <ns0:rsid ns0:val="001823F5"/>
    <ns0:rsid ns0:val="00187620"/>
    <ns0:rsid ns0:val="001A3230"/>
    <ns0:rsid ns0:val="001D1514"/>
    <ns0:rsid ns0:val="001E2B0D"/>
    <ns0:rsid ns0:val="001E7A55"/>
    <ns0:rsid ns0:val="002046FE"/>
    <ns0:rsid ns0:val="00207568"/>
    <ns0:rsid ns0:val="00262D7B"/>
    <ns0:rsid ns0:val="00274B15"/>
    <ns0:rsid ns0:val="00281282"/>
    <ns0:rsid ns0:val="00285662"/>
    <ns0:rsid ns0:val="002909D7"/>
    <ns0:rsid ns0:val="002929B9"/>
    <ns0:rsid ns0:val="002A5AAF"/>
    <ns0:rsid ns0:val="002A6809"/>
    <ns0:rsid ns0:val="002B05AD"/>
    <ns0:rsid ns0:val="002F1962"/>
    <ns0:rsid ns0:val="00311726"/>
    <ns0:rsid ns0:val="00316198"/>
    <ns0:rsid ns0:val="00321B34"/>
    <ns0:rsid ns0:val="00325FE7"/>
    <ns0:rsid ns0:val="0034661D"/>
    <ns0:rsid ns0:val="00363096"/>
    <ns0:rsid ns0:val="0037513A"/>
    <ns0:rsid ns0:val="00391529"/>
    <ns0:rsid ns0:val="003A3B03"/>
    <ns0:rsid ns0:val="003A7A49"/>
    <ns0:rsid ns0:val="003B2B4A"/>
    <ns0:rsid ns0:val="003C0413"/>
    <ns0:rsid ns0:val="003D283B"/>
    <ns0:rsid ns0:val="003F4D96"/>
    <ns0:rsid ns0:val="00410857"/>
    <ns0:rsid ns0:val="00425EF8"/>
    <ns0:rsid ns0:val="00427D2F"/>
    <ns0:rsid ns0:val="00430C21"/>
    <ns0:rsid ns0:val="00443352"/>
    <ns0:rsid ns0:val="004517D9"/>
    <ns0:rsid ns0:val="004712CA"/>
    <ns0:rsid ns0:val="00471CCD"/>
    <ns0:rsid ns0:val="004734DC"/>
    <ns0:rsid ns0:val="00492674"/>
    <ns0:rsid ns0:val="00496EA3"/>
    <ns0:rsid ns0:val="004A3F07"/>
    <ns0:rsid ns0:val="004A5E16"/>
    <ns0:rsid ns0:val="004D0745"/>
    <ns0:rsid ns0:val="004E3926"/>
    <ns0:rsid ns0:val="005020CC"/>
    <ns0:rsid ns0:val="00504539"/>
    <ns0:rsid ns0:val="00512470"/>
    <ns0:rsid ns0:val="00521C56"/>
    <ns0:rsid ns0:val="00541BE8"/>
    <ns0:rsid ns0:val="00561FB4"/>
    <ns0:rsid ns0:val="005656AE"/>
    <ns0:rsid ns0:val="0058691B"/>
    <ns0:rsid ns0:val="00593843"/>
    <ns0:rsid ns0:val="005A4FC7"/>
    <ns0:rsid ns0:val="005A5381"/>
    <ns0:rsid ns0:val="005B36C3"/>
    <ns0:rsid ns0:val="005D527B"/>
    <ns0:rsid ns0:val="005E0C60"/>
    <ns0:rsid ns0:val="005E5E46"/>
    <ns0:rsid ns0:val="005F3271"/>
    <ns0:rsid ns0:val="0061442D"/>
    <ns0:rsid ns0:val="0061493A"/>
    <ns0:rsid ns0:val="00627866"/>
    <ns0:rsid ns0:val="00630FC2"/>
    <ns0:rsid ns0:val="00646934"/>
    <ns0:rsid ns0:val="00647BF1"/>
    <ns0:rsid ns0:val="00672075"/>
    <ns0:rsid ns0:val="00682CEF"/>
    <ns0:rsid ns0:val="00687DD2"/>
    <ns0:rsid ns0:val="00692B1C"/>
    <ns0:rsid ns0:val="0069568D"/>
    <ns0:rsid ns0:val="0069734B"/>
    <ns0:rsid ns0:val="006A2B22"/>
    <ns0:rsid ns0:val="006B0F74"/>
    <ns0:rsid ns0:val="006B76C8"/>
    <ns0:rsid ns0:val="006C0A28"/>
    <ns0:rsid ns0:val="006C5969"/>
    <ns0:rsid ns0:val="006E5593"/>
    <ns0:rsid ns0:val="006E660F"/>
    <ns0:rsid ns0:val="006F0041"/>
    <ns0:rsid ns0:val="006F0A71"/>
    <ns0:rsid ns0:val="006F24B8"/>
    <ns0:rsid ns0:val="006F38E5"/>
    <ns0:rsid ns0:val="007007E1"/>
    <ns0:rsid ns0:val="00706FC3"/>
    <ns0:rsid ns0:val="00710883"/>
    <ns0:rsid ns0:val="0071098E"/>
    <ns0:rsid ns0:val="007165B6"/>
    <ns0:rsid ns0:val="00717396"/>
    <ns0:rsid ns0:val="00720303"/>
    <ns0:rsid ns0:val="007301C6"/>
    <ns0:rsid ns0:val="00737C66"/>
    <ns0:rsid ns0:val="00742E57"/>
    <ns0:rsid ns0:val="00752567"/>
    <ns0:rsid ns0:val="007852FB"/>
    <ns0:rsid ns0:val="00795AD4"/>
    <ns0:rsid ns0:val="007A57FD"/>
    <ns0:rsid ns0:val="007D3B77"/>
    <ns0:rsid ns0:val="007F243C"/>
    <ns0:rsid ns0:val="007F5FD4"/>
    <ns0:rsid ns0:val="00807051"/>
    <ns0:rsid ns0:val="00811E54"/>
    <ns0:rsid ns0:val="00821102"/>
    <ns0:rsid ns0:val="00836F37"/>
    <ns0:rsid ns0:val="008415B3"/>
    <ns0:rsid ns0:val="0084726E"/>
    <ns0:rsid ns0:val="00852397"/>
    <ns0:rsid ns0:val="00855A85"/>
    <ns0:rsid ns0:val="008717C2"/>
    <ns0:rsid ns0:val="00880E03"/>
    <ns0:rsid ns0:val="008A101C"/>
    <ns0:rsid ns0:val="008A33BB"/>
    <ns0:rsid ns0:val="008A618D"/>
    <ns0:rsid ns0:val="008B5EE6"/>
    <ns0:rsid ns0:val="008C48D2"/>
    <ns0:rsid ns0:val="008E29E7"/>
    <ns0:rsid ns0:val="008E311A"/>
    <ns0:rsid ns0:val="008F3E45"/>
    <ns0:rsid ns0:val="009129E6"/>
    <ns0:rsid ns0:val="00927BA4"/>
    <ns0:rsid ns0:val="00930393"/>
    <ns0:rsid ns0:val="0094671C"/>
    <ns0:rsid ns0:val="0095163F"/>
    <ns0:rsid ns0:val="00953B6D"/>
    <ns0:rsid ns0:val="00954AA2"/>
    <ns0:rsid ns0:val="00957851"/>
    <ns0:rsid ns0:val="009601A2"/>
    <ns0:rsid ns0:val="009603F3"/>
    <ns0:rsid ns0:val="00971BF5"/>
    <ns0:rsid ns0:val="009C00A6"/>
    <ns0:rsid ns0:val="009C219A"/>
    <ns0:rsid ns0:val="009C3A4D"/>
    <ns0:rsid ns0:val="009D1581"/>
    <ns0:rsid ns0:val="009D173E"/>
    <ns0:rsid ns0:val="009E12B4"/>
    <ns0:rsid ns0:val="009F1E94"/>
    <ns0:rsid ns0:val="00A1228C"/>
    <ns0:rsid ns0:val="00A22196"/>
    <ns0:rsid ns0:val="00A32381"/>
    <ns0:rsid ns0:val="00A528BC"/>
    <ns0:rsid ns0:val="00A5456A"/>
    <ns0:rsid ns0:val="00A704A8"/>
    <ns0:rsid ns0:val="00A81F18"/>
    <ns0:rsid ns0:val="00A844BF"/>
    <ns0:rsid ns0:val="00AC548C"/>
    <ns0:rsid ns0:val="00AD7D5F"/>
    <ns0:rsid ns0:val="00AF7E14"/>
    <ns0:rsid ns0:val="00B0017D"/>
    <ns0:rsid ns0:val="00B02A2B"/>
    <ns0:rsid ns0:val="00B30964"/>
    <ns0:rsid ns0:val="00B3126B"/>
    <ns0:rsid ns0:val="00B46DC9"/>
    <ns0:rsid ns0:val="00B47A48"/>
    <ns0:rsid ns0:val="00B50E6B"/>
    <ns0:rsid ns0:val="00B534DA"/>
    <ns0:rsid ns0:val="00B579CE"/>
    <ns0:rsid ns0:val="00B61B28"/>
    <ns0:rsid ns0:val="00B66F58"/>
    <ns0:rsid ns0:val="00B77187"/>
    <ns0:rsid ns0:val="00B877FB"/>
    <ns0:rsid ns0:val="00BA5026"/>
    <ns0:rsid ns0:val="00BB289C"/>
    <ns0:rsid ns0:val="00BB53E8"/>
    <ns0:rsid ns0:val="00BE1306"/>
    <ns0:rsid ns0:val="00C132F9"/>
    <ns0:rsid ns0:val="00C31B06"/>
    <ns0:rsid ns0:val="00C36DE8"/>
    <ns0:rsid ns0:val="00C51506"/>
    <ns0:rsid ns0:val="00C53E3B"/>
    <ns0:rsid ns0:val="00C55DE3"/>
    <ns0:rsid ns0:val="00C72274"/>
    <ns0:rsid ns0:val="00C80585"/>
    <ns0:rsid ns0:val="00CA6AF4"/>
    <ns0:rsid ns0:val="00CA7590"/>
    <ns0:rsid ns0:val="00CB44BA"/>
    <ns0:rsid ns0:val="00CB7F98"/>
    <ns0:rsid ns0:val="00CC26FE"/>
    <ns0:rsid ns0:val="00CC7279"/>
    <ns0:rsid ns0:val="00CD0EAC"/>
    <ns0:rsid ns0:val="00CD3C10"/>
    <ns0:rsid ns0:val="00D075AE"/>
    <ns0:rsid ns0:val="00D36EB5"/>
    <ns0:rsid ns0:val="00D437E0"/>
    <ns0:rsid ns0:val="00D64354"/>
    <ns0:rsid ns0:val="00DA2D6C"/>
    <ns0:rsid ns0:val="00DB19E1"/>
    <ns0:rsid ns0:val="00DC3E70"/>
    <ns0:rsid ns0:val="00DD2F86"/>
    <ns0:rsid ns0:val="00DD7751"/>
    <ns0:rsid ns0:val="00DE6BF6"/>
    <ns0:rsid ns0:val="00DF2B27"/>
    <ns0:rsid ns0:val="00E0715C"/>
    <ns0:rsid ns0:val="00E44206"/>
    <ns0:rsid ns0:val="00E4780A"/>
    <ns0:rsid ns0:val="00E5183C"/>
    <ns0:rsid ns0:val="00E52E8E"/>
    <ns0:rsid ns0:val="00E7519C"/>
    <ns0:rsid ns0:val="00E80626"/>
    <ns0:rsid ns0:val="00E81A59"/>
    <ns0:rsid ns0:val="00E853A2"/>
    <ns0:rsid ns0:val="00EB266D"/>
    <ns0:rsid ns0:val="00EC32C7"/>
    <ns0:rsid ns0:val="00EC4832"/>
    <ns0:rsid ns0:val="00EC7F09"/>
    <ns0:rsid ns0:val="00EE3BFC"/>
    <ns0:rsid ns0:val="00EF4CA9"/>
    <ns0:rsid ns0:val="00F07032"/>
    <ns0:rsid ns0:val="00F12ECA"/>
    <ns0:rsid ns0:val="00F13829"/>
    <ns0:rsid ns0:val="00F2476D"/>
    <ns0:rsid ns0:val="00F80FA6"/>
    <ns0:rsid ns0:val="00FA0D8D"/>
    <ns0:rsid ns0:val="00FB04E1"/>
    <ns0:rsid ns0:val="00FB2D25"/>
    <ns0:rsid ns0:val="00FC5A98"/>
    <ns0:rsid ns0:val="00FD7C86"/>
    <ns0:rsid ns0:val="00FE3965"/>
    <ns0:rsid ns0:val="155760AC"/>
    <ns0:rsid ns0:val="5FF297CD"/>
    <ns0:rsid ns0:val="69915C81"/>
    <ns0:rsid ns0:val="7EE7F1CF"/>
    <ns0:rsid ns0:val="CF7E7B63"/>
  </ns0:rsids>
  <ns3:mathPr>
    <ns3:mathFont ns3:val="Cambria Math"/>
    <ns3:brkBin ns3:val="before"/>
    <ns3:brkBinSub ns3:val="--"/>
    <ns3:smallFrac ns3:val="1"/>
    <ns3:dispDef/>
    <ns3:lMargin ns3:val="0"/>
    <ns3:rMargin ns3:val="0"/>
    <ns3:defJc ns3:val="centerGroup"/>
    <ns3:wrapIndent ns3:val="1440"/>
    <ns3:intLim ns3:val="subSup"/>
    <ns3:naryLim ns3:val="undOvr"/>
  </ns3:mathPr>
  <ns0:themeFontLang ns0:val="en-US" ns0:eastAsia="zh-CN"/>
  <ns0:clrSchemeMapping ns0:bg1="light1" ns0:t1="dark1" ns0:bg2="light2" ns0:t2="dark2" ns0:accent1="accent1" ns0:accent2="accent2" ns0:accent3="accent3" ns0:accent4="accent4" ns0:accent5="accent5" ns0:accent6="accent6" ns0:hyperlink="hyperlink" ns0:followedHyperlink="followedHyperlink"/>
  <ns0:doNotIncludeSubdocsInStats/>
  <ns1:AlternateContent>
    <ns1:Choice Requires="wpsCustomData">
      <ns4:typoFeatureVersion val="1"/>
    </ns1:Choice>
  </ns1:AlternateContent>
</ns0: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64" w:lineRule="auto"/>
      <w:ind w:firstLine="510"/>
      <w:jc w:val="both"/>
    </w:pPr>
    <w:rPr>
      <w:rFonts w:ascii="Times New Roman" w:hAnsi="Times New Roman" w:eastAsia="方正书宋简体" w:cs="Times New Roman"/>
      <w:snapToGrid w:val="0"/>
      <w:spacing w:val="2"/>
      <w:kern w:val="2"/>
      <w:sz w:val="22"/>
      <w:szCs w:val="24"/>
      <w:lang w:val="en-US" w:eastAsia="zh-CN" w:bidi="ar-SA"/>
    </w:rPr>
  </w:style>
  <w:style w:type="paragraph" w:styleId="2">
    <w:name w:val="heading 1"/>
    <w:basedOn w:val="1"/>
    <w:next w:val="1"/>
    <w:qFormat/>
    <w:uiPriority w:val="0"/>
    <w:pPr>
      <w:keepNext/>
      <w:keepLines/>
      <w:spacing w:before="800" w:after="360" w:line="0" w:lineRule="atLeast"/>
      <w:ind w:firstLine="0"/>
      <w:jc w:val="left"/>
      <w:outlineLvl w:val="0"/>
    </w:pPr>
    <w:rPr>
      <w:rFonts w:eastAsia="方正大标宋简体"/>
      <w:bCs/>
      <w:kern w:val="44"/>
      <w:sz w:val="36"/>
      <w:szCs w:val="44"/>
    </w:rPr>
  </w:style>
  <w:style w:type="paragraph" w:styleId="3">
    <w:name w:val="heading 2"/>
    <w:basedOn w:val="1"/>
    <w:next w:val="1"/>
    <w:qFormat/>
    <w:uiPriority w:val="0"/>
    <w:pPr>
      <w:keepNext/>
      <w:keepLines/>
      <w:spacing w:before="160" w:after="100" w:line="0" w:lineRule="atLeast"/>
      <w:ind w:firstLine="0"/>
      <w:jc w:val="left"/>
      <w:outlineLvl w:val="1"/>
    </w:pPr>
    <w:rPr>
      <w:rFonts w:eastAsia="方正楷体简体"/>
      <w:bCs/>
      <w:sz w:val="24"/>
      <w:szCs w:val="32"/>
    </w:rPr>
  </w:style>
  <w:style w:type="paragraph" w:styleId="4">
    <w:name w:val="heading 3"/>
    <w:basedOn w:val="1"/>
    <w:next w:val="1"/>
    <w:qFormat/>
    <w:uiPriority w:val="0"/>
    <w:pPr>
      <w:keepNext/>
      <w:keepLines/>
      <w:spacing w:before="120" w:after="120"/>
      <w:ind w:right="680"/>
      <w:jc w:val="left"/>
      <w:outlineLvl w:val="2"/>
    </w:pPr>
    <w:rPr>
      <w:rFonts w:eastAsia="仿宋_GB2312"/>
      <w:bCs/>
      <w:sz w:val="18"/>
      <w:szCs w:val="32"/>
    </w:rPr>
  </w:style>
  <w:style w:type="paragraph" w:styleId="5">
    <w:name w:val="heading 4"/>
    <w:basedOn w:val="1"/>
    <w:next w:val="1"/>
    <w:qFormat/>
    <w:uiPriority w:val="0"/>
    <w:pPr>
      <w:keepNext/>
      <w:spacing w:before="440" w:after="440" w:line="0" w:lineRule="atLeast"/>
      <w:ind w:right="680" w:firstLine="0"/>
      <w:outlineLvl w:val="3"/>
    </w:pPr>
    <w:rPr>
      <w:b/>
      <w:bCs/>
      <w:snapToGrid/>
      <w:sz w:val="28"/>
      <w:szCs w:val="20"/>
    </w:rPr>
  </w:style>
  <w:style w:type="paragraph" w:styleId="6">
    <w:name w:val="heading 5"/>
    <w:basedOn w:val="1"/>
    <w:next w:val="1"/>
    <w:qFormat/>
    <w:uiPriority w:val="0"/>
    <w:pPr>
      <w:keepNext/>
      <w:spacing w:before="120" w:after="80"/>
      <w:ind w:right="680"/>
      <w:outlineLvl w:val="4"/>
    </w:pPr>
    <w:rPr>
      <w:rFonts w:eastAsia="宋体"/>
      <w:bCs/>
      <w:color w:val="000000"/>
      <w:sz w:val="24"/>
      <w:szCs w:val="21"/>
    </w:rPr>
  </w:style>
  <w:style w:type="paragraph" w:styleId="7">
    <w:name w:val="heading 6"/>
    <w:basedOn w:val="1"/>
    <w:next w:val="1"/>
    <w:qFormat/>
    <w:uiPriority w:val="0"/>
    <w:pPr>
      <w:keepNext/>
      <w:spacing w:before="120" w:after="360"/>
      <w:ind w:firstLine="0"/>
      <w:outlineLvl w:val="5"/>
    </w:pPr>
    <w:rPr>
      <w:bCs/>
      <w:sz w:val="20"/>
    </w:rPr>
  </w:style>
  <w:style w:type="paragraph" w:styleId="8">
    <w:name w:val="heading 7"/>
    <w:basedOn w:val="1"/>
    <w:next w:val="1"/>
    <w:qFormat/>
    <w:uiPriority w:val="0"/>
    <w:pPr>
      <w:keepNext/>
      <w:spacing w:before="240"/>
      <w:ind w:firstLine="0"/>
      <w:jc w:val="left"/>
      <w:outlineLvl w:val="6"/>
    </w:pPr>
    <w:rPr>
      <w:rFonts w:eastAsia="方正小标宋简体"/>
      <w:bCs/>
      <w:sz w:val="24"/>
    </w:rPr>
  </w:style>
  <w:style w:type="paragraph" w:styleId="9">
    <w:name w:val="heading 8"/>
    <w:basedOn w:val="1"/>
    <w:next w:val="1"/>
    <w:qFormat/>
    <w:uiPriority w:val="0"/>
    <w:pPr>
      <w:keepNext/>
      <w:ind w:firstLine="0"/>
      <w:outlineLvl w:val="7"/>
    </w:pPr>
    <w:rPr>
      <w:rFonts w:eastAsia="方正小标宋简体"/>
      <w:bCs/>
      <w:sz w:val="24"/>
    </w:rPr>
  </w:style>
  <w:style w:type="paragraph" w:styleId="10">
    <w:name w:val="heading 9"/>
    <w:basedOn w:val="1"/>
    <w:next w:val="1"/>
    <w:qFormat/>
    <w:uiPriority w:val="0"/>
    <w:pPr>
      <w:keepNext/>
      <w:spacing w:before="200" w:after="120"/>
      <w:outlineLvl w:val="8"/>
    </w:pPr>
    <w:rPr>
      <w:rFonts w:eastAsia="方正小标宋简体"/>
      <w:bCs/>
      <w:sz w:val="21"/>
    </w:rPr>
  </w:style>
  <w:style w:type="character" w:default="1" w:styleId="31">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napToGrid/>
      <w:szCs w:val="20"/>
    </w:rPr>
  </w:style>
  <w:style w:type="paragraph" w:styleId="12">
    <w:name w:val="caption"/>
    <w:basedOn w:val="1"/>
    <w:next w:val="1"/>
    <w:qFormat/>
    <w:uiPriority w:val="0"/>
    <w:rPr>
      <w:i/>
      <w:iCs/>
    </w:rPr>
  </w:style>
  <w:style w:type="paragraph" w:styleId="13">
    <w:name w:val="Document Map"/>
    <w:basedOn w:val="1"/>
    <w:semiHidden/>
    <w:qFormat/>
    <w:uiPriority w:val="0"/>
    <w:pPr>
      <w:shd w:val="clear" w:color="auto" w:fill="000080"/>
      <w:snapToGrid/>
      <w:spacing w:line="240" w:lineRule="auto"/>
      <w:ind w:firstLine="0"/>
    </w:pPr>
    <w:rPr>
      <w:rFonts w:eastAsia="宋体"/>
      <w:snapToGrid/>
      <w:spacing w:val="0"/>
      <w:sz w:val="21"/>
    </w:rPr>
  </w:style>
  <w:style w:type="paragraph" w:styleId="14">
    <w:name w:val="annotation text"/>
    <w:basedOn w:val="1"/>
    <w:semiHidden/>
    <w:qFormat/>
    <w:uiPriority w:val="0"/>
    <w:pPr>
      <w:snapToGrid/>
      <w:spacing w:line="240" w:lineRule="auto"/>
      <w:jc w:val="left"/>
    </w:pPr>
    <w:rPr>
      <w:rFonts w:eastAsia="宋体"/>
      <w:snapToGrid/>
      <w:spacing w:val="0"/>
      <w:sz w:val="21"/>
      <w:szCs w:val="21"/>
    </w:rPr>
  </w:style>
  <w:style w:type="paragraph" w:styleId="15">
    <w:name w:val="Body Text 3"/>
    <w:basedOn w:val="1"/>
    <w:qFormat/>
    <w:uiPriority w:val="0"/>
    <w:rPr>
      <w:sz w:val="16"/>
      <w:szCs w:val="18"/>
    </w:rPr>
  </w:style>
  <w:style w:type="paragraph" w:styleId="16">
    <w:name w:val="Body Text"/>
    <w:basedOn w:val="1"/>
    <w:qFormat/>
    <w:uiPriority w:val="0"/>
    <w:rPr>
      <w:b/>
      <w:bCs/>
      <w:sz w:val="17"/>
    </w:rPr>
  </w:style>
  <w:style w:type="paragraph" w:styleId="17">
    <w:name w:val="Body Text Indent"/>
    <w:basedOn w:val="1"/>
    <w:qFormat/>
    <w:uiPriority w:val="0"/>
    <w:pPr>
      <w:ind w:firstLine="420"/>
    </w:pPr>
    <w:rPr>
      <w:szCs w:val="21"/>
    </w:rPr>
  </w:style>
  <w:style w:type="paragraph" w:styleId="18">
    <w:name w:val="endnote text"/>
    <w:basedOn w:val="1"/>
    <w:semiHidden/>
    <w:qFormat/>
    <w:uiPriority w:val="0"/>
    <w:pPr>
      <w:widowControl/>
      <w:snapToGrid/>
      <w:spacing w:line="240" w:lineRule="auto"/>
      <w:jc w:val="left"/>
    </w:pPr>
    <w:rPr>
      <w:rFonts w:ascii="Arial" w:hAnsi="Arial" w:eastAsia="宋体"/>
      <w:snapToGrid/>
      <w:spacing w:val="0"/>
      <w:kern w:val="0"/>
      <w:szCs w:val="20"/>
      <w:lang w:val="de-DE" w:eastAsia="de-DE"/>
    </w:rPr>
  </w:style>
  <w:style w:type="paragraph" w:styleId="19">
    <w:name w:val="Balloon Text"/>
    <w:basedOn w:val="1"/>
    <w:semiHidden/>
    <w:qFormat/>
    <w:uiPriority w:val="0"/>
    <w:pPr>
      <w:snapToGrid/>
      <w:spacing w:line="240" w:lineRule="auto"/>
    </w:pPr>
    <w:rPr>
      <w:rFonts w:eastAsia="宋体"/>
      <w:snapToGrid/>
      <w:spacing w:val="0"/>
      <w:sz w:val="18"/>
      <w:szCs w:val="18"/>
    </w:rPr>
  </w:style>
  <w:style w:type="paragraph" w:styleId="20">
    <w:name w:val="footer"/>
    <w:basedOn w:val="1"/>
    <w:qFormat/>
    <w:uiPriority w:val="0"/>
    <w:pPr>
      <w:tabs>
        <w:tab w:val="center" w:pos="4153"/>
        <w:tab w:val="right" w:pos="8306"/>
      </w:tabs>
      <w:jc w:val="left"/>
    </w:pPr>
    <w:rPr>
      <w:sz w:val="18"/>
      <w:szCs w:val="18"/>
    </w:rPr>
  </w:style>
  <w:style w:type="paragraph" w:styleId="21">
    <w:name w:val="header"/>
    <w:basedOn w:val="1"/>
    <w:link w:val="139"/>
    <w:qFormat/>
    <w:uiPriority w:val="0"/>
    <w:pPr>
      <w:tabs>
        <w:tab w:val="center" w:pos="4153"/>
        <w:tab w:val="right" w:pos="8306"/>
      </w:tabs>
      <w:jc w:val="center"/>
    </w:pPr>
    <w:rPr>
      <w:snapToGrid/>
      <w:sz w:val="18"/>
      <w:szCs w:val="18"/>
    </w:rPr>
  </w:style>
  <w:style w:type="paragraph" w:styleId="22">
    <w:name w:val="Subtitle"/>
    <w:basedOn w:val="1"/>
    <w:next w:val="1"/>
    <w:qFormat/>
    <w:uiPriority w:val="0"/>
    <w:pPr>
      <w:overflowPunct w:val="0"/>
      <w:snapToGrid/>
      <w:spacing w:before="320" w:line="240" w:lineRule="auto"/>
      <w:ind w:firstLine="0"/>
      <w:outlineLvl w:val="0"/>
    </w:pPr>
    <w:rPr>
      <w:rFonts w:eastAsia="黑体"/>
      <w:snapToGrid/>
      <w:spacing w:val="0"/>
      <w:sz w:val="36"/>
      <w:szCs w:val="20"/>
    </w:rPr>
  </w:style>
  <w:style w:type="paragraph" w:styleId="23">
    <w:name w:val="footnote text"/>
    <w:basedOn w:val="1"/>
    <w:qFormat/>
    <w:uiPriority w:val="99"/>
    <w:pPr>
      <w:jc w:val="left"/>
    </w:pPr>
    <w:rPr>
      <w:sz w:val="18"/>
      <w:szCs w:val="18"/>
    </w:rPr>
  </w:style>
  <w:style w:type="paragraph" w:styleId="24">
    <w:name w:val="table of figures"/>
    <w:basedOn w:val="1"/>
    <w:next w:val="1"/>
    <w:semiHidden/>
    <w:qFormat/>
    <w:uiPriority w:val="0"/>
  </w:style>
  <w:style w:type="paragraph" w:styleId="25">
    <w:name w:val="Body Text 2"/>
    <w:basedOn w:val="1"/>
    <w:qFormat/>
    <w:uiPriority w:val="0"/>
    <w:pPr>
      <w:spacing w:after="60"/>
    </w:pPr>
    <w:rPr>
      <w:rFonts w:eastAsia="黑体"/>
      <w:b/>
      <w:bCs/>
      <w:sz w:val="16"/>
    </w:rPr>
  </w:style>
  <w:style w:type="paragraph" w:styleId="26">
    <w:name w:val="Normal (Web)"/>
    <w:basedOn w:val="1"/>
    <w:qFormat/>
    <w:uiPriority w:val="0"/>
    <w:pPr>
      <w:widowControl/>
      <w:snapToGrid/>
      <w:spacing w:before="100" w:beforeAutospacing="1" w:after="100" w:afterAutospacing="1" w:line="240" w:lineRule="auto"/>
      <w:jc w:val="left"/>
    </w:pPr>
    <w:rPr>
      <w:rFonts w:hint="eastAsia" w:ascii="宋体" w:hAnsi="宋体" w:eastAsia="宋体"/>
      <w:snapToGrid/>
      <w:spacing w:val="0"/>
      <w:kern w:val="0"/>
      <w:sz w:val="24"/>
    </w:rPr>
  </w:style>
  <w:style w:type="paragraph" w:styleId="27">
    <w:name w:val="annotation subject"/>
    <w:basedOn w:val="14"/>
    <w:next w:val="14"/>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Simple 1"/>
    <w:basedOn w:val="28"/>
    <w:qFormat/>
    <w:uiPriority w:val="0"/>
    <w:pPr>
      <w:widowControl w:val="0"/>
      <w:snapToGrid w:val="0"/>
      <w:spacing w:line="264" w:lineRule="auto"/>
      <w:ind w:firstLine="51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32">
    <w:name w:val="Strong"/>
    <w:qFormat/>
    <w:uiPriority w:val="0"/>
    <w:rPr>
      <w:b/>
      <w:bCs/>
    </w:rPr>
  </w:style>
  <w:style w:type="character" w:styleId="33">
    <w:name w:val="page number"/>
    <w:basedOn w:val="31"/>
    <w:qFormat/>
    <w:uiPriority w:val="0"/>
  </w:style>
  <w:style w:type="character" w:styleId="34">
    <w:name w:val="FollowedHyperlink"/>
    <w:uiPriority w:val="0"/>
    <w:rPr>
      <w:color w:val="800080"/>
      <w:u w:val="single"/>
    </w:rPr>
  </w:style>
  <w:style w:type="character" w:styleId="35">
    <w:name w:val="Emphasis"/>
    <w:qFormat/>
    <w:uiPriority w:val="0"/>
    <w:rPr>
      <w:i/>
      <w:iCs/>
    </w:rPr>
  </w:style>
  <w:style w:type="character" w:styleId="36">
    <w:name w:val="HTML Typewriter"/>
    <w:qFormat/>
    <w:uiPriority w:val="0"/>
    <w:rPr>
      <w:rFonts w:ascii="宋体" w:hAnsi="宋体" w:eastAsia="宋体" w:cs="宋体"/>
      <w:sz w:val="24"/>
      <w:szCs w:val="24"/>
    </w:rPr>
  </w:style>
  <w:style w:type="character" w:styleId="37">
    <w:name w:val="Hyperlink"/>
    <w:uiPriority w:val="0"/>
    <w:rPr>
      <w:color w:val="0000FF"/>
      <w:u w:val="single"/>
    </w:rPr>
  </w:style>
  <w:style w:type="character" w:styleId="38">
    <w:name w:val="annotation reference"/>
    <w:semiHidden/>
    <w:qFormat/>
    <w:uiPriority w:val="0"/>
    <w:rPr>
      <w:sz w:val="21"/>
      <w:szCs w:val="21"/>
    </w:rPr>
  </w:style>
  <w:style w:type="character" w:styleId="39">
    <w:name w:val="footnote reference"/>
    <w:semiHidden/>
    <w:qFormat/>
    <w:uiPriority w:val="0"/>
    <w:rPr>
      <w:vertAlign w:val="superscript"/>
    </w:rPr>
  </w:style>
  <w:style w:type="paragraph" w:customStyle="1" w:styleId="40">
    <w:name w:val="样式1"/>
    <w:basedOn w:val="1"/>
    <w:qFormat/>
    <w:uiPriority w:val="0"/>
    <w:pPr>
      <w:spacing w:after="160" w:line="288" w:lineRule="auto"/>
      <w:ind w:firstLine="0"/>
      <w:jc w:val="left"/>
    </w:pPr>
    <w:rPr>
      <w:rFonts w:eastAsia="方正楷体简体"/>
      <w:sz w:val="21"/>
    </w:rPr>
  </w:style>
  <w:style w:type="paragraph" w:customStyle="1" w:styleId="41">
    <w:name w:val="样式2"/>
    <w:basedOn w:val="1"/>
    <w:qFormat/>
    <w:uiPriority w:val="0"/>
    <w:pPr>
      <w:spacing w:line="300" w:lineRule="auto"/>
      <w:ind w:firstLine="0"/>
    </w:pPr>
    <w:rPr>
      <w:rFonts w:eastAsia="方正楷体简体"/>
      <w:sz w:val="21"/>
    </w:rPr>
  </w:style>
  <w:style w:type="paragraph" w:customStyle="1" w:styleId="42">
    <w:name w:val="样式3"/>
    <w:basedOn w:val="1"/>
    <w:uiPriority w:val="0"/>
    <w:pPr>
      <w:spacing w:line="280" w:lineRule="exact"/>
      <w:ind w:left="227" w:hanging="227"/>
    </w:pPr>
    <w:rPr>
      <w:spacing w:val="0"/>
      <w:sz w:val="21"/>
      <w:szCs w:val="18"/>
    </w:rPr>
  </w:style>
  <w:style w:type="paragraph" w:customStyle="1" w:styleId="43">
    <w:name w:val="样式4"/>
    <w:basedOn w:val="1"/>
    <w:uiPriority w:val="0"/>
    <w:pPr>
      <w:spacing w:before="200" w:after="80" w:line="336" w:lineRule="auto"/>
      <w:ind w:firstLine="0"/>
    </w:pPr>
    <w:rPr>
      <w:spacing w:val="0"/>
      <w:sz w:val="21"/>
      <w:szCs w:val="18"/>
    </w:rPr>
  </w:style>
  <w:style w:type="character" w:customStyle="1" w:styleId="44">
    <w:name w:val="javascript"/>
    <w:basedOn w:val="31"/>
    <w:uiPriority w:val="0"/>
  </w:style>
  <w:style w:type="paragraph" w:customStyle="1" w:styleId="45">
    <w:name w:val="标题10"/>
    <w:basedOn w:val="1"/>
    <w:uiPriority w:val="0"/>
    <w:pPr>
      <w:spacing w:before="80" w:after="80"/>
    </w:pPr>
    <w:rPr>
      <w:rFonts w:eastAsia="楷体_GB2312"/>
      <w:color w:val="000000"/>
      <w:spacing w:val="10"/>
      <w:szCs w:val="21"/>
    </w:rPr>
  </w:style>
  <w:style w:type="paragraph" w:customStyle="1" w:styleId="46">
    <w:name w:val="参考文献"/>
    <w:basedOn w:val="1"/>
    <w:uiPriority w:val="0"/>
    <w:pPr>
      <w:numPr>
        <w:ilvl w:val="0"/>
        <w:numId w:val="1"/>
      </w:numPr>
      <w:spacing w:line="295" w:lineRule="auto"/>
    </w:pPr>
    <w:rPr>
      <w:color w:val="000000"/>
      <w:sz w:val="18"/>
      <w:szCs w:val="18"/>
    </w:rPr>
  </w:style>
  <w:style w:type="character" w:customStyle="1" w:styleId="47">
    <w:name w:val="datatitle1"/>
    <w:qFormat/>
    <w:uiPriority w:val="0"/>
    <w:rPr>
      <w:b/>
      <w:bCs/>
      <w:color w:val="10619F"/>
      <w:sz w:val="18"/>
      <w:szCs w:val="18"/>
    </w:rPr>
  </w:style>
  <w:style w:type="paragraph" w:customStyle="1" w:styleId="48">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49">
    <w:name w:val="wbr1"/>
    <w:uiPriority w:val="0"/>
    <w:rPr>
      <w:rFonts w:hint="default" w:ascii="Lucida Sans Unicode" w:hAnsi="Lucida Sans Unicode" w:cs="Lucida Sans Unicode"/>
      <w:color w:val="FFFFFF"/>
      <w:spacing w:val="0"/>
      <w:sz w:val="2"/>
      <w:szCs w:val="2"/>
    </w:rPr>
  </w:style>
  <w:style w:type="character" w:customStyle="1" w:styleId="50">
    <w:name w:val="journal_title3"/>
    <w:qFormat/>
    <w:uiPriority w:val="0"/>
    <w:rPr>
      <w:i/>
      <w:iCs/>
    </w:rPr>
  </w:style>
  <w:style w:type="paragraph" w:customStyle="1" w:styleId="51">
    <w:name w:val="毕业论文正文"/>
    <w:basedOn w:val="1"/>
    <w:uiPriority w:val="0"/>
    <w:pPr>
      <w:snapToGrid/>
      <w:spacing w:line="360" w:lineRule="exact"/>
      <w:ind w:firstLine="200" w:firstLineChars="200"/>
    </w:pPr>
    <w:rPr>
      <w:rFonts w:eastAsia="宋体"/>
      <w:snapToGrid/>
      <w:spacing w:val="0"/>
      <w:sz w:val="21"/>
      <w:szCs w:val="21"/>
    </w:rPr>
  </w:style>
  <w:style w:type="paragraph" w:customStyle="1" w:styleId="52">
    <w:name w:val="毕业论文图名表头"/>
    <w:basedOn w:val="1"/>
    <w:uiPriority w:val="0"/>
    <w:pPr>
      <w:snapToGrid/>
      <w:spacing w:beforeLines="50" w:afterLines="50" w:line="240" w:lineRule="exact"/>
      <w:jc w:val="center"/>
    </w:pPr>
    <w:rPr>
      <w:rFonts w:eastAsia="宋体"/>
      <w:b/>
      <w:snapToGrid/>
      <w:spacing w:val="0"/>
      <w:sz w:val="18"/>
      <w:szCs w:val="18"/>
    </w:rPr>
  </w:style>
  <w:style w:type="paragraph" w:customStyle="1" w:styleId="53">
    <w:name w:val="标题2"/>
    <w:basedOn w:val="3"/>
    <w:qFormat/>
    <w:uiPriority w:val="0"/>
    <w:pPr>
      <w:keepLines w:val="0"/>
      <w:snapToGrid/>
      <w:spacing w:beforeLines="100" w:afterLines="100" w:line="240" w:lineRule="auto"/>
      <w:jc w:val="both"/>
    </w:pPr>
    <w:rPr>
      <w:rFonts w:eastAsia="黑体"/>
      <w:bCs w:val="0"/>
      <w:snapToGrid/>
      <w:spacing w:val="0"/>
      <w:sz w:val="28"/>
      <w:szCs w:val="24"/>
    </w:rPr>
  </w:style>
  <w:style w:type="character" w:customStyle="1" w:styleId="54">
    <w:name w:val="毕业论文正文 Char"/>
    <w:qFormat/>
    <w:uiPriority w:val="0"/>
    <w:rPr>
      <w:rFonts w:eastAsia="宋体"/>
      <w:kern w:val="2"/>
      <w:sz w:val="21"/>
      <w:szCs w:val="21"/>
      <w:lang w:val="en-US" w:eastAsia="zh-CN" w:bidi="ar-SA"/>
    </w:rPr>
  </w:style>
  <w:style w:type="character" w:customStyle="1" w:styleId="55">
    <w:name w:val="ti"/>
    <w:basedOn w:val="31"/>
    <w:qFormat/>
    <w:uiPriority w:val="0"/>
  </w:style>
  <w:style w:type="character" w:customStyle="1" w:styleId="56">
    <w:name w:val="a"/>
    <w:basedOn w:val="31"/>
    <w:qFormat/>
    <w:uiPriority w:val="0"/>
  </w:style>
  <w:style w:type="character" w:customStyle="1" w:styleId="57">
    <w:name w:val="aff1"/>
    <w:uiPriority w:val="0"/>
    <w:rPr>
      <w:rFonts w:hint="default" w:ascii="Verdana" w:hAnsi="Verdana"/>
      <w:color w:val="000000"/>
      <w:sz w:val="15"/>
      <w:szCs w:val="15"/>
    </w:rPr>
  </w:style>
  <w:style w:type="character" w:customStyle="1" w:styleId="58">
    <w:name w:val="item first last odd"/>
    <w:basedOn w:val="31"/>
    <w:qFormat/>
    <w:uiPriority w:val="0"/>
  </w:style>
  <w:style w:type="character" w:customStyle="1" w:styleId="59">
    <w:name w:val="标题 2 Char"/>
    <w:uiPriority w:val="0"/>
    <w:rPr>
      <w:rFonts w:ascii="Arial" w:hAnsi="Arial" w:eastAsia="黑体"/>
      <w:b/>
      <w:bCs/>
      <w:kern w:val="2"/>
      <w:sz w:val="32"/>
      <w:szCs w:val="32"/>
    </w:rPr>
  </w:style>
  <w:style w:type="character" w:customStyle="1" w:styleId="60">
    <w:name w:val="页眉 Char"/>
    <w:qFormat/>
    <w:uiPriority w:val="0"/>
    <w:rPr>
      <w:kern w:val="2"/>
      <w:sz w:val="18"/>
      <w:szCs w:val="18"/>
    </w:rPr>
  </w:style>
  <w:style w:type="character" w:customStyle="1" w:styleId="61">
    <w:name w:val="页脚 Char"/>
    <w:uiPriority w:val="0"/>
    <w:rPr>
      <w:kern w:val="2"/>
      <w:sz w:val="18"/>
      <w:szCs w:val="18"/>
    </w:rPr>
  </w:style>
  <w:style w:type="character" w:customStyle="1" w:styleId="62">
    <w:name w:val="标题 3 Char"/>
    <w:uiPriority w:val="0"/>
    <w:rPr>
      <w:rFonts w:ascii="宋体" w:hAnsi="宋体" w:eastAsia="仿宋_GB2312"/>
      <w:b/>
      <w:bCs/>
      <w:sz w:val="21"/>
      <w:szCs w:val="27"/>
    </w:rPr>
  </w:style>
  <w:style w:type="character" w:customStyle="1" w:styleId="63">
    <w:name w:val="纯文本 Char"/>
    <w:qFormat/>
    <w:uiPriority w:val="0"/>
    <w:rPr>
      <w:rFonts w:ascii="宋体" w:hAnsi="Courier New" w:cs="Courier New"/>
      <w:kern w:val="2"/>
      <w:sz w:val="21"/>
      <w:szCs w:val="21"/>
    </w:rPr>
  </w:style>
  <w:style w:type="character" w:customStyle="1" w:styleId="64">
    <w:name w:val="正文文本 Char"/>
    <w:uiPriority w:val="0"/>
    <w:rPr>
      <w:rFonts w:ascii="宋体" w:hAnsi="宋体"/>
      <w:kern w:val="2"/>
      <w:sz w:val="21"/>
      <w:szCs w:val="24"/>
    </w:rPr>
  </w:style>
  <w:style w:type="character" w:customStyle="1" w:styleId="65">
    <w:name w:val="HTML 预设格式 Char"/>
    <w:qFormat/>
    <w:uiPriority w:val="0"/>
    <w:rPr>
      <w:rFonts w:ascii="宋体" w:hAnsi="宋体"/>
      <w:color w:val="000000"/>
      <w:sz w:val="24"/>
      <w:szCs w:val="24"/>
    </w:rPr>
  </w:style>
  <w:style w:type="character" w:customStyle="1" w:styleId="66">
    <w:name w:val="日期 Char"/>
    <w:uiPriority w:val="0"/>
    <w:rPr>
      <w:kern w:val="2"/>
      <w:sz w:val="21"/>
      <w:szCs w:val="24"/>
    </w:rPr>
  </w:style>
  <w:style w:type="character" w:customStyle="1" w:styleId="67">
    <w:name w:val="批注框文本 Char"/>
    <w:uiPriority w:val="0"/>
    <w:rPr>
      <w:kern w:val="2"/>
      <w:sz w:val="18"/>
      <w:szCs w:val="18"/>
    </w:rPr>
  </w:style>
  <w:style w:type="character" w:customStyle="1" w:styleId="68">
    <w:name w:val="s1 mag_style5  mag_style8"/>
    <w:basedOn w:val="31"/>
    <w:uiPriority w:val="0"/>
  </w:style>
  <w:style w:type="character" w:customStyle="1" w:styleId="69">
    <w:name w:val="s5 mag_style5"/>
    <w:basedOn w:val="31"/>
    <w:qFormat/>
    <w:uiPriority w:val="0"/>
  </w:style>
  <w:style w:type="character" w:customStyle="1" w:styleId="70">
    <w:name w:val="doi13"/>
    <w:basedOn w:val="31"/>
    <w:uiPriority w:val="0"/>
  </w:style>
  <w:style w:type="paragraph" w:styleId="71">
    <w:name w:val="No Spacing"/>
    <w:qFormat/>
    <w:uiPriority w:val="0"/>
    <w:pPr>
      <w:widowControl w:val="0"/>
      <w:jc w:val="both"/>
    </w:pPr>
    <w:rPr>
      <w:rFonts w:ascii="Calibri" w:hAnsi="Calibri" w:eastAsia="宋体" w:cs="Times New Roman"/>
      <w:kern w:val="2"/>
      <w:sz w:val="21"/>
      <w:szCs w:val="22"/>
      <w:lang w:val="en-US" w:eastAsia="zh-CN" w:bidi="ar-SA"/>
    </w:rPr>
  </w:style>
  <w:style w:type="paragraph" w:styleId="72">
    <w:name w:val="List Paragraph"/>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73">
    <w:name w:val="标题 1 Char"/>
    <w:uiPriority w:val="0"/>
    <w:rPr>
      <w:rFonts w:ascii="宋体" w:hAnsi="宋体" w:eastAsia="宋体" w:cs="宋体"/>
      <w:b/>
      <w:bCs/>
      <w:kern w:val="36"/>
      <w:sz w:val="48"/>
      <w:szCs w:val="48"/>
    </w:rPr>
  </w:style>
  <w:style w:type="character" w:customStyle="1" w:styleId="74">
    <w:name w:val="journal8"/>
    <w:uiPriority w:val="0"/>
    <w:rPr>
      <w:i/>
      <w:iCs/>
    </w:rPr>
  </w:style>
  <w:style w:type="character" w:customStyle="1" w:styleId="75">
    <w:name w:val="jnumber1"/>
    <w:uiPriority w:val="0"/>
    <w:rPr>
      <w:b/>
      <w:bCs/>
    </w:rPr>
  </w:style>
  <w:style w:type="character" w:customStyle="1" w:styleId="76">
    <w:name w:val="atl"/>
    <w:basedOn w:val="31"/>
    <w:uiPriority w:val="0"/>
  </w:style>
  <w:style w:type="character" w:customStyle="1" w:styleId="77">
    <w:name w:val="jtl"/>
    <w:basedOn w:val="31"/>
    <w:uiPriority w:val="0"/>
  </w:style>
  <w:style w:type="character" w:customStyle="1" w:styleId="78">
    <w:name w:val="vid"/>
    <w:basedOn w:val="31"/>
    <w:uiPriority w:val="0"/>
  </w:style>
  <w:style w:type="character" w:customStyle="1" w:styleId="79">
    <w:name w:val="cite-month-year"/>
    <w:basedOn w:val="31"/>
    <w:qFormat/>
    <w:uiPriority w:val="0"/>
  </w:style>
  <w:style w:type="character" w:customStyle="1" w:styleId="80">
    <w:name w:val="atl3"/>
    <w:basedOn w:val="31"/>
    <w:uiPriority w:val="0"/>
  </w:style>
  <w:style w:type="character" w:customStyle="1" w:styleId="81">
    <w:name w:val="jtl1"/>
    <w:uiPriority w:val="0"/>
    <w:rPr>
      <w:i/>
      <w:iCs/>
    </w:rPr>
  </w:style>
  <w:style w:type="character" w:customStyle="1" w:styleId="82">
    <w:name w:val="vid1"/>
    <w:qFormat/>
    <w:uiPriority w:val="0"/>
    <w:rPr>
      <w:b/>
      <w:bCs/>
    </w:rPr>
  </w:style>
  <w:style w:type="character" w:customStyle="1" w:styleId="83">
    <w:name w:val="articletext"/>
    <w:basedOn w:val="31"/>
    <w:uiPriority w:val="0"/>
  </w:style>
  <w:style w:type="character" w:customStyle="1" w:styleId="84">
    <w:name w:val="hit"/>
    <w:basedOn w:val="31"/>
    <w:uiPriority w:val="0"/>
  </w:style>
  <w:style w:type="paragraph" w:customStyle="1" w:styleId="85">
    <w:name w:val="details3"/>
    <w:basedOn w:val="1"/>
    <w:uiPriority w:val="0"/>
    <w:pPr>
      <w:widowControl/>
      <w:snapToGrid/>
      <w:spacing w:line="300" w:lineRule="auto"/>
      <w:jc w:val="left"/>
    </w:pPr>
    <w:rPr>
      <w:rFonts w:ascii="宋体" w:hAnsi="宋体" w:eastAsia="宋体"/>
      <w:snapToGrid/>
      <w:spacing w:val="0"/>
      <w:kern w:val="0"/>
      <w:sz w:val="26"/>
      <w:szCs w:val="26"/>
    </w:rPr>
  </w:style>
  <w:style w:type="character" w:customStyle="1" w:styleId="86">
    <w:name w:val="i1"/>
    <w:qFormat/>
    <w:uiPriority w:val="0"/>
    <w:rPr>
      <w:i/>
      <w:iCs/>
    </w:rPr>
  </w:style>
  <w:style w:type="character" w:customStyle="1" w:styleId="87">
    <w:name w:val="journalname"/>
    <w:uiPriority w:val="0"/>
    <w:rPr>
      <w:i/>
      <w:iCs/>
    </w:rPr>
  </w:style>
  <w:style w:type="character" w:customStyle="1" w:styleId="88">
    <w:name w:val="journalnumber"/>
    <w:uiPriority w:val="0"/>
    <w:rPr>
      <w:b/>
      <w:bCs/>
    </w:rPr>
  </w:style>
  <w:style w:type="character" w:customStyle="1" w:styleId="89">
    <w:name w:val="atl1"/>
    <w:basedOn w:val="31"/>
    <w:qFormat/>
    <w:uiPriority w:val="0"/>
  </w:style>
  <w:style w:type="character" w:customStyle="1" w:styleId="90">
    <w:name w:val="style21"/>
    <w:qFormat/>
    <w:uiPriority w:val="0"/>
    <w:rPr>
      <w:rFonts w:hint="default" w:ascii="Verdana" w:hAnsi="Verdana"/>
    </w:rPr>
  </w:style>
  <w:style w:type="character" w:customStyle="1" w:styleId="91">
    <w:name w:val="journalname1"/>
    <w:qFormat/>
    <w:uiPriority w:val="0"/>
    <w:rPr>
      <w:i/>
      <w:iCs/>
    </w:rPr>
  </w:style>
  <w:style w:type="character" w:customStyle="1" w:styleId="92">
    <w:name w:val="cite-pages"/>
    <w:basedOn w:val="31"/>
    <w:qFormat/>
    <w:uiPriority w:val="0"/>
  </w:style>
  <w:style w:type="character" w:customStyle="1" w:styleId="93">
    <w:name w:val="脚注文本 Char"/>
    <w:qFormat/>
    <w:uiPriority w:val="99"/>
    <w:rPr>
      <w:kern w:val="2"/>
      <w:sz w:val="18"/>
      <w:szCs w:val="18"/>
    </w:rPr>
  </w:style>
  <w:style w:type="character" w:customStyle="1" w:styleId="94">
    <w:name w:val="尾注文本 Char"/>
    <w:semiHidden/>
    <w:qFormat/>
    <w:uiPriority w:val="0"/>
    <w:rPr>
      <w:kern w:val="2"/>
      <w:sz w:val="21"/>
      <w:szCs w:val="22"/>
    </w:rPr>
  </w:style>
  <w:style w:type="character" w:customStyle="1" w:styleId="95">
    <w:name w:val="volume"/>
    <w:basedOn w:val="31"/>
    <w:qFormat/>
    <w:uiPriority w:val="0"/>
  </w:style>
  <w:style w:type="character" w:customStyle="1" w:styleId="96">
    <w:name w:val="issue"/>
    <w:basedOn w:val="31"/>
    <w:uiPriority w:val="0"/>
  </w:style>
  <w:style w:type="character" w:customStyle="1" w:styleId="97">
    <w:name w:val="pages"/>
    <w:basedOn w:val="31"/>
    <w:uiPriority w:val="0"/>
  </w:style>
  <w:style w:type="character" w:customStyle="1" w:styleId="98">
    <w:name w:val="style141"/>
    <w:uiPriority w:val="0"/>
    <w:rPr>
      <w:color w:val="000000"/>
      <w:sz w:val="14"/>
      <w:szCs w:val="14"/>
    </w:rPr>
  </w:style>
  <w:style w:type="character" w:customStyle="1" w:styleId="99">
    <w:name w:val="mag_style5"/>
    <w:basedOn w:val="31"/>
    <w:uiPriority w:val="0"/>
  </w:style>
  <w:style w:type="paragraph" w:customStyle="1" w:styleId="100">
    <w:name w:val="Pa54"/>
    <w:basedOn w:val="48"/>
    <w:next w:val="48"/>
    <w:uiPriority w:val="0"/>
    <w:pPr>
      <w:spacing w:after="80" w:line="201" w:lineRule="atLeast"/>
    </w:pPr>
    <w:rPr>
      <w:rFonts w:ascii="Univers LT Std 55" w:eastAsia="Univers LT Std 55"/>
      <w:color w:val="auto"/>
    </w:rPr>
  </w:style>
  <w:style w:type="character" w:customStyle="1" w:styleId="101">
    <w:name w:val="A2"/>
    <w:qFormat/>
    <w:uiPriority w:val="0"/>
    <w:rPr>
      <w:rFonts w:cs="Univers LT Std 55"/>
      <w:color w:val="221E1F"/>
      <w:sz w:val="16"/>
      <w:szCs w:val="16"/>
    </w:rPr>
  </w:style>
  <w:style w:type="character" w:customStyle="1" w:styleId="102">
    <w:name w:val="highlight1"/>
    <w:qFormat/>
    <w:uiPriority w:val="0"/>
    <w:rPr>
      <w:sz w:val="21"/>
      <w:szCs w:val="21"/>
    </w:rPr>
  </w:style>
  <w:style w:type="character" w:customStyle="1" w:styleId="103">
    <w:name w:val="newtitle1"/>
    <w:uiPriority w:val="0"/>
    <w:rPr>
      <w:b/>
      <w:bCs/>
      <w:color w:val="104264"/>
    </w:rPr>
  </w:style>
  <w:style w:type="paragraph" w:customStyle="1" w:styleId="104">
    <w:name w:val="普通(Web)1"/>
    <w:basedOn w:val="1"/>
    <w:qFormat/>
    <w:uiPriority w:val="0"/>
    <w:pPr>
      <w:widowControl/>
      <w:snapToGrid/>
      <w:spacing w:before="240" w:line="288" w:lineRule="atLeast"/>
      <w:ind w:left="120"/>
      <w:jc w:val="left"/>
    </w:pPr>
    <w:rPr>
      <w:rFonts w:ascii="宋体" w:hAnsi="宋体" w:eastAsia="宋体"/>
      <w:snapToGrid/>
      <w:color w:val="000000"/>
      <w:spacing w:val="0"/>
      <w:kern w:val="0"/>
      <w:szCs w:val="22"/>
    </w:rPr>
  </w:style>
  <w:style w:type="character" w:customStyle="1" w:styleId="105">
    <w:name w:val="ti2"/>
    <w:uiPriority w:val="0"/>
    <w:rPr>
      <w:sz w:val="22"/>
      <w:szCs w:val="22"/>
    </w:rPr>
  </w:style>
  <w:style w:type="paragraph" w:customStyle="1" w:styleId="106">
    <w:name w:val="标题 22"/>
    <w:basedOn w:val="1"/>
    <w:qFormat/>
    <w:uiPriority w:val="0"/>
    <w:pPr>
      <w:widowControl/>
      <w:pBdr>
        <w:top w:val="single" w:color="CCCCCC" w:sz="6" w:space="6"/>
        <w:left w:val="single" w:color="CCCCCC" w:sz="6" w:space="6"/>
        <w:bottom w:val="single" w:color="CCCCCC" w:sz="6" w:space="6"/>
        <w:right w:val="single" w:color="CCCCCC" w:sz="6" w:space="6"/>
      </w:pBdr>
      <w:shd w:val="clear" w:color="auto" w:fill="F0F8FF"/>
      <w:snapToGrid/>
      <w:spacing w:before="240" w:after="240" w:line="240" w:lineRule="auto"/>
      <w:jc w:val="left"/>
      <w:outlineLvl w:val="2"/>
    </w:pPr>
    <w:rPr>
      <w:rFonts w:ascii="Arial" w:hAnsi="Arial" w:eastAsia="宋体" w:cs="Arial"/>
      <w:b/>
      <w:bCs/>
      <w:snapToGrid/>
      <w:color w:val="000000"/>
      <w:spacing w:val="0"/>
      <w:kern w:val="0"/>
      <w:sz w:val="23"/>
      <w:szCs w:val="23"/>
    </w:rPr>
  </w:style>
  <w:style w:type="character" w:customStyle="1" w:styleId="107">
    <w:name w:val="linkbar"/>
    <w:basedOn w:val="31"/>
    <w:uiPriority w:val="0"/>
  </w:style>
  <w:style w:type="paragraph" w:customStyle="1" w:styleId="108">
    <w:name w:val="affiliation2"/>
    <w:basedOn w:val="1"/>
    <w:qFormat/>
    <w:uiPriority w:val="0"/>
    <w:pPr>
      <w:widowControl/>
      <w:snapToGrid/>
      <w:spacing w:before="240" w:after="120" w:line="288" w:lineRule="atLeast"/>
      <w:ind w:left="120"/>
      <w:jc w:val="left"/>
    </w:pPr>
    <w:rPr>
      <w:rFonts w:ascii="宋体" w:hAnsi="宋体" w:eastAsia="宋体"/>
      <w:snapToGrid/>
      <w:color w:val="000000"/>
      <w:spacing w:val="0"/>
      <w:kern w:val="0"/>
      <w:sz w:val="19"/>
      <w:szCs w:val="19"/>
    </w:rPr>
  </w:style>
  <w:style w:type="paragraph" w:customStyle="1" w:styleId="109">
    <w:name w:val="脚注文本1"/>
    <w:basedOn w:val="23"/>
    <w:qFormat/>
    <w:uiPriority w:val="0"/>
    <w:pPr>
      <w:tabs>
        <w:tab w:val="left" w:pos="465"/>
      </w:tabs>
      <w:overflowPunct w:val="0"/>
      <w:spacing w:line="312" w:lineRule="auto"/>
      <w:ind w:firstLine="297" w:firstLineChars="297"/>
      <w:jc w:val="both"/>
    </w:pPr>
    <w:rPr>
      <w:rFonts w:eastAsia="宋体"/>
      <w:snapToGrid/>
      <w:spacing w:val="0"/>
      <w:sz w:val="15"/>
      <w:szCs w:val="20"/>
    </w:rPr>
  </w:style>
  <w:style w:type="paragraph" w:customStyle="1" w:styleId="110">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customStyle="1" w:styleId="111">
    <w:name w:val="Depart.Correspond"/>
    <w:basedOn w:val="110"/>
    <w:qFormat/>
    <w:uiPriority w:val="0"/>
    <w:pPr>
      <w:ind w:left="66" w:hanging="66" w:hangingChars="66"/>
    </w:pPr>
    <w:rPr>
      <w:iCs/>
      <w:sz w:val="16"/>
    </w:rPr>
  </w:style>
  <w:style w:type="paragraph" w:customStyle="1" w:styleId="112">
    <w:name w:val="日期1"/>
    <w:basedOn w:val="111"/>
    <w:next w:val="1"/>
    <w:uiPriority w:val="0"/>
    <w:pPr>
      <w:spacing w:after="240"/>
    </w:pPr>
    <w:rPr>
      <w:sz w:val="18"/>
    </w:rPr>
  </w:style>
  <w:style w:type="paragraph" w:customStyle="1" w:styleId="113">
    <w:name w:val="首页页眉"/>
    <w:basedOn w:val="21"/>
    <w:uiPriority w:val="0"/>
    <w:pPr>
      <w:pBdr>
        <w:bottom w:val="double" w:color="auto" w:sz="6" w:space="1"/>
      </w:pBdr>
      <w:tabs>
        <w:tab w:val="clear" w:pos="4153"/>
        <w:tab w:val="clear" w:pos="8306"/>
      </w:tabs>
      <w:overflowPunct w:val="0"/>
      <w:spacing w:line="240" w:lineRule="auto"/>
      <w:ind w:firstLine="0"/>
      <w:jc w:val="both"/>
    </w:pPr>
    <w:rPr>
      <w:rFonts w:eastAsia="宋体"/>
      <w:spacing w:val="0"/>
      <w:szCs w:val="20"/>
    </w:rPr>
  </w:style>
  <w:style w:type="paragraph" w:customStyle="1" w:styleId="114">
    <w:name w:val="Key words"/>
    <w:basedOn w:val="1"/>
    <w:next w:val="1"/>
    <w:uiPriority w:val="0"/>
    <w:pPr>
      <w:tabs>
        <w:tab w:val="left" w:pos="1176"/>
      </w:tabs>
      <w:overflowPunct w:val="0"/>
      <w:adjustRightInd w:val="0"/>
      <w:snapToGrid/>
      <w:spacing w:after="290" w:line="240" w:lineRule="auto"/>
      <w:ind w:left="632" w:hanging="632" w:hangingChars="632"/>
    </w:pPr>
    <w:rPr>
      <w:rFonts w:eastAsia="楷体_GB2312"/>
      <w:spacing w:val="0"/>
      <w:sz w:val="18"/>
      <w:szCs w:val="20"/>
    </w:rPr>
  </w:style>
  <w:style w:type="paragraph" w:customStyle="1" w:styleId="115">
    <w:name w:val="关键词"/>
    <w:basedOn w:val="1"/>
    <w:next w:val="116"/>
    <w:qFormat/>
    <w:uiPriority w:val="0"/>
    <w:pPr>
      <w:tabs>
        <w:tab w:val="left" w:pos="798"/>
      </w:tabs>
      <w:overflowPunct w:val="0"/>
      <w:adjustRightInd w:val="0"/>
      <w:snapToGrid/>
      <w:spacing w:line="240" w:lineRule="auto"/>
      <w:ind w:left="429" w:hanging="429" w:hangingChars="429"/>
    </w:pPr>
    <w:rPr>
      <w:rFonts w:eastAsia="楷体_GB2312"/>
      <w:spacing w:val="0"/>
      <w:sz w:val="18"/>
      <w:szCs w:val="20"/>
    </w:rPr>
  </w:style>
  <w:style w:type="paragraph" w:customStyle="1" w:styleId="116">
    <w:name w:val="分类号"/>
    <w:basedOn w:val="112"/>
    <w:next w:val="16"/>
    <w:uiPriority w:val="0"/>
    <w:pPr>
      <w:tabs>
        <w:tab w:val="left" w:pos="1233"/>
      </w:tabs>
      <w:spacing w:after="320"/>
      <w:ind w:left="0" w:firstLine="0" w:firstLineChars="0"/>
    </w:pPr>
    <w:rPr>
      <w:rFonts w:eastAsia="黑体"/>
    </w:rPr>
  </w:style>
  <w:style w:type="paragraph" w:customStyle="1" w:styleId="117">
    <w:name w:val="标题1"/>
    <w:basedOn w:val="1"/>
    <w:next w:val="118"/>
    <w:uiPriority w:val="0"/>
    <w:pPr>
      <w:keepNext/>
      <w:keepLines/>
      <w:overflowPunct w:val="0"/>
      <w:spacing w:before="240" w:after="100" w:line="240" w:lineRule="auto"/>
      <w:ind w:firstLine="0"/>
      <w:outlineLvl w:val="0"/>
    </w:pPr>
    <w:rPr>
      <w:rFonts w:eastAsia="黑体"/>
      <w:b/>
      <w:snapToGrid/>
      <w:spacing w:val="0"/>
      <w:szCs w:val="20"/>
    </w:rPr>
  </w:style>
  <w:style w:type="paragraph" w:customStyle="1" w:styleId="118">
    <w:name w:val="Name"/>
    <w:basedOn w:val="1"/>
    <w:next w:val="111"/>
    <w:qFormat/>
    <w:uiPriority w:val="0"/>
    <w:pPr>
      <w:keepNext/>
      <w:overflowPunct w:val="0"/>
      <w:snapToGrid/>
      <w:spacing w:before="220" w:after="180" w:line="0" w:lineRule="atLeast"/>
      <w:ind w:firstLine="0"/>
      <w:jc w:val="left"/>
    </w:pPr>
    <w:rPr>
      <w:rFonts w:eastAsia="宋体"/>
      <w:snapToGrid/>
      <w:spacing w:val="0"/>
      <w:sz w:val="18"/>
      <w:szCs w:val="20"/>
    </w:rPr>
  </w:style>
  <w:style w:type="paragraph" w:customStyle="1" w:styleId="119">
    <w:name w:val="Reference"/>
    <w:basedOn w:val="1"/>
    <w:next w:val="120"/>
    <w:uiPriority w:val="0"/>
    <w:pPr>
      <w:overflowPunct w:val="0"/>
      <w:spacing w:before="280" w:line="240" w:lineRule="auto"/>
      <w:ind w:firstLine="0"/>
      <w:jc w:val="left"/>
      <w:outlineLvl w:val="0"/>
    </w:pPr>
    <w:rPr>
      <w:rFonts w:eastAsia="黑体"/>
      <w:b/>
      <w:snapToGrid/>
      <w:spacing w:val="0"/>
      <w:sz w:val="18"/>
      <w:szCs w:val="20"/>
    </w:rPr>
  </w:style>
  <w:style w:type="paragraph" w:customStyle="1" w:styleId="120">
    <w:name w:val="Text of Reference"/>
    <w:uiPriority w:val="0"/>
    <w:pPr>
      <w:tabs>
        <w:tab w:val="left" w:pos="419"/>
      </w:tabs>
      <w:spacing w:line="260" w:lineRule="exact"/>
      <w:ind w:left="419" w:hanging="79"/>
      <w:jc w:val="both"/>
    </w:pPr>
    <w:rPr>
      <w:rFonts w:ascii="Times New Roman" w:hAnsi="Times New Roman" w:eastAsia="宋体" w:cs="Times New Roman"/>
      <w:sz w:val="15"/>
      <w:lang w:val="en-US" w:eastAsia="zh-CN" w:bidi="ar-SA"/>
    </w:rPr>
  </w:style>
  <w:style w:type="character" w:customStyle="1" w:styleId="121">
    <w:name w:val="style541"/>
    <w:uiPriority w:val="0"/>
    <w:rPr>
      <w:color w:val="000000"/>
    </w:rPr>
  </w:style>
  <w:style w:type="character" w:customStyle="1" w:styleId="122">
    <w:name w:val="mediumb-text"/>
    <w:basedOn w:val="31"/>
    <w:uiPriority w:val="0"/>
  </w:style>
  <w:style w:type="paragraph" w:customStyle="1" w:styleId="123">
    <w:name w:val="列出段落1"/>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124">
    <w:name w:val="Char Char1"/>
    <w:qFormat/>
    <w:uiPriority w:val="0"/>
    <w:rPr>
      <w:rFonts w:eastAsia="黑体"/>
      <w:kern w:val="2"/>
      <w:sz w:val="36"/>
    </w:rPr>
  </w:style>
  <w:style w:type="character" w:customStyle="1" w:styleId="125">
    <w:name w:val="Char Char2"/>
    <w:qFormat/>
    <w:uiPriority w:val="0"/>
    <w:rPr>
      <w:kern w:val="2"/>
      <w:sz w:val="18"/>
    </w:rPr>
  </w:style>
  <w:style w:type="character" w:customStyle="1" w:styleId="126">
    <w:name w:val="Char Char3"/>
    <w:qFormat/>
    <w:uiPriority w:val="0"/>
    <w:rPr>
      <w:rFonts w:eastAsia="·s²Ó©úÅé"/>
      <w:sz w:val="18"/>
    </w:rPr>
  </w:style>
  <w:style w:type="character" w:customStyle="1" w:styleId="127">
    <w:name w:val="Char Char"/>
    <w:qFormat/>
    <w:uiPriority w:val="0"/>
    <w:rPr>
      <w:rFonts w:ascii="Calibri" w:hAnsi="Calibri"/>
      <w:kern w:val="2"/>
      <w:sz w:val="18"/>
      <w:szCs w:val="18"/>
    </w:rPr>
  </w:style>
  <w:style w:type="character" w:customStyle="1" w:styleId="128">
    <w:name w:val="short_text1"/>
    <w:qFormat/>
    <w:uiPriority w:val="0"/>
    <w:rPr>
      <w:sz w:val="20"/>
      <w:szCs w:val="20"/>
    </w:rPr>
  </w:style>
  <w:style w:type="paragraph" w:customStyle="1" w:styleId="129">
    <w:name w:val="tu"/>
    <w:basedOn w:val="1"/>
    <w:qFormat/>
    <w:uiPriority w:val="0"/>
    <w:pPr>
      <w:spacing w:before="200" w:after="120"/>
      <w:ind w:firstLine="0"/>
      <w:jc w:val="center"/>
    </w:pPr>
  </w:style>
  <w:style w:type="paragraph" w:customStyle="1" w:styleId="130">
    <w:name w:val="英文作者简介"/>
    <w:basedOn w:val="24"/>
    <w:uiPriority w:val="0"/>
    <w:pPr>
      <w:spacing w:line="336" w:lineRule="auto"/>
      <w:ind w:firstLine="0"/>
    </w:pPr>
    <w:rPr>
      <w:sz w:val="18"/>
    </w:rPr>
  </w:style>
  <w:style w:type="paragraph" w:customStyle="1" w:styleId="131">
    <w:name w:val="中文作者简介"/>
    <w:basedOn w:val="24"/>
    <w:qFormat/>
    <w:uiPriority w:val="0"/>
    <w:pPr>
      <w:ind w:firstLine="0"/>
    </w:pPr>
    <w:rPr>
      <w:sz w:val="18"/>
    </w:rPr>
  </w:style>
  <w:style w:type="paragraph" w:customStyle="1" w:styleId="132">
    <w:name w:val="tus"/>
    <w:basedOn w:val="1"/>
    <w:qFormat/>
    <w:uiPriority w:val="0"/>
    <w:pPr>
      <w:spacing w:after="200"/>
      <w:ind w:firstLine="0"/>
      <w:jc w:val="center"/>
    </w:pPr>
    <w:rPr>
      <w:rFonts w:eastAsia="方正小标宋简体"/>
      <w:bCs/>
      <w:sz w:val="20"/>
    </w:rPr>
  </w:style>
  <w:style w:type="paragraph" w:customStyle="1" w:styleId="133">
    <w:name w:val="标题9"/>
    <w:basedOn w:val="1"/>
    <w:uiPriority w:val="0"/>
    <w:pPr>
      <w:ind w:firstLine="0"/>
    </w:pPr>
    <w:rPr>
      <w:rFonts w:eastAsia="方正小标宋简体"/>
      <w:bCs/>
    </w:rPr>
  </w:style>
  <w:style w:type="paragraph" w:customStyle="1" w:styleId="134">
    <w:name w:val="Decimal Aligned"/>
    <w:basedOn w:val="1"/>
    <w:qFormat/>
    <w:uiPriority w:val="40"/>
    <w:pPr>
      <w:widowControl/>
      <w:tabs>
        <w:tab w:val="decimal" w:pos="360"/>
      </w:tabs>
      <w:snapToGrid/>
      <w:spacing w:after="200" w:line="276" w:lineRule="auto"/>
      <w:ind w:firstLine="0"/>
      <w:jc w:val="left"/>
    </w:pPr>
    <w:rPr>
      <w:rFonts w:ascii="Calibri" w:hAnsi="Calibri" w:eastAsia="宋体"/>
      <w:snapToGrid/>
      <w:spacing w:val="0"/>
      <w:kern w:val="0"/>
      <w:szCs w:val="22"/>
    </w:rPr>
  </w:style>
  <w:style w:type="character" w:customStyle="1" w:styleId="135">
    <w:name w:val="_Style 134"/>
    <w:qFormat/>
    <w:uiPriority w:val="19"/>
    <w:rPr>
      <w:rFonts w:eastAsia="宋体" w:cs="Times New Roman"/>
      <w:i/>
      <w:iCs/>
      <w:color w:val="808080"/>
      <w:szCs w:val="22"/>
      <w:lang w:eastAsia="zh-CN"/>
    </w:rPr>
  </w:style>
  <w:style w:type="table" w:customStyle="1" w:styleId="136">
    <w:name w:val="浅色底纹 - 强调文字颜色 11"/>
    <w:basedOn w:val="28"/>
    <w:qFormat/>
    <w:uiPriority w:val="60"/>
    <w:rPr>
      <w:rFonts w:ascii="Calibri" w:hAnsi="Calibri"/>
      <w:color w:val="365F91"/>
      <w:sz w:val="22"/>
      <w:szCs w:val="22"/>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cPr>
        <w:tcBorders>
          <w:bottom w:val="nil"/>
          <w:right w:val="nil"/>
          <w:insideH w:val="nil"/>
          <w:insideV w:val="nil"/>
        </w:tcBorders>
        <w:shd w:val="clear" w:color="auto" w:fill="D3DFEE"/>
      </w:tcPr>
    </w:tblStylePr>
    <w:tblStylePr w:type="band1Horz">
      <w:tcPr>
        <w:tcBorders>
          <w:bottom w:val="nil"/>
          <w:right w:val="nil"/>
          <w:insideH w:val="nil"/>
          <w:insideV w:val="nil"/>
        </w:tcBorders>
        <w:shd w:val="clear" w:color="auto" w:fill="D3DFEE"/>
      </w:tcPr>
    </w:tblStylePr>
  </w:style>
  <w:style w:type="character" w:customStyle="1" w:styleId="137">
    <w:name w:val="style11"/>
    <w:uiPriority w:val="0"/>
    <w:rPr>
      <w:color w:val="FF0000"/>
    </w:rPr>
  </w:style>
  <w:style w:type="character" w:customStyle="1" w:styleId="138">
    <w:name w:val="_Style 137"/>
    <w:semiHidden/>
    <w:unhideWhenUsed/>
    <w:uiPriority w:val="99"/>
    <w:rPr>
      <w:color w:val="605E5C"/>
      <w:shd w:val="clear" w:color="auto" w:fill="E1DFDD"/>
    </w:rPr>
  </w:style>
  <w:style w:type="character" w:customStyle="1" w:styleId="139">
    <w:name w:val="页眉 字符"/>
    <w:link w:val="21"/>
    <w:qFormat/>
    <w:uiPriority w:val="0"/>
    <w:rPr>
      <w:rFonts w:eastAsia="方正书宋简体"/>
      <w:snapToGrid/>
      <w:spacing w:val="2"/>
      <w:kern w:val="2"/>
      <w:sz w:val="18"/>
      <w:szCs w:val="18"/>
    </w:rPr>
  </w:style>
</w:styles>
</file>

<file path=word/_rels/document.xml.rels><?xml version='1.0' encoding='utf-8'?>
<ns0:Relationships xmlns:ns0="http://schemas.openxmlformats.org/package/2006/relationships"><ns0:Relationship Id="rId9" Type="http://schemas.openxmlformats.org/officeDocument/2006/relationships/header" Target="header2.xml" /><ns0:Relationship Id="rId8" Type="http://schemas.openxmlformats.org/officeDocument/2006/relationships/footer" Target="footer1.xml" /><ns0:Relationship Id="rId7" Type="http://schemas.openxmlformats.org/officeDocument/2006/relationships/header" Target="header1.xml" /><ns0:Relationship Id="rId61" Type="http://schemas.microsoft.com/office/2011/relationships/people" Target="people.xml" /><ns0:Relationship Id="rId60" Type="http://schemas.openxmlformats.org/officeDocument/2006/relationships/fontTable" Target="fontTable.xml" /><ns0:Relationship Id="rId6" Type="http://schemas.openxmlformats.org/officeDocument/2006/relationships/endnotes" Target="endnotes.xml" /><ns0:Relationship Id="rId59" Type="http://schemas.openxmlformats.org/officeDocument/2006/relationships/numbering" Target="numbering.xml" /><ns0:Relationship Id="rId58" Type="http://schemas.openxmlformats.org/officeDocument/2006/relationships/image" Target="media/image7.png" /><ns0:Relationship Id="rId57" Type="http://schemas.openxmlformats.org/officeDocument/2006/relationships/image" Target="media/image6.png" /><ns0:Relationship Id="rId56" Type="http://schemas.openxmlformats.org/officeDocument/2006/relationships/image" Target="media/image5.png" /><ns0:Relationship Id="rId55" Type="http://schemas.openxmlformats.org/officeDocument/2006/relationships/image" Target="media/image4.png" /><ns0:Relationship Id="rId54" Type="http://schemas.openxmlformats.org/officeDocument/2006/relationships/image" Target="media/image3.png" /><ns0:Relationship Id="rId53" Type="http://schemas.openxmlformats.org/officeDocument/2006/relationships/image" Target="media/image2.png" /><ns0:Relationship Id="rId52" Type="http://schemas.openxmlformats.org/officeDocument/2006/relationships/image" Target="media/image1.png" /><ns0:Relationship Id="rId51" Type="http://schemas.openxmlformats.org/officeDocument/2006/relationships/theme" Target="theme/theme1.xml" /><ns0:Relationship Id="rId50" Type="http://schemas.openxmlformats.org/officeDocument/2006/relationships/footer" Target="footer22.xml" /><ns0:Relationship Id="rId5" Type="http://schemas.openxmlformats.org/officeDocument/2006/relationships/footnotes" Target="footnotes.xml" /><ns0:Relationship Id="rId49" Type="http://schemas.openxmlformats.org/officeDocument/2006/relationships/header" Target="header22.xml" /><ns0:Relationship Id="rId48" Type="http://schemas.openxmlformats.org/officeDocument/2006/relationships/footer" Target="footer21.xml" /><ns0:Relationship Id="rId47" Type="http://schemas.openxmlformats.org/officeDocument/2006/relationships/header" Target="header21.xml" /><ns0:Relationship Id="rId46" Type="http://schemas.openxmlformats.org/officeDocument/2006/relationships/footer" Target="footer20.xml" /><ns0:Relationship Id="rId45" Type="http://schemas.openxmlformats.org/officeDocument/2006/relationships/header" Target="header20.xml" /><ns0:Relationship Id="rId44" Type="http://schemas.openxmlformats.org/officeDocument/2006/relationships/footer" Target="footer19.xml" /><ns0:Relationship Id="rId43" Type="http://schemas.openxmlformats.org/officeDocument/2006/relationships/header" Target="header19.xml" /><ns0:Relationship Id="rId42" Type="http://schemas.openxmlformats.org/officeDocument/2006/relationships/footer" Target="footer18.xml" /><ns0:Relationship Id="rId41" Type="http://schemas.openxmlformats.org/officeDocument/2006/relationships/header" Target="header18.xml" /><ns0:Relationship Id="rId40" Type="http://schemas.openxmlformats.org/officeDocument/2006/relationships/footer" Target="footer17.xml" /><ns0:Relationship Id="rId4" Type="http://schemas.microsoft.com/office/2011/relationships/commentsExtended" Target="commentsExtended.xml" /><ns0:Relationship Id="rId39" Type="http://schemas.openxmlformats.org/officeDocument/2006/relationships/header" Target="header17.xml" /><ns0:Relationship Id="rId38" Type="http://schemas.openxmlformats.org/officeDocument/2006/relationships/footer" Target="footer16.xml" /><ns0:Relationship Id="rId37" Type="http://schemas.openxmlformats.org/officeDocument/2006/relationships/header" Target="header16.xml" /><ns0:Relationship Id="rId36" Type="http://schemas.openxmlformats.org/officeDocument/2006/relationships/footer" Target="footer15.xml" /><ns0:Relationship Id="rId35" Type="http://schemas.openxmlformats.org/officeDocument/2006/relationships/header" Target="header15.xml" /><ns0:Relationship Id="rId34" Type="http://schemas.openxmlformats.org/officeDocument/2006/relationships/footer" Target="footer14.xml" /><ns0:Relationship Id="rId33" Type="http://schemas.openxmlformats.org/officeDocument/2006/relationships/header" Target="header14.xml" /><ns0:Relationship Id="rId32" Type="http://schemas.openxmlformats.org/officeDocument/2006/relationships/footer" Target="footer13.xml" /><ns0:Relationship Id="rId31" Type="http://schemas.openxmlformats.org/officeDocument/2006/relationships/header" Target="header13.xml" /><ns0:Relationship Id="rId30" Type="http://schemas.openxmlformats.org/officeDocument/2006/relationships/footer" Target="footer12.xml" /><ns0:Relationship Id="rId29" Type="http://schemas.openxmlformats.org/officeDocument/2006/relationships/header" Target="header12.xml" /><ns0:Relationship Id="rId28" Type="http://schemas.openxmlformats.org/officeDocument/2006/relationships/footer" Target="footer11.xml" /><ns0:Relationship Id="rId27" Type="http://schemas.openxmlformats.org/officeDocument/2006/relationships/header" Target="header11.xml" /><ns0:Relationship Id="rId26" Type="http://schemas.openxmlformats.org/officeDocument/2006/relationships/footer" Target="footer10.xml" /><ns0:Relationship Id="rId25" Type="http://schemas.openxmlformats.org/officeDocument/2006/relationships/header" Target="header10.xml" /><ns0:Relationship Id="rId24" Type="http://schemas.openxmlformats.org/officeDocument/2006/relationships/footer" Target="footer9.xml" /><ns0:Relationship Id="rId23" Type="http://schemas.openxmlformats.org/officeDocument/2006/relationships/header" Target="header9.xml" /><ns0:Relationship Id="rId22" Type="http://schemas.openxmlformats.org/officeDocument/2006/relationships/footer" Target="footer8.xml" /><ns0:Relationship Id="rId21" Type="http://schemas.openxmlformats.org/officeDocument/2006/relationships/header" Target="header8.xml" /><ns0:Relationship Id="rId20" Type="http://schemas.openxmlformats.org/officeDocument/2006/relationships/footer" Target="footer7.xml" /><ns0:Relationship Id="rId2" Type="http://schemas.openxmlformats.org/officeDocument/2006/relationships/settings" Target="settings.xml" /><ns0:Relationship Id="rId19" Type="http://schemas.openxmlformats.org/officeDocument/2006/relationships/header" Target="header7.xml" /><ns0:Relationship Id="rId18" Type="http://schemas.openxmlformats.org/officeDocument/2006/relationships/footer" Target="footer6.xml" /><ns0:Relationship Id="rId17" Type="http://schemas.openxmlformats.org/officeDocument/2006/relationships/header" Target="header6.xml" /><ns0:Relationship Id="rId16" Type="http://schemas.openxmlformats.org/officeDocument/2006/relationships/footer" Target="footer5.xml" /><ns0:Relationship Id="rId15" Type="http://schemas.openxmlformats.org/officeDocument/2006/relationships/header" Target="header5.xml" /><ns0:Relationship Id="rId14" Type="http://schemas.openxmlformats.org/officeDocument/2006/relationships/footer" Target="footer4.xml" /><ns0:Relationship Id="rId13" Type="http://schemas.openxmlformats.org/officeDocument/2006/relationships/header" Target="header4.xml" /><ns0:Relationship Id="rId12" Type="http://schemas.openxmlformats.org/officeDocument/2006/relationships/footer" Target="footer3.xml" /><ns0:Relationship Id="rId11" Type="http://schemas.openxmlformats.org/officeDocument/2006/relationships/header" Target="header3.xml" /><ns0:Relationship Id="rId10" Type="http://schemas.openxmlformats.org/officeDocument/2006/relationships/footer" Target="footer2.xml" /><ns0:Relationship Id="rId1" Type="http://schemas.openxmlformats.org/officeDocument/2006/relationships/styles" Target="styles.xml" /></ns0:Relationships>
</file>

<file path=word/_rels/settings.xml.rels><?xml version="1.0" encoding="UTF-8" standalone="yes"?>
<Relationships xmlns="http://schemas.openxmlformats.org/package/2006/relationships"><Relationship Id="rId1" Type="http://schemas.openxmlformats.org/officeDocument/2006/relationships/attachedTemplate" Target="/Users/zhao/Library/Containers/com.kingsoft.wpsoffice.mac/Data/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写作模板（中文）-1226</Template>
  <Company>scp</Company>
  <Pages>10</Pages>
  <Words>3047</Words>
  <Characters>5423</Characters>
  <Lines>44</Lines>
  <Paragraphs>12</Paragraphs>
  <TotalTime>120</TotalTime>
  <ScaleCrop>false</ScaleCrop>
  <LinksUpToDate>false</LinksUpToDate>
  <CharactersWithSpaces>5974</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2024-12-03T19:17:00Z</dcterms:created>
  <dc:creator>微软用户</dc:creator>
  <cp:lastModifiedBy>赵春艳</cp:lastModifiedBy>
  <cp:lastPrinted>2024-12-03T22:07:00Z</cp:lastPrinted>
  <dcterms:modified xsi:type="dcterms:W3CDTF">2026-06-15T11:06:47Z</dcterms:modified>
  <dc:title> </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2052-12.1.26016.26016</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