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CAF452">
      <w:pPr>
        <w:pStyle w:val="83"/>
        <w:rPr>
          <w:rFonts w:hint="eastAsia"/>
        </w:rPr>
      </w:pPr>
      <w:bookmarkStart w:id="21" w:name="_GoBack"/>
      <w:bookmarkEnd w:id="21"/>
      <w:bookmarkStart w:id="0" w:name="OLE_LINK12"/>
      <w:bookmarkStart w:id="1" w:name="OLE_LINK11"/>
      <w:r>
        <w:rPr>
          <w:rFonts w:hint="eastAsia"/>
        </w:rPr>
        <w:tab/>
      </w:r>
      <w:r>
        <w:rPr>
          <w:rFonts w:hint="eastAsia"/>
        </w:rPr>
        <w:t>doi:10.11772/j.issn.1001-9081.</w:t>
      </w:r>
      <w:r>
        <w:t>yyyymmn</w:t>
      </w:r>
      <w:r>
        <w:t>nnn</w:t>
      </w:r>
      <w:r>
        <w:rPr>
          <w:rStyle w:val="27"/>
          <w:rFonts w:hint="eastAsia"/>
          <w:sz w:val="18"/>
          <w:szCs w:val="24"/>
        </w:rPr>
      </w:r>
    </w:p>
    <w:p w14:paraId="068A0ACE">
      <w:pPr>
        <w:pStyle w:val="16"/>
        <w:jc w:val="center"/>
        <w:rPr>
          <w:rFonts w:hint="eastAsia"/>
        </w:rPr>
      </w:pPr>
      <w:r>
        <w:rPr>
          <w:b/>
        </w:rPr>
        <w:t>面向高频</w:t>
      </w:r>
      <w:r>
        <w:rPr>
          <w:b/>
        </w:rPr>
        <w:t xml:space="preserve"> DApp </w:t>
      </w:r>
      <w:r>
        <w:rPr>
          <w:b/>
        </w:rPr>
        <w:t>的</w:t>
      </w:r>
      <w:r>
        <w:rPr>
          <w:b/>
        </w:rPr>
        <w:t xml:space="preserve"> Hybrid TEE-Rollup </w:t>
      </w:r>
      <w:r>
        <w:rPr>
          <w:b/>
        </w:rPr>
        <w:t>可恢复挑战协议与轻量</w:t>
      </w:r>
      <w:r>
        <w:rPr>
          <w:b/>
        </w:rPr>
        <w:t xml:space="preserve"> DA </w:t>
      </w:r>
      <w:r>
        <w:rPr>
          <w:b/>
        </w:rPr>
        <w:t>成本评估</w:t>
      </w:r>
    </w:p>
    <w:p w14:paraId="182901D6">
      <w:pPr>
        <w:pStyle w:val="56"/>
        <w:jc w:val="center"/>
        <w:rPr>
          <w:rFonts w:hint="eastAsia"/>
          <w:vertAlign w:val="superscript"/>
        </w:rPr>
      </w:pPr>
      <w:r>
        <w:rPr/>
        <w:t>杨帆</w:t>
      </w:r>
      <w:r>
        <w:rPr>
          <w:vertAlign w:val="superscript"/>
        </w:rPr>
        <w:t>1</w:t>
      </w:r>
    </w:p>
    <w:p w14:paraId="7FAEC26D">
      <w:pPr>
        <w:pStyle w:val="47"/>
        <w:jc w:val="center"/>
        <w:rPr>
          <w:rFonts w:hint="eastAsia"/>
        </w:rPr>
      </w:pPr>
      <w:r>
        <w:rPr/>
        <w:t>1. 华东师范大学 数据科学与工程学院，上海 200062</w:t>
      </w:r>
    </w:p>
    <w:p w14:paraId="15E1F84F">
      <w:pPr>
        <w:pStyle w:val="58"/>
        <w:ind w:firstLine="424" w:firstLineChars="236"/>
        <w:rPr>
          <w:b/>
          <w:szCs w:val="18"/>
        </w:rPr>
      </w:pPr>
      <w:r>
        <w:rPr>
          <w:b/>
        </w:rPr>
        <w:t>摘  要：</w:t>
      </w:r>
      <w:r>
        <w:t>高频去中心化应用（DApp）要求低延迟、低链上开销与公开可验证仲裁并存。本文面向 Hybrid TEE-Rollup 场景，提出可恢复挑战机制、携带证据的紧凑提交机制和数据可用性感知成本模型。可恢复挑战机制将超时会话恢复为可重放、可结算状态；紧凑提交绑定状态根、输出哈希、证明哈希、DA 指针与 DA 根；成本模型用于分析负载规模、批处理摊销与 DA 路径选择。基于 Python 原型、本地 EVM gas 测量与 Sepolia 部署记录，实验显示紧凑提交平均约 406 字节，在给定配置下模块化 DA 采样路径可降低约 96.33% 摊销成本，可恢复路径改善超时场景下的挑战完成能力。上述结论基于模拟 TEE、可验证 DA 注册表和配置化成本模型。</w:t>
      </w:r>
    </w:p>
    <w:p w14:paraId="06729C3E">
      <w:pPr>
        <w:pStyle w:val="58"/>
        <w:ind w:firstLine="424" w:firstLineChars="236"/>
        <w:rPr>
          <w:rStyle w:val="59"/>
          <w:rFonts w:hint="eastAsia"/>
        </w:rPr>
      </w:pPr>
      <w:r>
        <w:rPr>
          <w:b/>
        </w:rPr>
        <w:t>关键词：</w:t>
      </w:r>
      <w:r>
        <w:t>Hybrid TEE-Rollup；交互式挑战；数据可用性；高频 DApp；成本摊销；故障恢复</w:t>
      </w:r>
    </w:p>
    <w:p w14:paraId="3DC5B678">
      <w:pPr>
        <w:pStyle w:val="74"/>
        <w:tabs>
          <w:tab w:val="left" w:pos="993"/>
        </w:tabs>
        <w:ind w:left="423" w:leftChars="235" w:firstLine="1" w:firstLineChars="1"/>
        <w:rPr>
          <w:rStyle w:val="61"/>
          <w:rFonts w:hint="eastAsia"/>
          <w:b w:val="0"/>
        </w:rPr>
      </w:pPr>
      <w:r>
        <w:rPr/>
        <w:t>文献标志码：</w:t>
      </w:r>
      <w:r>
        <w:rPr/>
        <w:t xml:space="preserve">A    </w:t>
      </w:r>
      <w:r>
        <w:rPr/>
        <w:t>中图分类号：</w:t>
      </w:r>
      <w:r>
        <w:rPr/>
        <w:t>TP311</w:t>
      </w:r>
    </w:p>
    <w:p w14:paraId="1D9922DE">
      <w:pPr>
        <w:pStyle w:val="16"/>
        <w:jc w:val="center"/>
        <w:rPr>
          <w:rFonts w:hint="eastAsia"/>
        </w:rPr>
      </w:pPr>
      <w:r>
        <w:rPr>
          <w:b/>
        </w:rPr>
        <w:t>Recoverable Challenge Protocol and Lightweight DA Cost Evaluation for</w:t>
      </w:r>
      <w:r>
        <w:rPr>
          <w:b/>
        </w:rPr>
        <w:br/>
        <w:t>Hybrid TEE-Rollup in High-Frequency DApps</w:t>
      </w:r>
    </w:p>
    <w:p w14:paraId="7DF31641">
      <w:pPr>
        <w:pStyle w:val="56"/>
        <w:jc w:val="center"/>
        <w:rPr>
          <w:rFonts w:hint="eastAsia"/>
          <w:vertAlign w:val="superscript"/>
        </w:rPr>
      </w:pPr>
      <w:r>
        <w:rPr/>
        <w:t>YANG Fan</w:t>
      </w:r>
      <w:r>
        <w:rPr>
          <w:vertAlign w:val="superscript"/>
        </w:rPr>
        <w:t>1</w:t>
      </w:r>
    </w:p>
    <w:p w14:paraId="457E9E5B">
      <w:pPr>
        <w:pStyle w:val="47"/>
        <w:jc w:val="center"/>
        <w:rPr>
          <w:rFonts w:hint="eastAsia"/>
        </w:rPr>
      </w:pPr>
      <w:r>
        <w:rPr/>
        <w:t>1. School of Data Science and Engineering, East China Normal University, Shanghai 200062, China</w:t>
      </w:r>
    </w:p>
    <w:p w14:paraId="6B261A13">
      <w:pPr>
        <w:pStyle w:val="58"/>
        <w:spacing w:line="276" w:lineRule="auto"/>
        <w:ind w:firstLine="424" w:firstLineChars="236"/>
        <w:rPr>
          <w:rFonts w:hint="eastAsia"/>
        </w:rPr>
      </w:pPr>
      <w:r>
        <w:rPr>
          <w:b/>
        </w:rPr>
        <w:t>Abstract:</w:t>
      </w:r>
      <w:r>
        <w:t xml:space="preserve">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7FFF1717">
      <w:pPr>
        <w:pStyle w:val="58"/>
        <w:spacing w:line="276" w:lineRule="auto"/>
        <w:ind w:firstLine="424" w:firstLineChars="236"/>
        <w:rPr>
          <w:rStyle w:val="59"/>
          <w:rFonts w:hint="eastAsia"/>
          <w:b w:val="0"/>
        </w:rPr>
      </w:pPr>
      <w:r>
        <w:rPr>
          <w:b/>
        </w:rPr>
        <w:t>Key words:</w:t>
      </w:r>
      <w:r>
        <w:t xml:space="preserve"> Hybrid TEE-Rollup; interactive challenge; data availability; high-frequency DApp; cost amortization; fault recovery</w:t>
      </w:r>
    </w:p>
    <w:p w14:paraId="093967FE">
      <w:pPr>
        <w:pStyle w:val="37"/>
        <w:rPr>
          <w:rFonts w:hint="eastAsia"/>
        </w:rPr>
      </w:pPr>
    </w:p>
    <w:p w14:paraId="35280ADD">
      <w:pPr>
        <w:pStyle w:val="3"/>
        <w:ind w:firstLine="562"/>
        <w:rPr>
          <w:i w:val="0"/>
        </w:rPr>
        <w:sectPr>
          <w:headerReference r:id="rId9" w:type="first"/>
          <w:footerReference r:id="rId12" w:type="first"/>
          <w:headerReference r:id="rId7" w:type="default"/>
          <w:footerReference r:id="rId10" w:type="default"/>
          <w:headerReference r:id="rId8" w:type="even"/>
          <w:footerReference r:id="rId11" w:type="even"/>
          <w:type w:val="continuous"/>
          <w:pgSz w:w="11906" w:h="16838"/>
          <w:pgMar w:top="1361" w:right="907" w:bottom="680" w:left="1191" w:header="737" w:footer="737" w:gutter="0"/>
          <w:pgBorders w:offsetFrom="page">
            <w:top w:val="single" w:color="auto" w:sz="4" w:space="24"/>
            <w:left w:val="single" w:color="auto" w:sz="4" w:space="24"/>
            <w:bottom w:val="single" w:color="auto" w:sz="4" w:space="24"/>
            <w:right w:val="single" w:color="auto" w:sz="4" w:space="24"/>
          </w:pgBorders>
          <w:cols w:space="720" w:num="1"/>
          <w:titlePg/>
          <w:docGrid w:linePitch="312" w:charSpace="0"/>
        </w:sectPr>
      </w:pPr>
    </w:p>
    <w:p>
      <w:pPr>
        <w:pStyle w:val="64"/>
        <w:keepNext/>
        <w:keepLines/>
        <w:numPr>
          <w:numId w:val="0"/>
        </w:numPr>
      </w:pPr>
      <w:r>
        <w:rPr>
          <w:b/>
        </w:rPr>
        <w:t xml:space="preserve">1  </w:t>
      </w:r>
      <w:r>
        <w:rPr>
          <w:b/>
        </w:rPr>
        <w:t>引言</w:t>
      </w:r>
    </w:p>
    <w:p>
      <w:pPr/>
      <w:r>
        <w:rPr/>
        <w:t>高频去中心化应用的瓶颈来自低价值高频交互与异常可验证性的耦合。以链上</w:t>
      </w:r>
      <w:r>
        <w:rPr/>
        <w:t xml:space="preserve"> AI </w:t>
      </w:r>
      <w:r>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pPr/>
      <w:r>
        <w:rPr/>
        <w:t>现有路线分别覆盖了这一需求的不同侧面。全链上执行公开验证能力强，但高频负载、存储和执行成本直接上链；完全链下执行降低延迟和成本，却缺少用户可依赖的公开仲裁路径；纯</w:t>
      </w:r>
      <w:r>
        <w:rPr/>
        <w:t xml:space="preserve"> TEE </w:t>
      </w:r>
      <w:r>
        <w:rPr/>
        <w:t>执行降低正常路径验证成本，但仍受硬件和宿主环境影响。</w:t>
      </w:r>
      <w:r>
        <w:rPr/>
        <w:t xml:space="preserve">Hybrid TEE-Rollup </w:t>
      </w:r>
      <w:r>
        <w:rPr/>
        <w:t>将</w:t>
      </w:r>
      <w:r>
        <w:rPr/>
        <w:t xml:space="preserve"> TEE </w:t>
      </w:r>
      <w:r>
        <w:rPr/>
        <w:t>快速路径与链上异常路径结合</w:t>
      </w:r>
      <w:r>
        <w:rPr>
          <w:vertAlign w:val="superscript"/>
        </w:rPr>
        <w:t>[1]</w:t>
      </w:r>
      <w:r>
        <w:rPr/>
        <w:t>，其风险也集中在异常路径：一旦恢复</w:t>
      </w:r>
      <w:r>
        <w:rPr/>
        <w:t>机制和证据入口缺失，系统会在最需要仲裁时失去协议连续性。</w:t>
      </w:r>
    </w:p>
    <w:p>
      <w:pPr/>
      <w:r>
        <w:rPr/>
        <w:t>超时后挑战流程卡死属于协议活性与仲裁连续性问题。传统挑战机制可以关注错误是否能够被发现，但对于高频</w:t>
      </w:r>
      <w:r>
        <w:rPr/>
        <w:t xml:space="preserve"> DApp </w:t>
      </w:r>
      <w:r>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pPr/>
      <w:r>
        <w:rPr/>
        <w:t>实验部分采用合成负载、模拟</w:t>
      </w:r>
      <w:r>
        <w:rPr/>
        <w:t xml:space="preserve"> TEE</w:t>
      </w:r>
      <w:r>
        <w:rPr/>
        <w:t>、可验证</w:t>
      </w:r>
      <w:r>
        <w:rPr/>
        <w:t xml:space="preserve"> DA </w:t>
      </w:r>
      <w:r>
        <w:rPr/>
        <w:t>注册表、本地</w:t>
      </w:r>
      <w:r>
        <w:rPr/>
        <w:t xml:space="preserve"> EVM gas </w:t>
      </w:r>
      <w:r>
        <w:rPr/>
        <w:t>实测与</w:t>
      </w:r>
      <w:r>
        <w:rPr/>
        <w:t xml:space="preserve"> Sepolia </w:t>
      </w:r>
      <w:r>
        <w:rPr/>
        <w:t>可部署性证据。</w:t>
      </w:r>
    </w:p>
    <w:p>
      <w:pPr/>
      <w:r>
        <w:rPr>
          <w:b/>
        </w:rPr>
        <w:t>本文的贡献如下</w:t>
      </w:r>
    </w:p>
    <w:p>
      <w:pPr/>
      <w:r>
        <w:rPr/>
        <w:t>（</w:t>
      </w:r>
      <w:r>
        <w:rPr/>
        <w:t>1</w:t>
      </w:r>
      <w:r>
        <w:rPr/>
        <w:t>）提出可恢复挑战协议。传统挑战机制无法处理交互超时问题，异常即便被检测也难以推进至重放与结算阶段。本文将会话恢复从单纯的工程补救手段，升级为保障协议活性的标准化状态转移机制。该机制在不篡改</w:t>
      </w:r>
      <w:r>
        <w:rPr/>
        <w:t>争议事实的前提下，将停滞的挑战会话切换至可重放、可仲裁的正常链路，从协议层面保障仲裁连续性。。</w:t>
      </w:r>
    </w:p>
    <w:p>
      <w:pPr/>
      <w:r>
        <w:rPr/>
        <w:t>（</w:t>
      </w:r>
      <w:r>
        <w:rPr/>
        <w:t>2</w:t>
      </w:r>
      <w:r>
        <w:rPr/>
        <w:t>）设计证据绑定型紧凑提交机制。该结构将状态根、输出哈希、证明哈希、</w:t>
      </w:r>
      <w:r>
        <w:rPr/>
        <w:t xml:space="preserve">DA </w:t>
      </w:r>
      <w:r>
        <w:rPr/>
        <w:t>指针与</w:t>
      </w:r>
      <w:r>
        <w:rPr/>
        <w:t xml:space="preserve"> DA </w:t>
      </w:r>
      <w:r>
        <w:rPr/>
        <w:t>根进行密码学绑定，使链上精简凭证具备重放前置能力、证据可追溯能力与可验证属性。</w:t>
      </w:r>
    </w:p>
    <w:p>
      <w:pPr/>
      <w:r>
        <w:rPr/>
        <w:t>（</w:t>
      </w:r>
      <w:r>
        <w:rPr/>
        <w:t>3</w:t>
      </w:r>
      <w:r>
        <w:rPr/>
        <w:t>）构建</w:t>
      </w:r>
      <w:r>
        <w:rPr/>
        <w:t xml:space="preserve">DA </w:t>
      </w:r>
      <w:r>
        <w:rPr/>
        <w:t>感知成本摊销模型。该模型量化分析负载规模伸缩、批处理策略、</w:t>
      </w:r>
      <w:r>
        <w:rPr/>
        <w:t xml:space="preserve">DA </w:t>
      </w:r>
      <w:r>
        <w:rPr/>
        <w:t>部署路径三类因素对系统成本的影响，为不同业务负载下的</w:t>
      </w:r>
      <w:r>
        <w:rPr/>
        <w:t xml:space="preserve"> DA </w:t>
      </w:r>
      <w:r>
        <w:rPr/>
        <w:t>方案选型与成本管控提供理论依据。</w:t>
      </w:r>
    </w:p>
    <w:p>
      <w:pPr>
        <w:pStyle w:val="64"/>
        <w:keepNext/>
        <w:keepLines/>
        <w:numPr>
          <w:numId w:val="0"/>
        </w:numPr>
      </w:pPr>
      <w:r>
        <w:rPr>
          <w:b/>
        </w:rPr>
        <w:t xml:space="preserve">2  </w:t>
      </w:r>
      <w:r>
        <w:rPr>
          <w:b/>
        </w:rPr>
        <w:t>相关工作</w:t>
      </w:r>
    </w:p>
    <w:p>
      <w:pPr/>
      <w:r>
        <w:rPr/>
        <w:t xml:space="preserve">TEEROLLUP </w:t>
      </w:r>
      <w:r>
        <w:rPr/>
        <w:t>提出了利用异构</w:t>
      </w:r>
      <w:r>
        <w:rPr/>
        <w:t xml:space="preserve"> TEE </w:t>
      </w:r>
      <w:r>
        <w:rPr/>
        <w:t>降低</w:t>
      </w:r>
      <w:r>
        <w:rPr/>
        <w:t xml:space="preserve"> Rollup </w:t>
      </w:r>
      <w:r>
        <w:rPr/>
        <w:t>验证成本的系统设计。本文受其思路启发，但聚焦异常场景下的挑战恢复和紧凑提交的证据绑定。</w:t>
      </w:r>
    </w:p>
    <w:p>
      <w:pPr/>
      <w:r>
        <w:rPr/>
        <w:t xml:space="preserve">opML </w:t>
      </w:r>
      <w:r>
        <w:rPr/>
        <w:t>与</w:t>
      </w:r>
      <w:r>
        <w:rPr/>
        <w:t xml:space="preserve"> optimistic fraud proof </w:t>
      </w:r>
      <w:r>
        <w:rPr/>
        <w:t>等工作研究如何通过乐观证明支持复杂计算，通常包含二分定位、单步仲裁和链上验证。本文借鉴交互式争议定位思想，但不实现完整</w:t>
      </w:r>
      <w:r>
        <w:rPr/>
        <w:t xml:space="preserve"> FPVM </w:t>
      </w:r>
      <w:r>
        <w:rPr/>
        <w:t>或真实</w:t>
      </w:r>
      <w:r>
        <w:rPr/>
        <w:t xml:space="preserve"> ML </w:t>
      </w:r>
      <w:r>
        <w:rPr/>
        <w:t>执行证明，而将二分重放用于</w:t>
      </w:r>
      <w:r>
        <w:rPr/>
        <w:t xml:space="preserve"> Hybrid TEE-Rollup </w:t>
      </w:r>
      <w:r>
        <w:rPr/>
        <w:t>原型中的异常仲裁。</w:t>
      </w:r>
    </w:p>
    <w:p>
      <w:pPr/>
      <w:r>
        <w:rPr/>
        <w:t xml:space="preserve">Dynamic Fraud Proof </w:t>
      </w:r>
      <w:r>
        <w:rPr/>
        <w:t>关注无争议场景下的最终性压缩，并在发现争议时动态延迟结算。该方向强调挑战窗口和验证者参与机制的动态调整；本文聚焦更窄的超时后挑战会话恢复问题。</w:t>
      </w:r>
    </w:p>
    <w:p>
      <w:pPr/>
      <w:r>
        <w:rPr/>
        <w:t>LazyLedger</w:t>
      </w:r>
      <w:r>
        <w:rPr/>
        <w:t>、模块化</w:t>
      </w:r>
      <w:r>
        <w:rPr/>
        <w:t xml:space="preserve"> DA </w:t>
      </w:r>
      <w:r>
        <w:rPr/>
        <w:t>以及轻客户端相关工作强调数据可用性与执行验证解耦。本文使用可验证</w:t>
      </w:r>
      <w:r>
        <w:rPr/>
        <w:t xml:space="preserve"> DA </w:t>
      </w:r>
      <w:r>
        <w:rPr/>
        <w:t>注册表和配置化建模分析紧凑提交加数据可用性验证的成本趋势。</w:t>
      </w:r>
    </w:p>
    <w:p>
      <w:pPr/>
      <w:r>
        <w:rPr/>
        <w:t xml:space="preserve">Rollup </w:t>
      </w:r>
      <w:r>
        <w:rPr/>
        <w:t>的基本思想是将大量执行过程移至链下完成，并将状态承诺、证明或争议入口提交到链上</w:t>
      </w:r>
      <w:r>
        <w:rPr>
          <w:vertAlign w:val="superscript"/>
        </w:rPr>
        <w:t>[2]</w:t>
      </w:r>
      <w:r>
        <w:rPr/>
        <w:t>。</w:t>
      </w:r>
      <w:r>
        <w:rPr/>
        <w:t xml:space="preserve">ZK-Rollup </w:t>
      </w:r>
      <w:r>
        <w:rPr/>
        <w:t>通过有效性证明保证提交状态的正确性，验证属性较强，但证明生成、验证电路和系统实现成本较高。</w:t>
      </w:r>
      <w:r>
        <w:rPr/>
        <w:t xml:space="preserve">Optimistic Rollup </w:t>
      </w:r>
      <w:r>
        <w:rPr/>
        <w:t>默认链下执行结果正确，仅在挑战期内出现有效争议时进行仲裁；其链上负担较轻，但争议窗口和交互过程会引入状态不确定性</w:t>
      </w:r>
      <w:r>
        <w:rPr>
          <w:vertAlign w:val="superscript"/>
        </w:rPr>
        <w:t>[3]</w:t>
      </w:r>
      <w:r>
        <w:rPr/>
        <w:t>。</w:t>
      </w:r>
    </w:p>
    <w:p>
      <w:pPr/>
      <w:r>
        <w:rPr/>
        <w:t>乐观挑战是</w:t>
      </w:r>
      <w:r>
        <w:rPr/>
        <w:t xml:space="preserve"> Rollup </w:t>
      </w:r>
      <w:r>
        <w:rPr/>
        <w:t>系统处理异常的重要机制。典型流程包括提交状态承诺、开启挑战、交互式缩</w:t>
      </w:r>
      <w:r>
        <w:rPr/>
        <w:t>小争议范围，并在必要时执行单步重放或链上仲裁</w:t>
      </w:r>
      <w:r>
        <w:rPr>
          <w:vertAlign w:val="superscript"/>
        </w:rPr>
        <w:t>[4][5]</w:t>
      </w:r>
      <w:r>
        <w:rPr/>
        <w:t>。对于长执行轨迹，二分定位能够将争议定位复杂度从线性扫描降低到对数轮次；挑战过程本身也可能遭遇超时、应答缺失或证据不可用，因此活性和恢复性需要进入协议设计</w:t>
      </w:r>
      <w:r>
        <w:rPr>
          <w:vertAlign w:val="superscript"/>
        </w:rPr>
        <w:t>[6]</w:t>
      </w:r>
      <w:r>
        <w:rPr/>
        <w:t>。</w:t>
      </w:r>
    </w:p>
    <w:p>
      <w:pPr/>
      <w:r>
        <w:rPr/>
        <w:t>数据可用性关注链下或链外数据能否被验证者获取。模块化区块链和惰性账本等路线将数据可用性从执行验证中解耦，使共识层主要负责数据排序和可用性保证，执行与验证由独立的</w:t>
      </w:r>
      <w:r>
        <w:rPr/>
        <w:t xml:space="preserve"> Rollup </w:t>
      </w:r>
      <w:r>
        <w:rPr/>
        <w:t>或客户端完成</w:t>
      </w:r>
      <w:r>
        <w:rPr>
          <w:vertAlign w:val="superscript"/>
        </w:rPr>
        <w:t>[7][8][9][10]</w:t>
      </w:r>
      <w:r>
        <w:rPr/>
        <w:t>。当执行者将完整负载放在数据可用性层而非链上时，链上提交必须与数据可用性条目形成可验证绑定。</w:t>
      </w:r>
    </w:p>
    <w:p>
      <w:pPr/>
      <w:r>
        <w:rPr/>
        <w:t>在上述背景下，本文进一步限定研究问题：</w:t>
      </w:r>
      <w:r>
        <w:rPr/>
        <w:t xml:space="preserve">Hybrid TEE-Rollup </w:t>
      </w:r>
      <w:r>
        <w:rPr/>
        <w:t>如何在保持正常路径低成本的同时，保留公开、可恢复且有证据支撑的异常路径。成本维度要求链上提交不随完整负载线性增长；可验证性维度要求紧凑提交能够指向可检查的</w:t>
      </w:r>
      <w:r>
        <w:rPr/>
        <w:t xml:space="preserve"> DA </w:t>
      </w:r>
      <w:r>
        <w:rPr/>
        <w:t>证据；活性维度要求超时不会使仲裁流程永久停滞。</w:t>
      </w:r>
    </w:p>
    <w:p>
      <w:pPr/>
      <w:r>
        <w:rPr/>
        <w:t>攻击面覆盖提交者、执行环境、数据可用性绑定和挑战流程。本文假设执行者或提交者可能提交错误响应、篡改数据可用性负载、提供无效证明，或在挑战流程中延迟响应；数据可用性层可能出现负载缺失、</w:t>
      </w:r>
      <w:r>
        <w:rPr/>
        <w:t xml:space="preserve">Merkle </w:t>
      </w:r>
      <w:r>
        <w:rPr/>
        <w:t>证明损坏或根不一致；挑战流程本身也可能因交互超时而中断。本文不假设执行者在硬件</w:t>
      </w:r>
      <w:r>
        <w:rPr/>
        <w:t xml:space="preserve"> TEE </w:t>
      </w:r>
      <w:r>
        <w:rPr/>
        <w:t>层面受到保护，也不假设数据可用性层具有无限可用性。</w:t>
      </w:r>
    </w:p>
    <w:p>
      <w:pPr>
        <w:pStyle w:val="64"/>
        <w:keepNext/>
        <w:keepLines/>
        <w:numPr>
          <w:numId w:val="0"/>
        </w:numPr>
      </w:pPr>
      <w:r>
        <w:rPr>
          <w:b/>
        </w:rPr>
        <w:t xml:space="preserve">3  </w:t>
      </w:r>
      <w:r>
        <w:rPr>
          <w:b/>
        </w:rPr>
        <w:t>系统概览</w:t>
      </w:r>
    </w:p>
    <w:p>
      <w:pPr/>
      <w:r>
        <w:rPr/>
        <w:t>系统包含三个角色</w:t>
      </w:r>
      <w:r>
        <w:rPr/>
        <w:t>，</w:t>
      </w:r>
      <w:r>
        <w:rPr/>
        <w:t>即执行层，</w:t>
      </w:r>
      <w:r>
        <w:rPr/>
        <w:t>DA</w:t>
      </w:r>
      <w:r>
        <w:rPr/>
        <w:t>层和验证层</w:t>
      </w:r>
      <w:r>
        <w:rPr/>
        <w:t>：执行层负责产生正常路径下的响应与远程证明；</w:t>
      </w:r>
      <w:r>
        <w:rPr/>
        <w:t xml:space="preserve">DA </w:t>
      </w:r>
      <w:r>
        <w:rPr/>
        <w:t>层负责保存重放所需证据；验证层负责将故障转化为挑战、恢复、重放与结算等状态转移。运行示例仍以高频</w:t>
      </w:r>
      <w:r>
        <w:rPr/>
        <w:t xml:space="preserve"> AI </w:t>
      </w:r>
      <w:r>
        <w:rPr/>
        <w:t>推理工作负载为主：大量低价值请求不应迫使完整负载上链，但一旦发生争议，系统仍需保留公开仲裁所需的证据。</w:t>
      </w:r>
    </w:p>
    <w:p>
      <w:pPr>
        <w:keepNext/>
        <w:jc w:val="center"/>
      </w:pPr>
      <w:r>
        <w:drawing>
          <wp:inline xmlns:a="http://schemas.openxmlformats.org/drawingml/2006/main" xmlns:pic="http://schemas.openxmlformats.org/drawingml/2006/picture">
            <wp:extent cx="2781299" cy="2183765"/>
            <wp:docPr id="2" name="Picture 2"/>
            <wp:cNvGraphicFramePr>
              <a:graphicFrameLocks noChangeAspect="1"/>
            </wp:cNvGraphicFramePr>
            <a:graphic>
              <a:graphicData uri="http://schemas.openxmlformats.org/drawingml/2006/picture">
                <pic:pic>
                  <pic:nvPicPr>
                    <pic:cNvPr id="0" name="figure_1.png"/>
                    <pic:cNvPicPr/>
                  </pic:nvPicPr>
                  <pic:blipFill>
                    <a:blip r:embed="rId29"/>
                    <a:stretch>
                      <a:fillRect/>
                    </a:stretch>
                  </pic:blipFill>
                  <pic:spPr>
                    <a:xfrm>
                      <a:off x="0" y="0"/>
                      <a:ext cx="2781299" cy="2183765"/>
                    </a:xfrm>
                    <a:prstGeom prst="rect"/>
                  </pic:spPr>
                </pic:pic>
              </a:graphicData>
            </a:graphic>
          </wp:inline>
        </w:drawing>
      </w:r>
    </w:p>
    <w:p>
      <w:pPr>
        <w:pStyle w:val="84"/>
        <w:keepNext/>
        <w:jc w:val="center"/>
      </w:pPr>
      <w:r>
        <w:t>图 1  Hybrid TEE-Rollup 原型系统架构</w:t>
      </w:r>
    </w:p>
    <w:p>
      <w:pPr>
        <w:pStyle w:val="84"/>
        <w:keepNext w:val="0"/>
        <w:jc w:val="center"/>
      </w:pPr>
      <w:r>
        <w:t>Fig.1  Prototype architecture of Hybrid TEE-Rollup</w:t>
      </w:r>
    </w:p>
    <w:p>
      <w:pPr/>
      <w:r>
        <w:rPr/>
        <w:t>如图</w:t>
      </w:r>
      <w:r>
        <w:rPr/>
        <w:t xml:space="preserve"> 1 </w:t>
      </w:r>
      <w:r>
        <w:rPr/>
        <w:t>所示，系统由高频</w:t>
      </w:r>
      <w:r>
        <w:rPr/>
        <w:t xml:space="preserve"> DApp </w:t>
      </w:r>
      <w:r>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pPr>
        <w:pStyle w:val="50"/>
        <w:keepNext/>
        <w:keepLines/>
        <w:numPr>
          <w:numId w:val="0"/>
        </w:numPr>
      </w:pPr>
      <w:r>
        <w:rPr>
          <w:b/>
        </w:rPr>
        <w:t xml:space="preserve">3.1  </w:t>
      </w:r>
      <w:r>
        <w:rPr>
          <w:b/>
        </w:rPr>
        <w:t>执行层与正常路径</w:t>
      </w:r>
    </w:p>
    <w:p>
      <w:pPr/>
      <w:r>
        <w:rPr/>
        <w:t>执行层负责处理高频</w:t>
      </w:r>
      <w:r>
        <w:rPr/>
        <w:t xml:space="preserve"> DApp </w:t>
      </w:r>
      <w:r>
        <w:rPr/>
        <w:t>请求。当前原型采用确定性模拟模型或可选模型后端生成响应，并使用模拟可信执行环境远程证明对输入哈希、输出哈希、</w:t>
      </w:r>
      <w:r>
        <w:rPr/>
        <w:t xml:space="preserve">nonce </w:t>
      </w:r>
      <w:r>
        <w:rPr/>
        <w:t>和执行环境标识进行绑定</w:t>
      </w:r>
      <w:r>
        <w:rPr>
          <w:vertAlign w:val="superscript"/>
        </w:rPr>
        <w:t>[11]</w:t>
      </w:r>
      <w:r>
        <w:rPr/>
        <w:t>。远程证明的作用是为链下执行结果提供最小可信摘要，使后续验证层能够检查提交结果是否与声明的执行过程一致。</w:t>
      </w:r>
    </w:p>
    <w:p>
      <w:pPr/>
      <w:r>
        <w:rPr/>
        <w:t>在本文原型中，模拟可信执行环境用于建立</w:t>
      </w:r>
      <w:r>
        <w:rPr/>
        <w:t>“</w:t>
      </w:r>
      <w:r>
        <w:rPr/>
        <w:t>链下执行摘要</w:t>
      </w:r>
      <w:r>
        <w:rPr/>
        <w:t>—</w:t>
      </w:r>
      <w:r>
        <w:rPr/>
        <w:t>链上提交</w:t>
      </w:r>
      <w:r>
        <w:rPr/>
        <w:t>—</w:t>
      </w:r>
      <w:r>
        <w:rPr/>
        <w:t>异常挑战</w:t>
      </w:r>
      <w:r>
        <w:rPr/>
        <w:t>”</w:t>
      </w:r>
      <w:r>
        <w:rPr/>
        <w:t>的接口关系</w:t>
      </w:r>
      <w:r>
        <w:rPr/>
        <w:t>。</w:t>
      </w:r>
      <w:r>
        <w:rPr/>
        <w:t xml:space="preserve"> </w:t>
      </w:r>
    </w:p>
    <w:p>
      <w:pPr>
        <w:pStyle w:val="50"/>
        <w:keepNext/>
        <w:keepLines/>
        <w:numPr>
          <w:numId w:val="0"/>
        </w:numPr>
      </w:pPr>
      <w:r>
        <w:rPr>
          <w:b/>
        </w:rPr>
        <w:t xml:space="preserve">3.2  </w:t>
      </w:r>
      <w:r>
        <w:rPr>
          <w:b/>
        </w:rPr>
        <w:t>数据可用性接口</w:t>
      </w:r>
    </w:p>
    <w:p>
      <w:pPr/>
      <w:r>
        <w:rPr/>
        <w:t xml:space="preserve">DA </w:t>
      </w:r>
      <w:r>
        <w:rPr/>
        <w:t>接口是紧凑提交具有安全意义的关键位置。数据层保存完整负载及其可验证结构，包括提示、响应、远程证明、负载哈希、叶哈希、</w:t>
      </w:r>
      <w:r>
        <w:rPr/>
        <w:t xml:space="preserve">Merkle </w:t>
      </w:r>
      <w:r>
        <w:rPr/>
        <w:t>根和字段级</w:t>
      </w:r>
      <w:r>
        <w:rPr/>
        <w:t xml:space="preserve"> Merkle </w:t>
      </w:r>
      <w:r>
        <w:rPr/>
        <w:t>证明；链上仅保存紧凑提交。由此，字节压缩与证据保留被明确区分：正常路径避免完整负载上链，异常路径仍可恢复重放所需的负载上下文。</w:t>
      </w:r>
    </w:p>
    <w:p>
      <w:pPr/>
      <w:r>
        <w:rPr/>
        <w:t>在运行示例中，如果执行者提交的响应被替换，验证者可以从数据可用性条目中取回响应字段及其</w:t>
      </w:r>
      <w:r>
        <w:rPr/>
        <w:t xml:space="preserve"> Merkle </w:t>
      </w:r>
      <w:r>
        <w:rPr/>
        <w:t>证明，并与链上</w:t>
      </w:r>
      <w:r>
        <w:rPr/>
        <w:t xml:space="preserve"> DA Merkle </w:t>
      </w:r>
      <w:r>
        <w:rPr/>
        <w:t>根检查一致性；如果负载缺</w:t>
      </w:r>
      <w:r>
        <w:rPr/>
        <w:t>失，则异常应被归类为数据可用性故障，而不应被误写为已完成重放的执行错误。</w:t>
      </w:r>
    </w:p>
    <w:p>
      <w:pPr>
        <w:pStyle w:val="50"/>
        <w:keepNext/>
        <w:keepLines/>
        <w:numPr>
          <w:numId w:val="0"/>
        </w:numPr>
      </w:pPr>
      <w:r>
        <w:rPr>
          <w:b/>
        </w:rPr>
        <w:t xml:space="preserve">3.3  </w:t>
      </w:r>
      <w:r>
        <w:rPr>
          <w:b/>
        </w:rPr>
        <w:t>验证层与恢复触发</w:t>
      </w:r>
    </w:p>
    <w:p>
      <w:pPr/>
      <w:r>
        <w:rP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rPr/>
        <w:t>。</w:t>
      </w:r>
    </w:p>
    <w:p>
      <w:pPr/>
      <w:r>
        <w:rPr/>
        <w:t>验证层同时承担故障分类职责。本文将故障划分为证明故障、</w:t>
      </w:r>
      <w:r>
        <w:rPr/>
        <w:t xml:space="preserve">DA </w:t>
      </w:r>
      <w:r>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pPr/>
      <w:r>
        <w:rPr/>
        <w:t>在</w:t>
      </w:r>
      <w:r>
        <w:rPr/>
        <w:t xml:space="preserve"> Solidity </w:t>
      </w:r>
      <w:r>
        <w:rPr/>
        <w:t>映射中，原型包含</w:t>
      </w:r>
      <w:r>
        <w:rPr/>
        <w:t xml:space="preserve"> MockTEEVerifier</w:t>
      </w:r>
      <w:r>
        <w:rPr/>
        <w:t>、</w:t>
      </w:r>
      <w:r>
        <w:rPr/>
        <w:t>MockDARegistry</w:t>
      </w:r>
      <w:r>
        <w:rPr/>
        <w:t>、</w:t>
      </w:r>
      <w:r>
        <w:rPr/>
        <w:t xml:space="preserve">MerkleVerifier </w:t>
      </w:r>
      <w:r>
        <w:rPr/>
        <w:t>和</w:t>
      </w:r>
      <w:r>
        <w:rPr/>
        <w:t xml:space="preserve"> HybridTEERollup </w:t>
      </w:r>
      <w:r>
        <w:rPr/>
        <w:t>等合约，用于表达链上状态推进和最小验证逻辑。本地</w:t>
      </w:r>
      <w:r>
        <w:rPr/>
        <w:t xml:space="preserve"> EVM </w:t>
      </w:r>
      <w:r>
        <w:rPr/>
        <w:t>合约并非</w:t>
      </w:r>
      <w:r>
        <w:rPr/>
        <w:t xml:space="preserve"> Python </w:t>
      </w:r>
      <w:r>
        <w:rPr/>
        <w:t>原型的逐行移植，而是抽取适合链上表达的提交、验证、挑战、恢复和结算路径。</w:t>
      </w:r>
    </w:p>
    <w:p>
      <w:pPr>
        <w:pStyle w:val="64"/>
        <w:keepNext/>
        <w:keepLines/>
        <w:numPr>
          <w:numId w:val="0"/>
        </w:numPr>
      </w:pPr>
      <w:r>
        <w:rPr>
          <w:b/>
        </w:rPr>
        <w:t xml:space="preserve">4  </w:t>
      </w:r>
      <w:r>
        <w:rPr>
          <w:b/>
        </w:rPr>
        <w:t>核心机制与成本评估</w:t>
      </w:r>
    </w:p>
    <w:p>
      <w:pPr>
        <w:pStyle w:val="50"/>
        <w:keepNext/>
        <w:keepLines/>
        <w:numPr>
          <w:numId w:val="0"/>
        </w:numPr>
      </w:pPr>
      <w:r>
        <w:rPr>
          <w:b/>
        </w:rPr>
        <w:t xml:space="preserve">4.1  </w:t>
      </w:r>
      <w:r>
        <w:rPr>
          <w:b/>
        </w:rPr>
        <w:t>可恢复挑战协议</w:t>
      </w:r>
    </w:p>
    <w:p>
      <w:pPr>
        <w:pStyle w:val="49"/>
        <w:keepNext/>
        <w:keepLines/>
        <w:numPr>
          <w:numId w:val="0"/>
        </w:numPr>
      </w:pPr>
      <w:r>
        <w:rPr>
          <w:b/>
        </w:rPr>
        <w:t xml:space="preserve">4.1.1  </w:t>
      </w:r>
      <w:r>
        <w:rPr>
          <w:b/>
        </w:rPr>
        <w:t>协议模型与形式化定义</w:t>
      </w:r>
    </w:p>
    <w:p>
      <w:pPr/>
      <w:r>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pPr>
        <w:pStyle w:val="85"/>
        <w:keepNext/>
        <w:keepLines/>
      </w:pPr>
      <w:r>
        <w:rPr>
          <w:b/>
        </w:rPr>
        <w:t>定义 1（挑战会话）</w:t>
      </w:r>
    </w:p>
    <w:p>
      <w:pPr/>
      <w:r>
        <w:t>挑战会话定义为：</w:t>
      </w:r>
      <m:oMath>
        <m:r>
          <m:rPr>
            <m:sty m:val="i"/>
          </m:rPr>
          <w:rPr>
            <w:sz w:val="18"/>
          </w:rPr>
          <m:t>cs</m:t>
        </m:r>
        <m:r>
          <m:rPr>
            <m:sty m:val="p"/>
          </m:rPr>
          <w:rPr>
            <w:sz w:val="18"/>
          </w:rPr>
          <m:t xml:space="preserve"> = (</m:t>
        </m:r>
        <m:r>
          <m:rPr>
            <m:sty m:val="i"/>
          </m:rPr>
          <w:rPr>
            <w:sz w:val="18"/>
          </w:rPr>
          <m:t>id</m:t>
        </m:r>
        <m:r>
          <m:rPr>
            <m:sty m:val="p"/>
          </m:rPr>
          <w:rPr>
            <w:sz w:val="18"/>
          </w:rPr>
          <m:t xml:space="preserve">, </m:t>
        </m:r>
        <m:r>
          <m:rPr>
            <m:sty m:val="i"/>
          </m:rPr>
          <w:rPr>
            <w:sz w:val="18"/>
          </w:rPr>
          <m:t>s</m:t>
        </m:r>
        <m:r>
          <m:rPr>
            <m:sty m:val="p"/>
          </m:rPr>
          <w:rPr>
            <w:sz w:val="18"/>
          </w:rPr>
          <m:t xml:space="preserve">, </m:t>
        </m:r>
        <m:r>
          <m:rPr>
            <m:sty m:val="i"/>
          </m:rPr>
          <w:rPr>
            <w:sz w:val="18"/>
          </w:rPr>
          <m:t>F</m:t>
        </m:r>
        <m:r>
          <m:rPr>
            <m:sty m:val="p"/>
          </m:rPr>
          <w:rPr>
            <w:sz w:val="18"/>
          </w:rPr>
          <m:t xml:space="preserve">, </m:t>
        </m:r>
        <m:r>
          <m:rPr>
            <m:sty m:val="i"/>
          </m:rPr>
          <w:rPr>
            <w:sz w:val="18"/>
          </w:rPr>
          <m:t>T</m:t>
        </m:r>
        <m:r>
          <m:rPr>
            <m:sty m:val="p"/>
          </m:rPr>
          <w:rPr>
            <w:sz w:val="18"/>
          </w:rPr>
          <m:t>)</m:t>
        </m:r>
      </m:oMath>
      <w:r>
        <w:t>。</w:t>
      </w:r>
    </w:p>
    <w:p>
      <w:pPr/>
      <w:r>
        <w:rPr/>
        <w:t>其中，</w:t>
      </w:r>
      <w:r>
        <w:rPr/>
        <w:t xml:space="preserve">id </w:t>
      </w:r>
      <w:r>
        <w:rPr/>
        <w:t>表示会话标识；</w:t>
      </w:r>
      <w:r>
        <w:rPr/>
        <w:t xml:space="preserve">s </w:t>
      </w:r>
      <w:r>
        <w:rPr/>
        <w:t>表示当前状态；</w:t>
      </w:r>
      <w:r>
        <w:rPr/>
        <w:t xml:space="preserve">F </w:t>
      </w:r>
      <w:r>
        <w:rPr/>
        <w:t>表示挑战事实（挑战事实集合）；</w:t>
      </w:r>
      <w:r>
        <w:rPr/>
        <w:t xml:space="preserve">T </w:t>
      </w:r>
      <w:r>
        <w:rPr/>
        <w:t>表示超时参数。</w:t>
      </w:r>
    </w:p>
    <w:p>
      <w:pPr>
        <w:pStyle w:val="85"/>
        <w:keepNext/>
        <w:keepLines/>
      </w:pPr>
      <w:r>
        <w:rPr>
          <w:b/>
        </w:rPr>
        <w:t>定义 2（挑战状态机）</w:t>
      </w:r>
    </w:p>
    <w:p>
      <w:pPr/>
      <w:r>
        <w:t>挑战状态机定义为：</w:t>
      </w:r>
      <m:oMath>
        <m:r>
          <m:rPr>
            <m:sty m:val="i"/>
          </m:rPr>
          <w:rPr>
            <w:sz w:val="18"/>
          </w:rPr>
          <m:t>M</m:t>
        </m:r>
        <m:r>
          <m:rPr>
            <m:sty m:val="p"/>
          </m:rPr>
          <w:rPr>
            <w:sz w:val="18"/>
          </w:rPr>
          <m:t xml:space="preserve"> = (</m:t>
        </m:r>
        <m:r>
          <m:rPr>
            <m:sty m:val="i"/>
          </m:rPr>
          <w:rPr>
            <w:sz w:val="18"/>
          </w:rPr>
          <m:t>S</m:t>
        </m:r>
        <m:r>
          <m:rPr>
            <m:sty m:val="p"/>
          </m:rPr>
          <w:rPr>
            <w:sz w:val="18"/>
          </w:rPr>
          <m:t xml:space="preserve">, </m:t>
        </m:r>
        <m:r>
          <m:rPr>
            <m:sty m:val="i"/>
          </m:rPr>
          <w:rPr>
            <w:sz w:val="18"/>
          </w:rPr>
          <m:t>E</m:t>
        </m:r>
        <m:r>
          <m:rPr>
            <m:sty m:val="p"/>
          </m:rPr>
          <w:rPr>
            <w:sz w:val="18"/>
          </w:rPr>
          <m:t xml:space="preserve">, </m:t>
        </m:r>
        <m:r>
          <m:rPr>
            <m:sty m:val="i"/>
          </m:rPr>
          <w:rPr>
            <w:sz w:val="18"/>
          </w:rPr>
          <m:t>δ</m:t>
        </m:r>
        <m:r>
          <m:rPr>
            <m:sty m:val="p"/>
          </m:rPr>
          <w:rPr>
            <w:sz w:val="18"/>
          </w:rPr>
          <m:t>)</m:t>
        </m:r>
      </m:oMath>
      <w:r>
        <w:t>。</w:t>
      </w:r>
    </w:p>
    <w:p>
      <w:pPr/>
      <w:r>
        <w:t>其中，S 为状态集合；E 为事件集合；</w:t>
      </w:r>
      <m:oMath>
        <m:r>
          <m:rPr>
            <m:sty m:val="i"/>
          </m:rPr>
          <w:rPr>
            <w:sz w:val="18"/>
          </w:rPr>
          <m:t>δ</m:t>
        </m:r>
        <m:r>
          <m:rPr>
            <m:sty m:val="p"/>
          </m:rPr>
          <w:rPr>
            <w:sz w:val="18"/>
          </w:rPr>
          <m:t xml:space="preserve">: </m:t>
        </m:r>
        <m:r>
          <m:rPr>
            <m:sty m:val="i"/>
          </m:rPr>
          <w:rPr>
            <w:sz w:val="18"/>
          </w:rPr>
          <m:t>S</m:t>
        </m:r>
        <m:r>
          <m:rPr>
            <m:sty m:val="p"/>
          </m:rPr>
          <w:rPr>
            <w:sz w:val="18"/>
          </w:rPr>
          <m:t xml:space="preserve"> × </m:t>
        </m:r>
        <m:r>
          <m:rPr>
            <m:sty m:val="i"/>
          </m:rPr>
          <w:rPr>
            <w:sz w:val="18"/>
          </w:rPr>
          <m:t>E</m:t>
        </m:r>
        <m:r>
          <m:rPr>
            <m:sty m:val="p"/>
          </m:rPr>
          <w:rPr>
            <w:sz w:val="18"/>
          </w:rPr>
          <m:t xml:space="preserve"> → </m:t>
        </m:r>
        <m:r>
          <m:rPr>
            <m:sty m:val="i"/>
          </m:rPr>
          <w:rPr>
            <w:sz w:val="18"/>
          </w:rPr>
          <m:t>S</m:t>
        </m:r>
      </m:oMath>
      <w:r>
        <w:t xml:space="preserve"> 为状态转移函数。</w:t>
      </w:r>
    </w:p>
    <w:p>
      <w:pPr>
        <w:pStyle w:val="85"/>
        <w:keepNext/>
        <w:keepLines/>
      </w:pPr>
      <w:r>
        <w:rPr>
          <w:b/>
        </w:rPr>
        <w:t>定义 3（恢复函数）</w:t>
      </w:r>
    </w:p>
    <w:p>
      <w:pPr/>
      <w:r>
        <w:t>恢复函数定义为：</w:t>
      </w:r>
      <m:oMath>
        <m:r>
          <m:rPr>
            <m:sty m:val="p"/>
          </m:rPr>
          <w:rPr>
            <w:sz w:val="18"/>
          </w:rPr>
          <m:t>Recover</m:t>
        </m:r>
        <m:r>
          <m:rPr>
            <m:sty m:val="p"/>
          </m:rPr>
          <w:rPr>
            <w:sz w:val="18"/>
          </w:rPr>
          <m:t>(</m:t>
        </m:r>
        <m:r>
          <m:rPr>
            <m:sty m:val="i"/>
          </m:rPr>
          <w:rPr>
            <w:sz w:val="18"/>
          </w:rPr>
          <m:t>cs</m:t>
        </m:r>
        <m:r>
          <m:rPr>
            <m:sty m:val="p"/>
          </m:rPr>
          <w:rPr>
            <w:sz w:val="18"/>
          </w:rPr>
          <m:t xml:space="preserve">) = </m:t>
        </m:r>
        <m:r>
          <m:rPr>
            <m:sty m:val="i"/>
          </m:rPr>
          <w:rPr>
            <w:sz w:val="18"/>
          </w:rPr>
          <m:t>cs'</m:t>
        </m:r>
      </m:oMath>
      <w:r>
        <w:t>。</w:t>
      </w:r>
    </w:p>
    <w:p>
      <w:pPr/>
      <w:r>
        <w:t>恢复仅改变活性相关状态，不改变挑战事实，即满足：</w:t>
      </w:r>
      <m:oMath>
        <m:r>
          <m:rPr>
            <m:sty m:val="i"/>
          </m:rPr>
          <w:rPr>
            <w:sz w:val="18"/>
          </w:rPr>
          <m:t>F</m:t>
        </m:r>
        <m:r>
          <m:rPr>
            <m:sty m:val="p"/>
          </m:rPr>
          <w:rPr>
            <w:sz w:val="18"/>
          </w:rPr>
          <m:t>(</m:t>
        </m:r>
        <m:r>
          <m:rPr>
            <m:sty m:val="i"/>
          </m:rPr>
          <w:rPr>
            <w:sz w:val="18"/>
          </w:rPr>
          <m:t>cs</m:t>
        </m:r>
        <m:r>
          <m:rPr>
            <m:sty m:val="p"/>
          </m:rPr>
          <w:rPr>
            <w:sz w:val="18"/>
          </w:rPr>
          <m:t xml:space="preserve">) = </m:t>
        </m:r>
        <m:r>
          <m:rPr>
            <m:sty m:val="i"/>
          </m:rPr>
          <w:rPr>
            <w:sz w:val="18"/>
          </w:rPr>
          <m:t>F</m:t>
        </m:r>
        <m:r>
          <m:rPr>
            <m:sty m:val="p"/>
          </m:rPr>
          <w:rPr>
            <w:sz w:val="18"/>
          </w:rPr>
          <m:t>(</m:t>
        </m:r>
        <m:r>
          <m:rPr>
            <m:sty m:val="p"/>
          </m:rPr>
          <w:rPr>
            <w:sz w:val="18"/>
          </w:rPr>
          <m:t>Recover</m:t>
        </m:r>
        <m:r>
          <m:rPr>
            <m:sty m:val="p"/>
          </m:rPr>
          <w:rPr>
            <w:sz w:val="18"/>
          </w:rPr>
          <m:t>(</m:t>
        </m:r>
        <m:r>
          <m:rPr>
            <m:sty m:val="i"/>
          </m:rPr>
          <w:rPr>
            <w:sz w:val="18"/>
          </w:rPr>
          <m:t>cs</m:t>
        </m:r>
        <m:r>
          <m:rPr>
            <m:sty m:val="p"/>
          </m:rPr>
          <w:rPr>
            <w:sz w:val="18"/>
          </w:rPr>
          <m:t>))</m:t>
        </m:r>
      </m:oMath>
      <w:r>
        <w:t>。</w:t>
      </w:r>
    </w:p>
    <w:p>
      <w:pPr/>
      <w:r>
        <w:rPr/>
        <w:t>基于上述定义，恢复是活性层变换，而非正确性裁决。恢复函数允许会话从</w:t>
      </w:r>
      <w:r>
        <w:rPr/>
        <w:t xml:space="preserve"> TIMED_OUT </w:t>
      </w:r>
      <w:r>
        <w:rPr/>
        <w:t>等停滞状态回到可推进状态，但不重写紧凑提交、数据可用性根、负载哈希、轨迹或不一致证据。该边界将恢复语义与罚没语义区分开，并说明恢复操作不会改变正确性：后续重放仍基于原始挑战事实。</w:t>
      </w:r>
    </w:p>
    <w:p>
      <w:pPr>
        <w:pStyle w:val="49"/>
        <w:keepNext/>
        <w:keepLines/>
        <w:numPr>
          <w:numId w:val="0"/>
        </w:numPr>
      </w:pPr>
      <w:r>
        <w:rPr>
          <w:b/>
        </w:rPr>
        <w:t xml:space="preserve">4.1.2  </w:t>
      </w:r>
      <w:r>
        <w:rPr>
          <w:b/>
        </w:rPr>
        <w:t>超时、恢复、重放与仲裁结算</w:t>
      </w:r>
    </w:p>
    <w:p>
      <w:pPr/>
      <w:r>
        <w:rPr/>
        <w:t>可恢复挑战协议的目标，是将挑战从一次性错误检测流程扩展为异常场景下可恢复推进的协议状态机。其基本状态包括</w:t>
      </w:r>
      <w:r>
        <w:rPr/>
        <w:t>协议状态覆盖待处理、已打开、已响应、二分定位、已恢复、待重放、已重放、已结算、罚没和最终确认等阶段。</w:t>
      </w:r>
    </w:p>
    <w:p>
      <w:pPr>
        <w:keepNext/>
        <w:jc w:val="center"/>
      </w:pPr>
      <w:r>
        <w:drawing>
          <wp:inline xmlns:a="http://schemas.openxmlformats.org/drawingml/2006/main" xmlns:pic="http://schemas.openxmlformats.org/drawingml/2006/picture">
            <wp:extent cx="2895600" cy="2222277"/>
            <wp:docPr id="3" name="Picture 3"/>
            <wp:cNvGraphicFramePr>
              <a:graphicFrameLocks noChangeAspect="1"/>
            </wp:cNvGraphicFramePr>
            <a:graphic>
              <a:graphicData uri="http://schemas.openxmlformats.org/drawingml/2006/picture">
                <pic:pic>
                  <pic:nvPicPr>
                    <pic:cNvPr id="0" name="figure_2.png"/>
                    <pic:cNvPicPr/>
                  </pic:nvPicPr>
                  <pic:blipFill>
                    <a:blip r:embed="rId30"/>
                    <a:stretch>
                      <a:fillRect/>
                    </a:stretch>
                  </pic:blipFill>
                  <pic:spPr>
                    <a:xfrm>
                      <a:off x="0" y="0"/>
                      <a:ext cx="2895600" cy="2222277"/>
                    </a:xfrm>
                    <a:prstGeom prst="rect"/>
                  </pic:spPr>
                </pic:pic>
              </a:graphicData>
            </a:graphic>
          </wp:inline>
        </w:drawing>
      </w:r>
    </w:p>
    <w:p>
      <w:pPr>
        <w:pStyle w:val="84"/>
        <w:keepNext/>
        <w:jc w:val="center"/>
      </w:pPr>
      <w:r>
        <w:t>图 2  可恢复挑战协议流程</w:t>
      </w:r>
    </w:p>
    <w:p>
      <w:pPr>
        <w:pStyle w:val="84"/>
        <w:keepNext w:val="0"/>
        <w:jc w:val="center"/>
      </w:pPr>
      <w:r>
        <w:t>Fig.2  Workflow of the recoverable challenge protocol</w:t>
      </w:r>
    </w:p>
    <w:p>
      <w:pPr/>
      <w:r>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t xml:space="preserve"> n </w:t>
      </w:r>
      <w:r>
        <w:rPr/>
        <w:t>的轨迹，理想情况下定位轮次接近</w:t>
      </w:r>
      <w:r>
        <w:rPr/>
        <w:t xml:space="preserve"> log2(n)</w:t>
      </w:r>
      <w:r>
        <w:rPr/>
        <w:t>，从而避免对长执行轨迹进行线性扫描。</w:t>
      </w:r>
    </w:p>
    <w:p>
      <w:pPr/>
      <w:r>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pPr/>
      <w:r>
        <w:rPr/>
        <w:t>恢复是协议中的关键状态转移，因为它在不改变证据内容的前提下恢复流程推进能力。在不可恢复的挑战中，超时可能使会话停留在</w:t>
      </w:r>
      <w:r>
        <w:rPr/>
        <w:t>“</w:t>
      </w:r>
      <w:r>
        <w:rPr/>
        <w:t>争议已知但无法重放和结算</w:t>
      </w:r>
      <w:r>
        <w:rPr/>
        <w:t>”</w:t>
      </w:r>
      <w:r>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pPr/>
      <w:r>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pPr>
        <w:pStyle w:val="49"/>
        <w:keepNext/>
        <w:keepLines/>
        <w:numPr>
          <w:numId w:val="0"/>
        </w:numPr>
      </w:pPr>
      <w:r>
        <w:rPr>
          <w:b/>
        </w:rPr>
        <w:t xml:space="preserve">4.1.3  </w:t>
      </w:r>
      <w:r>
        <w:rPr>
          <w:b/>
        </w:rPr>
        <w:t>正确性边界与协议性质</w:t>
      </w:r>
    </w:p>
    <w:p>
      <w:pPr/>
      <w:r>
        <w:rPr/>
        <w:t>性质一，数据可用性绑定性质。紧凑提交中的</w:t>
      </w:r>
      <w:r>
        <w:rPr/>
        <w:t xml:space="preserve"> DA Merkle </w:t>
      </w:r>
      <w:r>
        <w:rPr/>
        <w:t>根与</w:t>
      </w:r>
      <w:r>
        <w:rPr/>
        <w:t xml:space="preserve"> DA </w:t>
      </w:r>
      <w:r>
        <w:rPr/>
        <w:t>条目中的字段级</w:t>
      </w:r>
      <w:r>
        <w:rPr/>
        <w:t xml:space="preserve"> Merkle </w:t>
      </w:r>
      <w:r>
        <w:rPr/>
        <w:t>证明之间建立了密码学绑定关系，因此提示词、响应或证明字段被替换后，会导致负载哈希、叶哈希或</w:t>
      </w:r>
      <w:r>
        <w:rPr/>
        <w:t xml:space="preserve"> Merkle </w:t>
      </w:r>
      <w:r>
        <w:rPr/>
        <w:t>证明与链上根不一致。该性质不依赖真实</w:t>
      </w:r>
      <w:r>
        <w:rPr/>
        <w:t xml:space="preserve"> DA </w:t>
      </w:r>
      <w:r>
        <w:rPr/>
        <w:t>网络，只说明当前可验证</w:t>
      </w:r>
      <w:r>
        <w:rPr/>
        <w:t xml:space="preserve"> DA </w:t>
      </w:r>
      <w:r>
        <w:rPr/>
        <w:t>结构能够检测字段篡改，并保证紧凑提交与完整负载之间在证据层面不可脱钩。</w:t>
      </w:r>
    </w:p>
    <w:p>
      <w:pPr/>
      <w:r>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t>“</w:t>
      </w:r>
      <w:r>
        <w:rPr/>
        <w:t>流程可以继续</w:t>
      </w:r>
      <w:r>
        <w:rPr/>
        <w:t>”</w:t>
      </w:r>
      <w:r>
        <w:rPr/>
        <w:t>与</w:t>
      </w:r>
      <w:r>
        <w:rPr/>
        <w:t>“</w:t>
      </w:r>
      <w:r>
        <w:rPr/>
        <w:t>裁决结果改变</w:t>
      </w:r>
      <w:r>
        <w:rPr/>
        <w:t>”</w:t>
      </w:r>
      <w:r>
        <w:rPr/>
        <w:t>这两个不同层次的性质混淆。</w:t>
      </w:r>
    </w:p>
    <w:p>
      <w:pPr/>
      <w:r>
        <w:rPr/>
        <w:t>性质三，二分定位性质。对于长度为</w:t>
      </w:r>
      <w:r>
        <w:rPr/>
        <w:t xml:space="preserve"> n </w:t>
      </w:r>
      <w:r>
        <w:rPr/>
        <w:t>的执行轨迹，二分挑战步骤每轮缩小争议区间，理想轮次接近</w:t>
      </w:r>
      <w:r>
        <w:rPr/>
        <w:t xml:space="preserve"> log2(n)</w:t>
      </w:r>
      <w:r>
        <w:rPr/>
        <w:t>。本文实验中轨迹步数为</w:t>
      </w:r>
      <w:r>
        <w:rPr/>
        <w:t xml:space="preserve"> 4</w:t>
      </w:r>
      <w:r>
        <w:rPr/>
        <w:t>、</w:t>
      </w:r>
      <w:r>
        <w:rPr/>
        <w:t>8</w:t>
      </w:r>
      <w:r>
        <w:rPr/>
        <w:t>、</w:t>
      </w:r>
      <w:r>
        <w:rPr/>
        <w:t>16</w:t>
      </w:r>
      <w:r>
        <w:rPr/>
        <w:t>、</w:t>
      </w:r>
      <w:r>
        <w:rPr/>
        <w:t>32</w:t>
      </w:r>
      <w:r>
        <w:rPr/>
        <w:t>、</w:t>
      </w:r>
      <w:r>
        <w:rPr/>
        <w:t>64</w:t>
      </w:r>
      <w:r>
        <w:rPr/>
        <w:t>、</w:t>
      </w:r>
      <w:r>
        <w:rPr/>
        <w:t xml:space="preserve">128 </w:t>
      </w:r>
      <w:r>
        <w:rPr/>
        <w:t>时，平均二分轮次分别为</w:t>
      </w:r>
      <w:r>
        <w:rPr/>
        <w:t xml:space="preserve"> 2</w:t>
      </w:r>
      <w:r>
        <w:rPr/>
        <w:t>、</w:t>
      </w:r>
      <w:r>
        <w:rPr/>
        <w:t>3</w:t>
      </w:r>
      <w:r>
        <w:rPr/>
        <w:t>、</w:t>
      </w:r>
      <w:r>
        <w:rPr/>
        <w:t>4</w:t>
      </w:r>
      <w:r>
        <w:rPr/>
        <w:t>、</w:t>
      </w:r>
      <w:r>
        <w:rPr/>
        <w:t>5</w:t>
      </w:r>
      <w:r>
        <w:rPr/>
        <w:t>、</w:t>
      </w:r>
      <w:r>
        <w:rPr/>
        <w:t>6</w:t>
      </w:r>
      <w:r>
        <w:rPr/>
        <w:t>、</w:t>
      </w:r>
      <w:r>
        <w:rPr/>
        <w:t>7</w:t>
      </w:r>
      <w:r>
        <w:rPr/>
        <w:t>，与理论对数趋势一致。该性质说明争议定位的开销增长与理论对数趋势一致，使得执行轨迹较长时挑战的交互成本仍可接受。</w:t>
      </w:r>
    </w:p>
    <w:p>
      <w:pPr>
        <w:pStyle w:val="49"/>
        <w:keepNext/>
        <w:keepLines/>
        <w:numPr>
          <w:numId w:val="0"/>
        </w:numPr>
      </w:pPr>
      <w:r>
        <w:rPr>
          <w:b/>
        </w:rPr>
        <w:t xml:space="preserve">4.1.4  </w:t>
      </w:r>
      <w:r>
        <w:rPr>
          <w:b/>
        </w:rPr>
        <w:t>协议性质</w:t>
      </w:r>
    </w:p>
    <w:p>
      <w:pPr/>
      <w:r>
        <w:rPr/>
        <w:t>前述讨论已将可恢复挑战机制的核心性质从</w:t>
      </w:r>
      <w:r>
        <w:rPr/>
        <w:t>“</w:t>
      </w:r>
      <w:r>
        <w:rPr/>
        <w:t>超时后可以重试</w:t>
      </w:r>
      <w:r>
        <w:rPr/>
        <w:t>”</w:t>
      </w:r>
      <w:r>
        <w:rPr/>
        <w:t>这一工程事实提升为协议层面的状态转移机制。本节进一步将这一认识系统化为挑战事实不变性、</w:t>
      </w:r>
      <w:r>
        <w:rPr/>
        <w:t>安全性与活性的分离、仲裁连续性和恢复操作正确性四项性质，并给出协议不变量表格，以明确恢复机制的协议语义边界。</w:t>
      </w:r>
    </w:p>
    <w:p>
      <w:pPr/>
      <w:r>
        <w:rPr>
          <w:b/>
        </w:rPr>
        <w:t>挑战事实不变性</w:t>
      </w:r>
    </w:p>
    <w:p>
      <w:pPr/>
      <w:r>
        <w:rPr/>
        <w:t>挑战会话在创建时便将一组不可修改的协议事实绑定在会话上下文中，这些事实构成争议的</w:t>
      </w:r>
      <w:r>
        <w:rPr/>
        <w:t>“</w:t>
      </w:r>
      <w:r>
        <w:rPr/>
        <w:t>内容面</w:t>
      </w:r>
      <w:r>
        <w:rPr/>
        <w:t>”</w:t>
      </w:r>
      <w:r>
        <w:rPr/>
        <w:t>，包括：</w:t>
      </w:r>
    </w:p>
    <w:p>
      <w:pPr/>
      <w:r>
        <w:rPr/>
        <w:t xml:space="preserve">• </w:t>
      </w:r>
      <w:r>
        <w:rPr/>
        <w:t>状态根（</w:t>
      </w:r>
      <w:r>
        <w:rPr/>
        <w:t>State Root</w:t>
      </w:r>
      <w:r>
        <w:rPr/>
        <w:t>）：约束输入与输出哈希的绑定关系；</w:t>
      </w:r>
    </w:p>
    <w:p>
      <w:pPr/>
      <w:r>
        <w:rPr/>
        <w:t xml:space="preserve">• </w:t>
      </w:r>
      <w:r>
        <w:rPr/>
        <w:t>数据可用性根（</w:t>
      </w:r>
      <w:r>
        <w:rPr/>
        <w:t>DA Merkle Root</w:t>
      </w:r>
      <w:r>
        <w:rPr/>
        <w:t>）：约束</w:t>
      </w:r>
      <w:r>
        <w:rPr/>
        <w:t xml:space="preserve"> DA </w:t>
      </w:r>
      <w:r>
        <w:rPr/>
        <w:t>层中完整负载的字段级承诺；</w:t>
      </w:r>
    </w:p>
    <w:p>
      <w:pPr/>
      <w:r>
        <w:rPr/>
        <w:t xml:space="preserve">• </w:t>
      </w:r>
      <w:r>
        <w:rPr/>
        <w:t>负载哈希（</w:t>
      </w:r>
      <w:r>
        <w:rPr/>
        <w:t>Payload Hash</w:t>
      </w:r>
      <w:r>
        <w:rPr/>
        <w:t>）：标识</w:t>
      </w:r>
      <w:r>
        <w:rPr/>
        <w:t xml:space="preserve"> DA </w:t>
      </w:r>
      <w:r>
        <w:rPr/>
        <w:t>层中完整的原始负载；</w:t>
      </w:r>
    </w:p>
    <w:p>
      <w:pPr/>
      <w:r>
        <w:rPr/>
        <w:t xml:space="preserve">• </w:t>
      </w:r>
      <w:r>
        <w:rPr/>
        <w:t>执行轨迹（</w:t>
      </w:r>
      <w:r>
        <w:rPr/>
        <w:t>Execution Trace</w:t>
      </w:r>
      <w:r>
        <w:rPr/>
        <w:t>）：挑战方与被挑战方各自提交的执行步骤序列；</w:t>
      </w:r>
    </w:p>
    <w:p>
      <w:pPr/>
      <w:r>
        <w:rPr/>
        <w:t xml:space="preserve">• </w:t>
      </w:r>
      <w:r>
        <w:rPr/>
        <w:t>重放证据：二分缩小后定位到的目标步骤与对应的预期哈希和声明哈希；</w:t>
      </w:r>
    </w:p>
    <w:p>
      <w:pPr/>
      <w:r>
        <w:rPr/>
        <w:t xml:space="preserve">• </w:t>
      </w:r>
      <w:r>
        <w:rPr/>
        <w:t>不一致证据：验证、响应和</w:t>
      </w:r>
      <w:r>
        <w:rPr/>
        <w:t xml:space="preserve"> DA </w:t>
      </w:r>
      <w:r>
        <w:rPr/>
        <w:t>字段检查中观测到的字段级不一致记录。</w:t>
      </w:r>
    </w:p>
    <w:p>
      <w:pPr/>
      <w:r>
        <w:t xml:space="preserve">记挑战会话 cs 的挑战事实集合为 Facts(cs)，则恢复操作满足 </w:t>
      </w:r>
      <m:oMath>
        <m:r>
          <m:rPr>
            <m:sty m:val="p"/>
          </m:rPr>
          <w:rPr>
            <w:sz w:val="18"/>
          </w:rPr>
          <m:t>Facts</m:t>
        </m:r>
        <m:r>
          <m:rPr>
            <m:sty m:val="p"/>
          </m:rPr>
          <w:rPr>
            <w:sz w:val="18"/>
          </w:rPr>
          <m:t>(</m:t>
        </m:r>
        <m:sSub>
          <m:sSubPr/>
          <m:e>
            <m:r>
              <m:rPr>
                <m:sty m:val="i"/>
              </m:rPr>
              <w:rPr>
                <w:sz w:val="18"/>
              </w:rPr>
              <m:t>cs</m:t>
            </m:r>
          </m:e>
          <m:sub>
            <m:r>
              <m:rPr>
                <m:sty m:val="p"/>
              </m:rPr>
              <w:rPr>
                <w:sz w:val="18"/>
              </w:rPr>
              <m:t>before</m:t>
            </m:r>
          </m:sub>
        </m:sSub>
        <m:r>
          <m:rPr>
            <m:sty m:val="p"/>
          </m:rPr>
          <w:rPr>
            <w:sz w:val="18"/>
          </w:rPr>
          <m:t xml:space="preserve">) = </m:t>
        </m:r>
        <m:r>
          <m:rPr>
            <m:sty m:val="p"/>
          </m:rPr>
          <w:rPr>
            <w:sz w:val="18"/>
          </w:rPr>
          <m:t>Facts</m:t>
        </m:r>
        <m:r>
          <m:rPr>
            <m:sty m:val="p"/>
          </m:rPr>
          <w:rPr>
            <w:sz w:val="18"/>
          </w:rPr>
          <m:t>(</m:t>
        </m:r>
        <m:sSub>
          <m:sSubPr/>
          <m:e>
            <m:r>
              <m:rPr>
                <m:sty m:val="i"/>
              </m:rPr>
              <w:rPr>
                <w:sz w:val="18"/>
              </w:rPr>
              <m:t>cs</m:t>
            </m:r>
          </m:e>
          <m:sub>
            <m:r>
              <m:rPr>
                <m:sty m:val="p"/>
              </m:rPr>
              <w:rPr>
                <w:sz w:val="18"/>
              </w:rPr>
              <m:t>after</m:t>
            </m:r>
          </m:sub>
        </m:sSub>
        <m:r>
          <m:rPr>
            <m:sty m:val="p"/>
          </m:rPr>
          <w:rPr>
            <w:sz w:val="18"/>
          </w:rPr>
          <m:t>)</m:t>
        </m:r>
      </m:oMath>
      <w:r>
        <w:t>，即恢复不向挑战会话注入新的状态根、负载哈希、执行轨迹或重放证据。</w:t>
      </w:r>
    </w:p>
    <w:p>
      <w:pPr/>
      <w:r>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pPr/>
      <w:r>
        <w:rPr>
          <w:b/>
        </w:rPr>
        <w:t>安全性与活性分离</w:t>
      </w:r>
    </w:p>
    <w:p>
      <w:pPr/>
      <w:r>
        <w:rPr/>
        <w:t>恢复机制设计中的一个关键考量是安全性与活性的边界划分。恢复操作解决的是活性问题</w:t>
      </w:r>
      <w:r>
        <w:rPr/>
        <w:t>——</w:t>
      </w:r>
      <w:r>
        <w:rPr/>
        <w:t>当挑战会话因交互超时而停滞时，恢复使其重新获得推进能力；但它不直接改变正确性判断</w:t>
      </w:r>
      <w:r>
        <w:rPr/>
        <w:t>——</w:t>
      </w:r>
      <w:r>
        <w:rPr/>
        <w:t>一个原本错误的执行结果不会因恢复而变为正确。</w:t>
      </w:r>
    </w:p>
    <w:p>
      <w:pPr/>
      <w:r>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t xml:space="preserve"> DA </w:t>
      </w:r>
      <w:r>
        <w:rPr/>
        <w:t xml:space="preserve">Merkle </w:t>
      </w:r>
      <w:r>
        <w:rPr/>
        <w:t>根和</w:t>
      </w:r>
      <w:r>
        <w:rPr/>
        <w:t xml:space="preserve"> DA </w:t>
      </w:r>
      <w:r>
        <w:rPr/>
        <w:t>指针在提交时已锁定。</w:t>
      </w:r>
    </w:p>
    <w:p>
      <w:pPr/>
      <w:r>
        <w:rPr/>
        <w:t>综合来看，恢复机制恢复的是协议活性，而非重新定义正确性。正确性的最终裁决由重放阶段完成，恢复只保证该裁决环节能够被执行。</w:t>
      </w:r>
    </w:p>
    <w:p>
      <w:pPr/>
      <w:r>
        <w:rPr>
          <w:b/>
        </w:rPr>
        <w:t>仲裁连续性</w:t>
      </w:r>
    </w:p>
    <w:p>
      <w:pPr/>
      <w:r>
        <w:rPr/>
        <w:t>仲裁连续性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pPr/>
      <w:r>
        <w:rPr/>
        <w:t>传统基于超时的挑战协议可以完成异常检测</w:t>
      </w:r>
      <w:r>
        <w:rPr/>
        <w:t>——</w:t>
      </w:r>
      <w:r>
        <w:rPr/>
        <w:t>验证者观测到</w:t>
      </w:r>
      <w:r>
        <w:rPr/>
        <w:t xml:space="preserve"> DA </w:t>
      </w:r>
      <w:r>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t>“</w:t>
      </w:r>
      <w:r>
        <w:rPr/>
        <w:t>能否发现异常</w:t>
      </w:r>
      <w:r>
        <w:rPr/>
        <w:t>”</w:t>
      </w:r>
      <w:r>
        <w:rPr/>
        <w:t>，仲裁连续性关注</w:t>
      </w:r>
      <w:r>
        <w:rPr/>
        <w:t>“</w:t>
      </w:r>
      <w:r>
        <w:rPr/>
        <w:t>已发现的异常能否被处理完毕</w:t>
      </w:r>
      <w:r>
        <w:rPr/>
        <w:t>”</w:t>
      </w:r>
      <w:r>
        <w:rPr/>
        <w:t>。对于高频去中心化应用，未完成的挑战会话会占用状态、延迟结算，使链上对象长期处于不确定状态，直接损害结算确定性。</w:t>
      </w:r>
    </w:p>
    <w:p>
      <w:pPr/>
      <w:r>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pPr>
        <w:pStyle w:val="50"/>
        <w:keepNext/>
        <w:keepLines/>
        <w:numPr>
          <w:numId w:val="0"/>
        </w:numPr>
      </w:pPr>
      <w:r>
        <w:rPr>
          <w:b/>
        </w:rPr>
        <w:t xml:space="preserve">4.2  </w:t>
      </w:r>
      <w:r>
        <w:rPr>
          <w:b/>
        </w:rPr>
        <w:t>携带证据的紧凑提交机制</w:t>
      </w:r>
    </w:p>
    <w:p>
      <w:pPr/>
      <w:r>
        <w:rPr/>
        <w:t>本节说明紧凑提交为什么不是单纯压缩结构。其研究价值在于携带异常路径所需的最小证据关联。该提交绑定状态根、输出哈希、证明哈希、数据可用性指针和数据可用性根：状态根约束输入、输出与环境摘要；输出哈希约束响应；证明哈希约束证明；数据可用性指针定位完整负载；数据可用性根则承诺字段级证明成员关系。</w:t>
      </w:r>
    </w:p>
    <w:p>
      <w:pPr/>
      <w:r>
        <w:rPr/>
        <w:t>这种绑定关系使验证者能够从链上提交进入数据可用性证据结构。若响应被篡改，验证者检查响应叶与</w:t>
      </w:r>
      <w:r>
        <w:rPr/>
        <w:t xml:space="preserve"> Merkle </w:t>
      </w:r>
      <w:r>
        <w:rPr/>
        <w:t>根；若证明与输出不一致，证明哈希和负载哈希形成交叉约束；若数据可用性证明损坏，系统可以将异常定位为证明无效，而不是混同为执行重放失败。由此，紧凑提交支持后续挑战和重放的证据加载，而不仅服务</w:t>
      </w:r>
      <w:r>
        <w:rPr/>
        <w:t>于链上字节压缩。</w:t>
      </w:r>
    </w:p>
    <w:p>
      <w:pPr/>
      <w:r>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pPr>
        <w:pStyle w:val="50"/>
        <w:keepNext/>
        <w:keepLines/>
        <w:numPr>
          <w:numId w:val="0"/>
        </w:numPr>
      </w:pPr>
      <w:r>
        <w:rPr>
          <w:b/>
        </w:rPr>
        <w:t xml:space="preserve">4.3  </w:t>
      </w:r>
      <w:r>
        <w:rPr>
          <w:b/>
        </w:rPr>
        <w:t>数据可用性感知成本评估</w:t>
      </w:r>
    </w:p>
    <w:p>
      <w:pPr/>
      <w:r>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pPr/>
      <w:r>
        <w:rPr/>
        <w:t>模型比较四类</w:t>
      </w:r>
      <w:r>
        <w:rPr/>
        <w:t xml:space="preserve"> DA </w:t>
      </w:r>
      <w:r>
        <w:rPr/>
        <w:t>路径：全链上调用数据、紧凑外部</w:t>
      </w:r>
      <w:r>
        <w:rPr/>
        <w:t xml:space="preserve"> DA</w:t>
      </w:r>
      <w:r>
        <w:rPr/>
        <w:t>、紧凑类</w:t>
      </w:r>
      <w:r>
        <w:rPr/>
        <w:t xml:space="preserve"> EIP-4844 </w:t>
      </w:r>
      <w:r>
        <w:rPr/>
        <w:t>方案和紧凑模块化</w:t>
      </w:r>
      <w:r>
        <w:rPr/>
        <w:t xml:space="preserve"> DA </w:t>
      </w:r>
      <w:r>
        <w:rPr/>
        <w:t>采样</w:t>
      </w:r>
      <w:r>
        <w:rPr>
          <w:vertAlign w:val="superscript"/>
        </w:rPr>
        <w:t>[12]</w:t>
      </w:r>
      <w:r>
        <w:rPr/>
        <w:t>。该比较作为研究原型的成本建模工具，用于刻画不同数据发布路径的结构性差异。</w:t>
      </w:r>
    </w:p>
    <w:p>
      <w:pPr/>
      <w:r>
        <w:t xml:space="preserve">模型表达为 </w:t>
      </w:r>
      <m:oMath>
        <m:sSub>
          <m:sSubPr/>
          <m:e>
            <m:r>
              <m:rPr>
                <m:sty m:val="i"/>
              </m:rPr>
              <w:rPr>
                <w:sz w:val="18"/>
              </w:rPr>
              <m:t>C</m:t>
            </m:r>
          </m:e>
          <m:sub>
            <m:r>
              <m:rPr>
                <m:sty m:val="p"/>
              </m:rPr>
              <w:rPr>
                <w:sz w:val="18"/>
              </w:rPr>
              <m:t>total</m:t>
            </m:r>
          </m:sub>
        </m:sSub>
        <m:r>
          <m:rPr>
            <m:sty m:val="p"/>
          </m:rPr>
          <w:rPr>
            <w:sz w:val="18"/>
          </w:rPr>
          <m:t xml:space="preserve"> = </m:t>
        </m:r>
        <m:sSub>
          <m:sSubPr/>
          <m:e>
            <m:r>
              <m:rPr>
                <m:sty m:val="i"/>
              </m:rPr>
              <w:rPr>
                <w:sz w:val="18"/>
              </w:rPr>
              <m:t>C</m:t>
            </m:r>
          </m:e>
          <m:sub>
            <m:r>
              <m:rPr>
                <m:sty m:val="p"/>
              </m:rPr>
              <w:rPr>
                <w:sz w:val="18"/>
              </w:rPr>
              <m:t>commit</m:t>
            </m:r>
          </m:sub>
        </m:sSub>
        <m:r>
          <m:rPr>
            <m:sty m:val="p"/>
          </m:rPr>
          <w:rPr>
            <w:sz w:val="18"/>
          </w:rPr>
          <m:t xml:space="preserve"> + </m:t>
        </m:r>
        <m:sSub>
          <m:sSubPr/>
          <m:e>
            <m:r>
              <m:rPr>
                <m:sty m:val="i"/>
              </m:rPr>
              <w:rPr>
                <w:sz w:val="18"/>
              </w:rPr>
              <m:t>C</m:t>
            </m:r>
          </m:e>
          <m:sub>
            <m:r>
              <m:rPr>
                <m:sty m:val="p"/>
              </m:rPr>
              <w:rPr>
                <w:sz w:val="18"/>
              </w:rPr>
              <m:t>DA</m:t>
            </m:r>
          </m:sub>
        </m:sSub>
        <m:r>
          <m:rPr>
            <m:sty m:val="p"/>
          </m:rPr>
          <w:rPr>
            <w:sz w:val="18"/>
          </w:rPr>
          <m:t xml:space="preserve"> + </m:t>
        </m:r>
        <m:sSub>
          <m:sSubPr/>
          <m:e>
            <m:r>
              <m:rPr>
                <m:sty m:val="i"/>
              </m:rPr>
              <w:rPr>
                <w:sz w:val="18"/>
              </w:rPr>
              <m:t>p</m:t>
            </m:r>
          </m:e>
          <m:sub>
            <m:r>
              <m:rPr>
                <m:sty m:val="p"/>
              </m:rPr>
              <w:rPr>
                <w:sz w:val="18"/>
              </w:rPr>
              <m:t>challenge</m:t>
            </m:r>
          </m:sub>
        </m:sSub>
        <m:r>
          <m:rPr>
            <m:sty m:val="p"/>
          </m:rPr>
          <w:rPr>
            <w:sz w:val="18"/>
          </w:rPr>
          <m:t xml:space="preserve"> × </m:t>
        </m:r>
        <m:sSub>
          <m:sSubPr/>
          <m:e>
            <m:r>
              <m:rPr>
                <m:sty m:val="i"/>
              </m:rPr>
              <w:rPr>
                <w:sz w:val="18"/>
              </w:rPr>
              <m:t>C</m:t>
            </m:r>
          </m:e>
          <m:sub>
            <m:r>
              <m:rPr>
                <m:sty m:val="p"/>
              </m:rPr>
              <w:rPr>
                <w:sz w:val="18"/>
              </w:rPr>
              <m:t>challenge</m:t>
            </m:r>
          </m:sub>
        </m:sSub>
      </m:oMath>
      <w:r>
        <w:t xml:space="preserve">。其中 C_commit 表示链上紧凑提交或完整负载提交成本，C_DA 表示不同 DA 路径下的数据成本，C_challenge 表示争议发生时挑战、恢复、重放和结算成本，p_challenge 表示争议发生概率。批处理后单笔摊销成本记为 </w:t>
      </w:r>
      <m:oMath>
        <m:sSub>
          <m:sSubPr/>
          <m:e>
            <m:r>
              <m:rPr>
                <m:sty m:val="i"/>
              </m:rPr>
              <w:rPr>
                <w:sz w:val="18"/>
              </w:rPr>
              <m:t>C</m:t>
            </m:r>
          </m:e>
          <m:sub>
            <m:r>
              <m:rPr>
                <m:sty m:val="p"/>
              </m:rPr>
              <w:rPr>
                <w:sz w:val="18"/>
              </w:rPr>
              <m:t>amortized</m:t>
            </m:r>
          </m:sub>
        </m:sSub>
        <m:r>
          <m:rPr>
            <m:sty m:val="p"/>
          </m:rPr>
          <w:rPr>
            <w:sz w:val="18"/>
          </w:rPr>
          <m:t xml:space="preserve"> = </m:t>
        </m:r>
        <m:f>
          <m:fPr/>
          <m:num>
            <m:sSub>
              <m:sSubPr/>
              <m:e>
                <m:r>
                  <m:rPr>
                    <m:sty m:val="i"/>
                  </m:rPr>
                  <w:rPr>
                    <w:sz w:val="18"/>
                  </w:rPr>
                  <m:t>C</m:t>
                </m:r>
              </m:e>
              <m:sub>
                <m:r>
                  <m:rPr>
                    <m:sty m:val="p"/>
                  </m:rPr>
                  <w:rPr>
                    <w:sz w:val="18"/>
                  </w:rPr>
                  <m:t>total</m:t>
                </m:r>
              </m:sub>
            </m:sSub>
          </m:num>
          <m:den>
            <m:sSub>
              <m:sSubPr/>
              <m:e>
                <m:r>
                  <m:rPr>
                    <m:sty m:val="i"/>
                  </m:rPr>
                  <w:rPr>
                    <w:sz w:val="18"/>
                  </w:rPr>
                  <m:t>batch</m:t>
                </m:r>
              </m:e>
              <m:sub>
                <m:r>
                  <m:rPr>
                    <m:sty m:val="p"/>
                  </m:rPr>
                  <w:rPr>
                    <w:sz w:val="18"/>
                  </w:rPr>
                  <m:t>size</m:t>
                </m:r>
              </m:sub>
            </m:sSub>
          </m:den>
        </m:f>
      </m:oMath>
      <w:r>
        <w:t>。</w:t>
      </w:r>
    </w:p>
    <w:p>
      <w:pPr/>
      <w:r>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pPr>
        <w:pStyle w:val="64"/>
        <w:keepNext/>
        <w:keepLines/>
        <w:numPr>
          <w:numId w:val="0"/>
        </w:numPr>
      </w:pPr>
      <w:r>
        <w:rPr>
          <w:b/>
        </w:rPr>
        <w:t xml:space="preserve">5  </w:t>
      </w:r>
      <w:r>
        <w:rPr>
          <w:b/>
        </w:rPr>
        <w:t>实验评估</w:t>
      </w:r>
    </w:p>
    <w:p>
      <w:pPr/>
      <w:r>
        <w:rPr/>
        <w:t>实验评估围绕机制可运行性与对比趋势展开。当前实验使用</w:t>
      </w:r>
      <w:r>
        <w:rPr/>
        <w:t xml:space="preserve"> Python </w:t>
      </w:r>
      <w:r>
        <w:rPr/>
        <w:t>原型、模拟</w:t>
      </w:r>
      <w:r>
        <w:rPr/>
        <w:t xml:space="preserve"> TEE</w:t>
      </w:r>
      <w:r>
        <w:rPr/>
        <w:t>、合成负载、可验证</w:t>
      </w:r>
      <w:r>
        <w:rPr/>
        <w:t xml:space="preserve"> DA </w:t>
      </w:r>
      <w:r>
        <w:rPr/>
        <w:t>注册表、本地</w:t>
      </w:r>
      <w:r>
        <w:rPr/>
        <w:t xml:space="preserve"> EVM gas </w:t>
      </w:r>
      <w:r>
        <w:rPr/>
        <w:t>测量和</w:t>
      </w:r>
      <w:r>
        <w:rPr/>
        <w:t xml:space="preserve"> Sepolia </w:t>
      </w:r>
      <w:r>
        <w:rPr/>
        <w:t>测试网部署记录。</w:t>
      </w:r>
      <w:r>
        <w:rPr/>
        <w:t xml:space="preserve">RQ1 </w:t>
      </w:r>
      <w:r>
        <w:rPr/>
        <w:t>关注紧凑提交是否在保留证据关联的同时隔离负载增长；</w:t>
      </w:r>
      <w:r>
        <w:rPr/>
        <w:t xml:space="preserve">RQ2 </w:t>
      </w:r>
      <w:r>
        <w:rPr/>
        <w:t>关注批处理摊销与</w:t>
      </w:r>
      <w:r>
        <w:rPr/>
        <w:t xml:space="preserve"> DA </w:t>
      </w:r>
      <w:r>
        <w:rPr/>
        <w:t>路径选择的影响；</w:t>
      </w:r>
      <w:r>
        <w:rPr/>
        <w:t xml:space="preserve">RQ3 </w:t>
      </w:r>
      <w:r>
        <w:rPr/>
        <w:t>关注恢复机制是否改善超时场景下的挑战活性；</w:t>
      </w:r>
      <w:r>
        <w:rPr/>
        <w:t xml:space="preserve">RQ4 </w:t>
      </w:r>
      <w:r>
        <w:rPr/>
        <w:t>关注不同故障类型能否被检测、恢复、重放或</w:t>
      </w:r>
      <w:r>
        <w:rPr/>
        <w:t>罚没；</w:t>
      </w:r>
      <w:r>
        <w:rPr/>
        <w:t xml:space="preserve">RQ5 </w:t>
      </w:r>
      <w:r>
        <w:rPr/>
        <w:t>关注</w:t>
      </w:r>
      <w:r>
        <w:rPr/>
        <w:t xml:space="preserve"> Solidity </w:t>
      </w:r>
      <w:r>
        <w:rPr/>
        <w:t>合约、本地</w:t>
      </w:r>
      <w:r>
        <w:rPr/>
        <w:t xml:space="preserve"> EVM </w:t>
      </w:r>
      <w:r>
        <w:rPr/>
        <w:t>实测与</w:t>
      </w:r>
      <w:r>
        <w:rPr/>
        <w:t xml:space="preserve"> Sepolia </w:t>
      </w:r>
      <w:r>
        <w:rPr/>
        <w:t>部署能否支撑链上对应物。</w:t>
      </w:r>
    </w:p>
    <w:p>
      <w:pPr>
        <w:pStyle w:val="89"/>
        <w:keepLines/>
        <w:numPr>
          <w:numId w:val="0"/>
        </w:numPr>
        <w:tabs>
          <w:tab w:pos="2275" w:val="center"/>
          <w:tab w:pos="4493" w:val="right"/>
        </w:tabs>
        <w:ind w:left="0" w:right="0" w:firstLine="0"/>
        <w:jc w:val="left"/>
      </w:pPr>
      <w:r>
        <w:tab/>
      </w:r>
      <m:oMath>
        <m:sSub>
          <m:sSubPr/>
          <m:e>
            <m:r>
              <m:rPr>
                <m:sty m:val="i"/>
              </m:rPr>
              <w:rPr>
                <w:sz w:val="18"/>
              </w:rPr>
              <m:t>C</m:t>
            </m:r>
          </m:e>
          <m:sub>
            <m:r>
              <m:rPr>
                <m:sty m:val="p"/>
              </m:rPr>
              <w:rPr>
                <w:sz w:val="18"/>
              </w:rPr>
              <m:t>total</m:t>
            </m:r>
          </m:sub>
        </m:sSub>
        <m:r>
          <m:rPr>
            <m:sty m:val="p"/>
          </m:rPr>
          <w:rPr>
            <w:sz w:val="18"/>
          </w:rPr>
          <m:t xml:space="preserve"> = </m:t>
        </m:r>
        <m:sSub>
          <m:sSubPr/>
          <m:e>
            <m:r>
              <m:rPr>
                <m:sty m:val="i"/>
              </m:rPr>
              <w:rPr>
                <w:sz w:val="18"/>
              </w:rPr>
              <m:t>C</m:t>
            </m:r>
          </m:e>
          <m:sub>
            <m:r>
              <m:rPr>
                <m:sty m:val="p"/>
              </m:rPr>
              <w:rPr>
                <w:sz w:val="18"/>
              </w:rPr>
              <m:t>commit</m:t>
            </m:r>
          </m:sub>
        </m:sSub>
        <m:r>
          <m:rPr>
            <m:sty m:val="p"/>
          </m:rPr>
          <w:rPr>
            <w:sz w:val="18"/>
          </w:rPr>
          <m:t xml:space="preserve"> + </m:t>
        </m:r>
        <m:sSub>
          <m:sSubPr/>
          <m:e>
            <m:r>
              <m:rPr>
                <m:sty m:val="i"/>
              </m:rPr>
              <w:rPr>
                <w:sz w:val="18"/>
              </w:rPr>
              <m:t>C</m:t>
            </m:r>
          </m:e>
          <m:sub>
            <m:r>
              <m:rPr>
                <m:sty m:val="p"/>
              </m:rPr>
              <w:rPr>
                <w:sz w:val="18"/>
              </w:rPr>
              <m:t>DA</m:t>
            </m:r>
          </m:sub>
        </m:sSub>
        <m:r>
          <m:rPr>
            <m:sty m:val="p"/>
          </m:rPr>
          <w:rPr>
            <w:sz w:val="18"/>
          </w:rPr>
          <m:t xml:space="preserve"> + </m:t>
        </m:r>
        <m:sSub>
          <m:sSubPr/>
          <m:e>
            <m:r>
              <m:rPr>
                <m:sty m:val="i"/>
              </m:rPr>
              <w:rPr>
                <w:sz w:val="18"/>
              </w:rPr>
              <m:t>p</m:t>
            </m:r>
          </m:e>
          <m:sub>
            <m:r>
              <m:rPr>
                <m:sty m:val="p"/>
              </m:rPr>
              <w:rPr>
                <w:sz w:val="18"/>
              </w:rPr>
              <m:t>challenge</m:t>
            </m:r>
          </m:sub>
        </m:sSub>
        <m:r>
          <m:rPr>
            <m:sty m:val="p"/>
          </m:rPr>
          <w:rPr>
            <w:sz w:val="18"/>
          </w:rPr>
          <m:t xml:space="preserve"> × </m:t>
        </m:r>
        <m:sSub>
          <m:sSubPr/>
          <m:e>
            <m:r>
              <m:rPr>
                <m:sty m:val="i"/>
              </m:rPr>
              <w:rPr>
                <w:sz w:val="18"/>
              </w:rPr>
              <m:t>C</m:t>
            </m:r>
          </m:e>
          <m:sub>
            <m:r>
              <m:rPr>
                <m:sty m:val="p"/>
              </m:rPr>
              <w:rPr>
                <w:sz w:val="18"/>
              </w:rPr>
              <m:t>challenge</m:t>
            </m:r>
          </m:sub>
        </m:sSub>
      </m:oMath>
      <w:r>
        <w:tab/>
        <w:t>（1）</w:t>
      </w:r>
    </w:p>
    <w:p>
      <w:pPr>
        <w:pStyle w:val="89"/>
        <w:keepLines/>
        <w:numPr>
          <w:numId w:val="0"/>
        </w:numPr>
        <w:tabs>
          <w:tab w:pos="2275" w:val="center"/>
          <w:tab w:pos="4493" w:val="right"/>
        </w:tabs>
        <w:ind w:left="0" w:right="0" w:firstLine="0"/>
        <w:jc w:val="left"/>
      </w:pPr>
      <w:r>
        <w:tab/>
      </w:r>
      <m:oMath>
        <m:sSub>
          <m:sSubPr/>
          <m:e>
            <m:r>
              <m:rPr>
                <m:sty m:val="i"/>
              </m:rPr>
              <w:rPr>
                <w:sz w:val="18"/>
              </w:rPr>
              <m:t>C</m:t>
            </m:r>
          </m:e>
          <m:sub>
            <m:r>
              <m:rPr>
                <m:sty m:val="p"/>
              </m:rPr>
              <w:rPr>
                <w:sz w:val="18"/>
              </w:rPr>
              <m:t>amortized</m:t>
            </m:r>
          </m:sub>
        </m:sSub>
        <m:r>
          <m:rPr>
            <m:sty m:val="p"/>
          </m:rPr>
          <w:rPr>
            <w:sz w:val="18"/>
          </w:rPr>
          <m:t xml:space="preserve"> = </m:t>
        </m:r>
        <m:f>
          <m:fPr/>
          <m:num>
            <m:sSub>
              <m:sSubPr/>
              <m:e>
                <m:r>
                  <m:rPr>
                    <m:sty m:val="i"/>
                  </m:rPr>
                  <w:rPr>
                    <w:sz w:val="18"/>
                  </w:rPr>
                  <m:t>C</m:t>
                </m:r>
              </m:e>
              <m:sub>
                <m:r>
                  <m:rPr>
                    <m:sty m:val="p"/>
                  </m:rPr>
                  <w:rPr>
                    <w:sz w:val="18"/>
                  </w:rPr>
                  <m:t>total</m:t>
                </m:r>
              </m:sub>
            </m:sSub>
          </m:num>
          <m:den>
            <m:sSub>
              <m:sSubPr/>
              <m:e>
                <m:r>
                  <m:rPr>
                    <m:sty m:val="i"/>
                  </m:rPr>
                  <w:rPr>
                    <w:sz w:val="18"/>
                  </w:rPr>
                  <m:t>batch</m:t>
                </m:r>
              </m:e>
              <m:sub>
                <m:r>
                  <m:rPr>
                    <m:sty m:val="p"/>
                  </m:rPr>
                  <w:rPr>
                    <w:sz w:val="18"/>
                  </w:rPr>
                  <m:t>size</m:t>
                </m:r>
              </m:sub>
            </m:sSub>
          </m:den>
        </m:f>
      </m:oMath>
      <w:r>
        <w:tab/>
        <w:t>（2）</w:t>
      </w:r>
    </w:p>
    <w:p>
      <w:pPr/>
      <w:r>
        <w:rPr/>
        <w:t>其中，</w:t>
      </w:r>
      <w:r>
        <w:rPr/>
        <w:t xml:space="preserve">C_commit </w:t>
      </w:r>
      <w:r>
        <w:rPr/>
        <w:t>表示链上紧凑提交或完整负载提交成本，</w:t>
      </w:r>
      <w:r>
        <w:rPr/>
        <w:t xml:space="preserve">C_DA </w:t>
      </w:r>
      <w:r>
        <w:rPr/>
        <w:t>表示不同</w:t>
      </w:r>
      <w:r>
        <w:rPr/>
        <w:t xml:space="preserve"> DA </w:t>
      </w:r>
      <w:r>
        <w:rPr/>
        <w:t>路径下的数据成本，</w:t>
      </w:r>
      <w:r>
        <w:rPr/>
        <w:t xml:space="preserve">C_challenge </w:t>
      </w:r>
      <w:r>
        <w:rPr/>
        <w:t>表示争议发生时挑战、恢复、重放和结算成本，</w:t>
      </w:r>
      <w:r>
        <w:rPr/>
        <w:t xml:space="preserve">p_challenge </w:t>
      </w:r>
      <w:r>
        <w:rPr/>
        <w:t>表示争议发生概率。</w:t>
      </w:r>
    </w:p>
    <w:p>
      <w:pPr>
        <w:pStyle w:val="50"/>
        <w:keepNext/>
        <w:keepLines/>
        <w:numPr>
          <w:numId w:val="0"/>
        </w:numPr>
      </w:pPr>
      <w:r>
        <w:rPr>
          <w:b/>
        </w:rPr>
        <w:t xml:space="preserve">5.1  </w:t>
      </w:r>
      <w:r>
        <w:rPr>
          <w:b/>
        </w:rPr>
        <w:t>紧凑提交能否降低链上提交规模</w:t>
      </w:r>
    </w:p>
    <w:p>
      <w:pPr/>
      <w:r>
        <w:rPr/>
        <w:t xml:space="preserve">RQ1 </w:t>
      </w:r>
      <w:r>
        <w:rPr/>
        <w:t>隔离考察提交结构。</w:t>
      </w:r>
      <w:r>
        <w:rPr/>
        <w:t xml:space="preserve">Python </w:t>
      </w:r>
      <w:r>
        <w:rPr/>
        <w:t>原型在模拟</w:t>
      </w:r>
      <w:r>
        <w:rPr/>
        <w:t xml:space="preserve"> TEE </w:t>
      </w:r>
      <w:r>
        <w:rPr/>
        <w:t>下生成合成账本条目，比较完整负载与紧凑提交的规范</w:t>
      </w:r>
      <w:r>
        <w:rPr/>
        <w:t xml:space="preserve"> JSON </w:t>
      </w:r>
      <w:r>
        <w:rPr/>
        <w:t>字节数。度量指标包括完整字节数、紧凑字节数和字节降幅比例。完整字节数表示完整提示、响应和远程证明都作为负载的一部分时的总字节数；紧凑字节数仅计算提交结构字节数。</w:t>
      </w:r>
    </w:p>
    <w:p>
      <w:pPr/>
      <w:r>
        <w:rPr/>
        <w:t>对比结果呈现出清晰的隔离关系：紧凑提交基本保持在</w:t>
      </w:r>
      <w:r>
        <w:rPr/>
        <w:t xml:space="preserve"> 406 </w:t>
      </w:r>
      <w:r>
        <w:rPr/>
        <w:t>字节左右，而完整负载字节数随负载大小增大而增长。当负载大小为</w:t>
      </w:r>
      <w:r>
        <w:rPr/>
        <w:t xml:space="preserve"> 8192 </w:t>
      </w:r>
      <w:r>
        <w:rPr/>
        <w:t>时，提示长度为</w:t>
      </w:r>
      <w:r>
        <w:rPr/>
        <w:t xml:space="preserve"> 64 </w:t>
      </w:r>
      <w:r>
        <w:rPr/>
        <w:t>和</w:t>
      </w:r>
      <w:r>
        <w:rPr/>
        <w:t xml:space="preserve"> 256 </w:t>
      </w:r>
      <w:r>
        <w:rPr/>
        <w:t>的完整负载字节数分别约为</w:t>
      </w:r>
      <w:r>
        <w:rPr/>
        <w:t xml:space="preserve"> 50068.84 </w:t>
      </w:r>
      <w:r>
        <w:rPr/>
        <w:t>和</w:t>
      </w:r>
      <w:r>
        <w:rPr/>
        <w:t xml:space="preserve"> 50262.84</w:t>
      </w:r>
      <w:r>
        <w:rPr/>
        <w:t>，而紧凑提交仍为</w:t>
      </w:r>
      <w:r>
        <w:rPr/>
        <w:t xml:space="preserve"> 406.00 </w:t>
      </w:r>
      <w:r>
        <w:rPr/>
        <w:t>字节。这说明紧凑提交能够隔离负载规模扩展与链上提交规模，同时保留重放准备能力。</w:t>
      </w:r>
    </w:p>
    <w:p>
      <w:pPr>
        <w:keepNext/>
        <w:jc w:val="center"/>
      </w:pPr>
      <w:r>
        <w:drawing>
          <wp:inline xmlns:a="http://schemas.openxmlformats.org/drawingml/2006/main" xmlns:pic="http://schemas.openxmlformats.org/drawingml/2006/picture">
            <wp:extent cx="2833307" cy="1333500"/>
            <wp:docPr id="4" name="Picture 4"/>
            <wp:cNvGraphicFramePr>
              <a:graphicFrameLocks noChangeAspect="1"/>
            </wp:cNvGraphicFramePr>
            <a:graphic>
              <a:graphicData uri="http://schemas.openxmlformats.org/drawingml/2006/picture">
                <pic:pic>
                  <pic:nvPicPr>
                    <pic:cNvPr id="0" name="figure_3.png"/>
                    <pic:cNvPicPr/>
                  </pic:nvPicPr>
                  <pic:blipFill>
                    <a:blip r:embed="rId31"/>
                    <a:stretch>
                      <a:fillRect/>
                    </a:stretch>
                  </pic:blipFill>
                  <pic:spPr>
                    <a:xfrm>
                      <a:off x="0" y="0"/>
                      <a:ext cx="2833307" cy="1333500"/>
                    </a:xfrm>
                    <a:prstGeom prst="rect"/>
                  </pic:spPr>
                </pic:pic>
              </a:graphicData>
            </a:graphic>
          </wp:inline>
        </w:drawing>
      </w:r>
    </w:p>
    <w:p>
      <w:pPr>
        <w:pStyle w:val="84"/>
        <w:keepNext/>
        <w:jc w:val="center"/>
      </w:pPr>
      <w:r>
        <w:t>图 3  完整负载与紧凑提交的字节规模对比</w:t>
      </w:r>
    </w:p>
    <w:p>
      <w:pPr>
        <w:pStyle w:val="84"/>
        <w:keepNext w:val="0"/>
        <w:jc w:val="center"/>
      </w:pPr>
      <w:r>
        <w:t>Fig.3  Byte-size comparison between full payloads and compact commits</w:t>
      </w:r>
    </w:p>
    <w:p>
      <w:pPr>
        <w:pStyle w:val="50"/>
        <w:keepNext/>
        <w:keepLines/>
        <w:numPr>
          <w:numId w:val="0"/>
        </w:numPr>
      </w:pPr>
      <w:r>
        <w:rPr>
          <w:b/>
        </w:rPr>
        <w:t>5.2</w:t>
      </w:r>
      <w:r>
        <w:rPr>
          <w:b/>
        </w:rPr>
        <w:t xml:space="preserve">  </w:t>
      </w:r>
      <w:r>
        <w:rPr>
          <w:b/>
        </w:rPr>
        <w:t>批大小如何影响</w:t>
      </w:r>
      <w:r>
        <w:rPr>
          <w:b/>
        </w:rPr>
        <w:t xml:space="preserve"> DA </w:t>
      </w:r>
      <w:r>
        <w:rPr>
          <w:b/>
        </w:rPr>
        <w:t>感知摊销成本</w:t>
      </w:r>
    </w:p>
    <w:p>
      <w:pPr/>
      <w:r>
        <w:rPr/>
        <w:t xml:space="preserve">RQ2 </w:t>
      </w:r>
      <w:r>
        <w:rPr/>
        <w:t>关注提交策略在何种条件下会改变高频合成负载的系统可行性。实验比较全链上调用数据、紧凑外部</w:t>
      </w:r>
      <w:r>
        <w:rPr/>
        <w:t xml:space="preserve"> DA</w:t>
      </w:r>
      <w:r>
        <w:rPr/>
        <w:t>、紧凑类</w:t>
      </w:r>
      <w:r>
        <w:rPr/>
        <w:t xml:space="preserve"> EIP-4844 </w:t>
      </w:r>
      <w:r>
        <w:rPr/>
        <w:t>方案和紧凑模块化</w:t>
      </w:r>
      <w:r>
        <w:rPr/>
        <w:t xml:space="preserve"> DA </w:t>
      </w:r>
      <w:r>
        <w:rPr/>
        <w:t>采样四类路线。主要指标为摊销</w:t>
      </w:r>
      <w:r>
        <w:rPr/>
        <w:t xml:space="preserve"> gas </w:t>
      </w:r>
      <w:r>
        <w:rPr/>
        <w:t>用量和降幅比例。</w:t>
      </w:r>
    </w:p>
    <w:p>
      <w:pPr/>
      <w:r>
        <w:rPr/>
        <w:t>趋势表明，当负载发布成为主要开销时，批处理摊销的作用会更加明显。以负载</w:t>
      </w:r>
      <w:r>
        <w:rPr/>
        <w:t xml:space="preserve"> 8192 </w:t>
      </w:r>
      <w:r>
        <w:rPr/>
        <w:t>为例，全链上调用数据的估算</w:t>
      </w:r>
      <w:r>
        <w:rPr/>
        <w:t xml:space="preserve"> gas </w:t>
      </w:r>
      <w:r>
        <w:rPr/>
        <w:t>用量从批大小</w:t>
      </w:r>
      <w:r>
        <w:rPr/>
        <w:t xml:space="preserve"> 1 </w:t>
      </w:r>
      <w:r>
        <w:rPr/>
        <w:t>时的</w:t>
      </w:r>
      <w:r>
        <w:rPr/>
        <w:t xml:space="preserve"> 801101.44 </w:t>
      </w:r>
      <w:r>
        <w:rPr/>
        <w:t>下降到批大小</w:t>
      </w:r>
      <w:r>
        <w:rPr/>
        <w:t xml:space="preserve"> 1000 </w:t>
      </w:r>
      <w:r>
        <w:rPr/>
        <w:t>时的</w:t>
      </w:r>
      <w:r>
        <w:rPr/>
        <w:t xml:space="preserve"> 801.21</w:t>
      </w:r>
      <w:r>
        <w:rPr/>
        <w:t>；而紧凑模块化</w:t>
      </w:r>
      <w:r>
        <w:rPr/>
        <w:t xml:space="preserve"> DA </w:t>
      </w:r>
      <w:r>
        <w:rPr/>
        <w:t>采样从</w:t>
      </w:r>
      <w:r>
        <w:rPr/>
        <w:t xml:space="preserve"> </w:t>
      </w:r>
      <w:r>
        <w:rPr/>
        <w:t xml:space="preserve">29026.98 </w:t>
      </w:r>
      <w:r>
        <w:rPr/>
        <w:t>降至</w:t>
      </w:r>
      <w:r>
        <w:rPr/>
        <w:t xml:space="preserve"> 29.03</w:t>
      </w:r>
      <w:r>
        <w:rPr/>
        <w:t>。</w:t>
      </w:r>
      <w:r>
        <w:rPr/>
        <w:t xml:space="preserve">96.33% </w:t>
      </w:r>
      <w:r>
        <w:rPr/>
        <w:t>是给定成本模型与数据可用性配置下的趋势结果，说明紧凑模块化</w:t>
      </w:r>
      <w:r>
        <w:rPr/>
        <w:t xml:space="preserve"> DA </w:t>
      </w:r>
      <w:r>
        <w:rPr/>
        <w:t>采样在大负载与大批处理条件下具有结构性优势。</w:t>
      </w:r>
    </w:p>
    <w:p>
      <w:pPr>
        <w:keepNext/>
        <w:jc w:val="center"/>
      </w:pPr>
      <w:r>
        <w:drawing>
          <wp:inline xmlns:a="http://schemas.openxmlformats.org/drawingml/2006/main" xmlns:pic="http://schemas.openxmlformats.org/drawingml/2006/picture">
            <wp:extent cx="2834640" cy="1590164"/>
            <wp:docPr id="5" name="Picture 5"/>
            <wp:cNvGraphicFramePr>
              <a:graphicFrameLocks noChangeAspect="1"/>
            </wp:cNvGraphicFramePr>
            <a:graphic>
              <a:graphicData uri="http://schemas.openxmlformats.org/drawingml/2006/picture">
                <pic:pic>
                  <pic:nvPicPr>
                    <pic:cNvPr id="0" name="figure_4.png"/>
                    <pic:cNvPicPr/>
                  </pic:nvPicPr>
                  <pic:blipFill>
                    <a:blip r:embed="rId32"/>
                    <a:stretch>
                      <a:fillRect/>
                    </a:stretch>
                  </pic:blipFill>
                  <pic:spPr>
                    <a:xfrm>
                      <a:off x="0" y="0"/>
                      <a:ext cx="2834640" cy="1590164"/>
                    </a:xfrm>
                    <a:prstGeom prst="rect"/>
                  </pic:spPr>
                </pic:pic>
              </a:graphicData>
            </a:graphic>
          </wp:inline>
        </w:drawing>
      </w:r>
    </w:p>
    <w:p>
      <w:pPr>
        <w:pStyle w:val="84"/>
        <w:keepNext/>
        <w:jc w:val="center"/>
      </w:pPr>
      <w:r>
        <w:t>图 4  不同数据可用性配置下的摊销 gas 用量趋势</w:t>
      </w:r>
    </w:p>
    <w:p>
      <w:pPr>
        <w:pStyle w:val="84"/>
        <w:keepNext w:val="0"/>
        <w:jc w:val="center"/>
      </w:pPr>
      <w:r>
        <w:t>Fig.4  Amortized gas trends under different DA configurations</w:t>
      </w:r>
    </w:p>
    <w:p>
      <w:pPr>
        <w:pStyle w:val="50"/>
        <w:keepNext/>
        <w:keepLines/>
        <w:numPr>
          <w:numId w:val="0"/>
        </w:numPr>
      </w:pPr>
      <w:r>
        <w:rPr>
          <w:b/>
        </w:rPr>
        <w:t xml:space="preserve">5.3  </w:t>
      </w:r>
      <w:r>
        <w:rPr>
          <w:b/>
        </w:rPr>
        <w:t>恢复机制能否改善超时场景下的挑战活性</w:t>
      </w:r>
    </w:p>
    <w:p>
      <w:pPr/>
      <w:r>
        <w:rPr/>
        <w:t xml:space="preserve">RQ3 </w:t>
      </w:r>
      <w:r>
        <w:rPr/>
        <w:t>检验本文的核心活性主张。该实验对应第</w:t>
      </w:r>
      <w:r>
        <w:rPr/>
        <w:t xml:space="preserve"> 4.1.4 </w:t>
      </w:r>
      <w:r>
        <w:rPr/>
        <w:t>节定义的仲裁连续性。</w:t>
      </w:r>
      <w:r>
        <w:rPr/>
        <w:t xml:space="preserve">Python </w:t>
      </w:r>
      <w:r>
        <w:rPr/>
        <w:t>原型在不可恢复路径与可恢复路径两条路径中使用相同的合成挑战状态机，轨迹步数覆盖</w:t>
      </w:r>
      <w:r>
        <w:rPr/>
        <w:t xml:space="preserve"> 4 </w:t>
      </w:r>
      <w:r>
        <w:rPr/>
        <w:t>至</w:t>
      </w:r>
      <w:r>
        <w:rPr/>
        <w:t xml:space="preserve"> 128</w:t>
      </w:r>
      <w:r>
        <w:rPr/>
        <w:t>，挑战超时设为</w:t>
      </w:r>
      <w:r>
        <w:rPr/>
        <w:t xml:space="preserve"> 2 </w:t>
      </w:r>
      <w:r>
        <w:rPr/>
        <w:t>秒。关键问题是：超时被检测后，会话是否仍能继续进入重放、结算与罚没。</w:t>
      </w:r>
    </w:p>
    <w:p>
      <w:pPr/>
      <w:r>
        <w:rPr/>
        <w:t>二分定位行为与理论对数趋势一致。更关键的是不可恢复与可恢复路径的对比：在超时不可恢复场景中，检测率达到</w:t>
      </w:r>
      <w:r>
        <w:rPr/>
        <w:t xml:space="preserve"> 100%</w:t>
      </w:r>
      <w:r>
        <w:rPr/>
        <w:t>，但挑战成功率和罚没比例均为</w:t>
      </w:r>
      <w:r>
        <w:rPr/>
        <w:t xml:space="preserve"> 0%</w:t>
      </w:r>
      <w:r>
        <w:rPr/>
        <w:t>；在超时可恢复场景中，在当前原型合成负载下均可达到</w:t>
      </w:r>
      <w:r>
        <w:rPr/>
        <w:t xml:space="preserve"> 100%</w:t>
      </w:r>
      <w:r>
        <w:rPr/>
        <w:t>。该对比说明，超时检测本身并不等价于协议推进。</w:t>
      </w:r>
    </w:p>
    <w:p>
      <w:pPr/>
      <w:r>
        <w:rPr/>
        <w:t>利用表</w:t>
      </w:r>
      <w:r>
        <w:rPr/>
        <w:t xml:space="preserve"> 5 </w:t>
      </w:r>
      <w:r>
        <w:rPr/>
        <w:t>中已有本地</w:t>
      </w:r>
      <w:r>
        <w:rPr/>
        <w:t xml:space="preserve"> EVM </w:t>
      </w:r>
      <w:r>
        <w:rPr/>
        <w:t>数据，</w:t>
      </w:r>
      <w:r>
        <w:rPr/>
        <w:t xml:space="preserve">challengeStep </w:t>
      </w:r>
      <w:r>
        <w:rPr/>
        <w:t>平均</w:t>
      </w:r>
      <w:r>
        <w:rPr/>
        <w:t xml:space="preserve"> gas </w:t>
      </w:r>
      <w:r>
        <w:rPr/>
        <w:t>为</w:t>
      </w:r>
      <w:r>
        <w:rPr/>
        <w:t xml:space="preserve"> 93807</w:t>
      </w:r>
      <w:r>
        <w:rPr/>
        <w:t>，</w:t>
      </w:r>
      <w:r>
        <w:rPr/>
        <w:t xml:space="preserve">challengeRecover </w:t>
      </w:r>
      <w:r>
        <w:rPr/>
        <w:t>平均</w:t>
      </w:r>
      <w:r>
        <w:rPr/>
        <w:t xml:space="preserve"> gas </w:t>
      </w:r>
      <w:r>
        <w:rPr/>
        <w:t>为</w:t>
      </w:r>
      <w:r>
        <w:rPr/>
        <w:t xml:space="preserve"> 156891</w:t>
      </w:r>
      <w:r>
        <w:rPr/>
        <w:t>，恢复相对单轮挑战步骤的开销比约为</w:t>
      </w:r>
      <w:r>
        <w:rPr/>
        <w:t xml:space="preserve"> 1.67</w:t>
      </w:r>
      <w:r>
        <w:rPr/>
        <w:t>。该成本发生在异常路径，对比对象应为未解决仲裁与有界恢复转移之间的差异，而非正常路径吞吐与恢复开销。</w:t>
      </w:r>
    </w:p>
    <w:p>
      <w:pPr/>
      <w:r>
        <w:rPr/>
        <w:t>该比例仅表示本地</w:t>
      </w:r>
      <w:r>
        <w:rPr/>
        <w:t xml:space="preserve"> EVM </w:t>
      </w:r>
      <w:r>
        <w:rPr/>
        <w:t>中两条合约路径的相对开销。</w:t>
      </w:r>
    </w:p>
    <w:p>
      <w:pPr>
        <w:pStyle w:val="50"/>
        <w:keepNext/>
        <w:keepLines/>
        <w:numPr>
          <w:numId w:val="0"/>
        </w:numPr>
      </w:pPr>
      <w:r>
        <w:rPr>
          <w:b/>
        </w:rPr>
        <w:t xml:space="preserve">5.4  </w:t>
      </w:r>
      <w:r>
        <w:rPr>
          <w:b/>
        </w:rPr>
        <w:t>不同故障场景能否被检测、恢复或惩罚</w:t>
      </w:r>
    </w:p>
    <w:p>
      <w:pPr/>
      <w:r>
        <w:rPr/>
        <w:t xml:space="preserve">RQ4 </w:t>
      </w:r>
      <w:r>
        <w:rPr/>
        <w:t>采用面向故障分类的安全评估方式。实验注入八类合成场景，区分其在当前原型中能否被检测、能否恢复推进、能否进入重放以及能否触发罚没。指标为检测率、挑战成功率和罚没比例。</w:t>
      </w:r>
    </w:p>
    <w:p>
      <w:pPr/>
      <w:r>
        <w:rPr/>
        <w:t>正常路径无故障，检测率为</w:t>
      </w:r>
      <w:r>
        <w:rPr/>
        <w:t xml:space="preserve"> 0%</w:t>
      </w:r>
      <w:r>
        <w:rPr/>
        <w:t>，直接进入最终确认。响应篡改和轨迹长度不匹配在当前原型中可检测、可恢复、可重放并可触发罚没，形成完整的挑战到罚没闭环。</w:t>
      </w:r>
      <w:r>
        <w:rPr/>
        <w:t>远程证明无效、数据不可用和数据可用性证明无效在当前原型中体现为检测和拒绝能力，尚未形成完整的挑战到罚没路径。超时不可恢复场景体现为检测但无法完成仲裁；超时可恢复场景则形成完整闭环。</w:t>
      </w:r>
    </w:p>
    <w:p>
      <w:pPr>
        <w:pStyle w:val="84"/>
        <w:keepNext/>
        <w:jc w:val="center"/>
      </w:pPr>
      <w:r>
        <w:rPr>
          <w:b/>
        </w:rPr>
        <w:t>表</w:t>
      </w:r>
      <w:r>
        <w:rPr>
          <w:b/>
        </w:rPr>
        <w:t xml:space="preserve"> 4  </w:t>
      </w:r>
      <w:r>
        <w:rPr>
          <w:b/>
        </w:rPr>
        <w:t>失败场景分类与当前证据边界</w:t>
      </w:r>
    </w:p>
    <w:p>
      <w:pPr>
        <w:pStyle w:val="84"/>
        <w:keepNext/>
        <w:jc w:val="center"/>
      </w:pPr>
      <w:r>
        <w:rPr/>
        <w:t>Table 4  Failure scenarios and evidence boundaries</w:t>
      </w:r>
    </w:p>
    <w:tbl>
      <w:tblPr>
        <w:tblW w:w="4464" w:type="dxa"/>
        <w:jc w:val="center"/>
        <w:tblBorders>
          <w:top w:val="single" w:sz="4" w:space="0" w:color="000000"/>
          <w:left w:val="single" w:sz="4" w:color="000000"/>
          <w:bottom w:val="single" w:sz="4" w:space="0" w:color="000000"/>
          <w:right w:val="single" w:sz="4" w:color="000000"/>
          <w:insideH w:val="single" w:sz="4" w:color="000000"/>
          <w:insideV w:val="single" w:sz="4" w:color="000000"/>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22C3FD82" w14:textId="77777777">
        <w:trPr>
          <w:tblHeader/>
          <w:jc w:val="center"/>
          <w:cantSplit/>
          <w:tblHeader/>
        </w:trPr>
        <w:tc>
          <w:tcPr>
            <w:tcW w:w="950" w:type="dxa"/>
            <w:tcBorders>
              <w:bottom w:val="single" w:sz="6" w:space="0" w:color="000000"/>
            </w:tcBorders>
            <w:vAlign w:val="center"/>
            <w:tcMar>
              <w:top w:w="60" w:type="dxa"/>
              <w:bottom w:w="60" w:type="dxa"/>
              <w:left w:w="40" w:type="dxa"/>
              <w:right w:w="40" w:type="dxa"/>
            </w:tcMar>
          </w:tcPr>
          <w:p w14:paraId="105CC59B" w14:textId="77777777" w:rsidR="00580E0B" w:rsidRDefault="00000000">
            <w:pPr>
              <w:spacing w:line="240" w:lineRule="auto" w:before="0" w:after="0"/>
              <w:ind w:firstLine="0"/>
              <w:jc w:val="center"/>
            </w:pPr>
            <w:r>
              <w:rPr>
                <w:b/>
                <w:sz w:val="18"/>
                <w:szCs w:val="15"/>
              </w:rPr>
              <w:t>类别</w:t>
            </w:r>
          </w:p>
        </w:tc>
        <w:tc>
          <w:tcPr>
            <w:tcW w:w="1181" w:type="dxa"/>
            <w:tcBorders>
              <w:bottom w:val="single" w:sz="6" w:space="0" w:color="000000"/>
            </w:tcBorders>
            <w:vAlign w:val="center"/>
            <w:tcMar>
              <w:top w:w="60" w:type="dxa"/>
              <w:bottom w:w="60" w:type="dxa"/>
              <w:left w:w="40" w:type="dxa"/>
              <w:right w:w="40" w:type="dxa"/>
            </w:tcMar>
          </w:tcPr>
          <w:p w14:paraId="521578DD" w14:textId="77777777" w:rsidR="00580E0B" w:rsidRDefault="00000000">
            <w:pPr>
              <w:spacing w:line="240" w:lineRule="auto" w:before="0" w:after="0"/>
              <w:ind w:firstLine="0"/>
              <w:jc w:val="center"/>
            </w:pPr>
            <w:r>
              <w:rPr>
                <w:b/>
                <w:sz w:val="18"/>
                <w:szCs w:val="15"/>
              </w:rPr>
              <w:t>场景</w:t>
            </w:r>
          </w:p>
        </w:tc>
        <w:tc>
          <w:tcPr>
            <w:tcW w:w="1238" w:type="dxa"/>
            <w:tcBorders>
              <w:bottom w:val="single" w:sz="6" w:space="0" w:color="000000"/>
            </w:tcBorders>
            <w:vAlign w:val="center"/>
            <w:tcMar>
              <w:top w:w="60" w:type="dxa"/>
              <w:bottom w:w="60" w:type="dxa"/>
              <w:left w:w="40" w:type="dxa"/>
              <w:right w:w="40" w:type="dxa"/>
            </w:tcMar>
          </w:tcPr>
          <w:p w14:paraId="1CCAA0E9" w14:textId="77777777" w:rsidR="00580E0B" w:rsidRDefault="00000000">
            <w:pPr>
              <w:spacing w:line="240" w:lineRule="auto" w:before="0" w:after="0"/>
              <w:ind w:firstLine="0"/>
              <w:jc w:val="center"/>
            </w:pPr>
            <w:r>
              <w:rPr>
                <w:b/>
                <w:sz w:val="18"/>
                <w:szCs w:val="15"/>
              </w:rPr>
              <w:t>当前结果</w:t>
            </w:r>
          </w:p>
        </w:tc>
        <w:tc>
          <w:tcPr>
            <w:tcW w:w="1238" w:type="dxa"/>
            <w:tcBorders>
              <w:bottom w:val="single" w:sz="6" w:space="0" w:color="000000"/>
            </w:tcBorders>
            <w:vAlign w:val="center"/>
            <w:tcMar>
              <w:top w:w="60" w:type="dxa"/>
              <w:bottom w:w="60" w:type="dxa"/>
              <w:left w:w="40" w:type="dxa"/>
              <w:right w:w="40" w:type="dxa"/>
            </w:tcMar>
          </w:tcPr>
          <w:p w14:paraId="248BD054" w14:textId="77777777" w:rsidR="00580E0B" w:rsidRDefault="00000000">
            <w:pPr>
              <w:spacing w:line="240" w:lineRule="auto" w:before="0" w:after="0"/>
              <w:ind w:firstLine="0"/>
              <w:jc w:val="center"/>
            </w:pPr>
            <w:r>
              <w:rPr>
                <w:b/>
                <w:sz w:val="18"/>
                <w:szCs w:val="15"/>
              </w:rPr>
              <w:t>证据边界</w:t>
            </w:r>
          </w:p>
        </w:tc>
      </w:tr>
      <w:tr w:rsidR="00580E0B" w14:paraId="16BF45D0" w14:textId="77777777">
        <w:trPr>
          <w:jc w:val="center"/>
          <w:cantSplit/>
        </w:trPr>
        <w:tc>
          <w:tcPr>
            <w:tcW w:w="950" w:type="dxa"/>
            <w:vAlign w:val="center"/>
            <w:tcMar>
              <w:top w:w="60" w:type="dxa"/>
              <w:bottom w:w="60" w:type="dxa"/>
              <w:left w:w="40" w:type="dxa"/>
              <w:right w:w="40" w:type="dxa"/>
            </w:tcMar>
          </w:tcPr>
          <w:p w14:paraId="53E139A5" w14:textId="77777777" w:rsidR="00580E0B" w:rsidRDefault="00000000">
            <w:pPr>
              <w:spacing w:line="240" w:lineRule="auto" w:before="0" w:after="0"/>
              <w:ind w:firstLine="0"/>
              <w:jc w:val="center"/>
            </w:pPr>
            <w:r>
              <w:rPr>
                <w:sz w:val="18"/>
                <w:szCs w:val="15"/>
              </w:rPr>
              <w:t>正常路径</w:t>
            </w:r>
          </w:p>
        </w:tc>
        <w:tc>
          <w:tcPr>
            <w:tcW w:w="1181" w:type="dxa"/>
            <w:vAlign w:val="center"/>
            <w:tcMar>
              <w:top w:w="60" w:type="dxa"/>
              <w:bottom w:w="60" w:type="dxa"/>
              <w:left w:w="40" w:type="dxa"/>
              <w:right w:w="40" w:type="dxa"/>
            </w:tcMar>
          </w:tcPr>
          <w:p w14:paraId="026D4B7B" w14:textId="77777777" w:rsidR="00580E0B" w:rsidRDefault="00000000">
            <w:pPr>
              <w:spacing w:line="240" w:lineRule="auto" w:before="0" w:after="0"/>
              <w:ind w:firstLine="0"/>
              <w:jc w:val="center"/>
            </w:pPr>
            <w:r>
              <w:rPr>
                <w:sz w:val="18"/>
                <w:szCs w:val="15"/>
              </w:rPr>
              <w:t>正常路径</w:t>
            </w:r>
          </w:p>
        </w:tc>
        <w:tc>
          <w:tcPr>
            <w:tcW w:w="1238" w:type="dxa"/>
            <w:vAlign w:val="center"/>
            <w:tcMar>
              <w:top w:w="60" w:type="dxa"/>
              <w:bottom w:w="60" w:type="dxa"/>
              <w:left w:w="40" w:type="dxa"/>
              <w:right w:w="40" w:type="dxa"/>
            </w:tcMar>
          </w:tcPr>
          <w:p w14:paraId="35F56DAC" w14:textId="77777777" w:rsidR="00580E0B" w:rsidRDefault="00000000">
            <w:pPr>
              <w:spacing w:line="240" w:lineRule="auto" w:before="0" w:after="0"/>
              <w:ind w:firstLine="0"/>
              <w:jc w:val="center"/>
            </w:pPr>
            <w:r>
              <w:rPr>
                <w:sz w:val="18"/>
                <w:szCs w:val="15"/>
              </w:rPr>
              <w:t>不触发检测或罚没</w:t>
            </w:r>
          </w:p>
        </w:tc>
        <w:tc>
          <w:tcPr>
            <w:tcW w:w="1238" w:type="dxa"/>
            <w:vAlign w:val="center"/>
            <w:tcMar>
              <w:top w:w="60" w:type="dxa"/>
              <w:bottom w:w="60" w:type="dxa"/>
              <w:left w:w="40" w:type="dxa"/>
              <w:right w:w="40" w:type="dxa"/>
            </w:tcMar>
          </w:tcPr>
          <w:p w14:paraId="237D3DF9" w14:textId="77777777" w:rsidR="00580E0B" w:rsidRDefault="00000000">
            <w:pPr>
              <w:spacing w:line="240" w:lineRule="auto" w:before="0" w:after="0"/>
              <w:ind w:firstLine="0"/>
              <w:jc w:val="center"/>
            </w:pPr>
            <w:r>
              <w:rPr>
                <w:sz w:val="18"/>
                <w:szCs w:val="15"/>
              </w:rPr>
              <w:t>说明正常路径不误报</w:t>
            </w:r>
          </w:p>
        </w:tc>
      </w:tr>
      <w:tr w:rsidR="00580E0B" w14:paraId="6F68D734" w14:textId="77777777">
        <w:trPr>
          <w:jc w:val="center"/>
          <w:cantSplit/>
        </w:trPr>
        <w:tc>
          <w:tcPr>
            <w:tcW w:w="950" w:type="dxa"/>
            <w:vAlign w:val="center"/>
            <w:tcMar>
              <w:top w:w="60" w:type="dxa"/>
              <w:bottom w:w="60" w:type="dxa"/>
              <w:left w:w="40" w:type="dxa"/>
              <w:right w:w="40" w:type="dxa"/>
            </w:tcMar>
          </w:tcPr>
          <w:p w14:paraId="42E5F38F" w14:textId="77777777" w:rsidR="00580E0B" w:rsidRDefault="00000000">
            <w:pPr>
              <w:spacing w:line="240" w:lineRule="auto" w:before="0" w:after="0"/>
              <w:ind w:firstLine="0"/>
              <w:jc w:val="center"/>
            </w:pPr>
            <w:r>
              <w:rPr>
                <w:sz w:val="18"/>
                <w:szCs w:val="15"/>
              </w:rPr>
              <w:t>可检测但未统一惩罚</w:t>
            </w:r>
          </w:p>
        </w:tc>
        <w:tc>
          <w:tcPr>
            <w:tcW w:w="1181" w:type="dxa"/>
            <w:vAlign w:val="center"/>
            <w:tcMar>
              <w:top w:w="60" w:type="dxa"/>
              <w:bottom w:w="60" w:type="dxa"/>
              <w:left w:w="40" w:type="dxa"/>
              <w:right w:w="40" w:type="dxa"/>
            </w:tcMar>
          </w:tcPr>
          <w:p w14:paraId="0ABD9B3B" w14:textId="77777777" w:rsidR="00580E0B" w:rsidRDefault="00000000">
            <w:pPr>
              <w:spacing w:line="240" w:lineRule="auto" w:before="0" w:after="0"/>
              <w:ind w:firstLine="0"/>
              <w:jc w:val="center"/>
            </w:pPr>
            <w:r>
              <w:rPr>
                <w:sz w:val="18"/>
                <w:szCs w:val="15"/>
              </w:rPr>
              <w:t>远程证明无效</w:t>
            </w:r>
            <w:r>
              <w:rPr>
                <w:sz w:val="18"/>
                <w:szCs w:val="15"/>
              </w:rPr>
              <w:t xml:space="preserve">, </w:t>
            </w:r>
            <w:r>
              <w:rPr>
                <w:sz w:val="18"/>
                <w:szCs w:val="15"/>
              </w:rPr>
              <w:t>数据不可用</w:t>
            </w:r>
            <w:r>
              <w:rPr>
                <w:sz w:val="18"/>
                <w:szCs w:val="15"/>
              </w:rPr>
              <w:t xml:space="preserve">, </w:t>
            </w:r>
            <w:r>
              <w:rPr>
                <w:sz w:val="18"/>
                <w:szCs w:val="15"/>
              </w:rPr>
              <w:t>数据可用性证明无效</w:t>
            </w:r>
          </w:p>
        </w:tc>
        <w:tc>
          <w:tcPr>
            <w:tcW w:w="1238" w:type="dxa"/>
            <w:vAlign w:val="center"/>
            <w:tcMar>
              <w:top w:w="60" w:type="dxa"/>
              <w:bottom w:w="60" w:type="dxa"/>
              <w:left w:w="40" w:type="dxa"/>
              <w:right w:w="40" w:type="dxa"/>
            </w:tcMar>
          </w:tcPr>
          <w:p w14:paraId="26F8D797" w14:textId="77777777" w:rsidR="00580E0B" w:rsidRDefault="00000000">
            <w:pPr>
              <w:spacing w:line="240" w:lineRule="auto" w:before="0" w:after="0"/>
              <w:ind w:firstLine="0"/>
              <w:jc w:val="center"/>
            </w:pPr>
            <w:r>
              <w:rPr>
                <w:sz w:val="18"/>
                <w:szCs w:val="15"/>
              </w:rPr>
              <w:t>检测率</w:t>
            </w:r>
            <w:r>
              <w:rPr>
                <w:sz w:val="18"/>
                <w:szCs w:val="15"/>
              </w:rPr>
              <w:t xml:space="preserve"> 100%</w:t>
            </w:r>
            <w:r>
              <w:rPr>
                <w:sz w:val="18"/>
                <w:szCs w:val="15"/>
              </w:rPr>
              <w:t>，挑战成功率和罚没比例为</w:t>
            </w:r>
            <w:r>
              <w:rPr>
                <w:sz w:val="18"/>
                <w:szCs w:val="15"/>
              </w:rPr>
              <w:t xml:space="preserve"> 0%</w:t>
            </w:r>
          </w:p>
        </w:tc>
        <w:tc>
          <w:tcPr>
            <w:tcW w:w="1238" w:type="dxa"/>
            <w:vAlign w:val="center"/>
            <w:tcMar>
              <w:top w:w="60" w:type="dxa"/>
              <w:bottom w:w="60" w:type="dxa"/>
              <w:left w:w="40" w:type="dxa"/>
              <w:right w:w="40" w:type="dxa"/>
            </w:tcMar>
          </w:tcPr>
          <w:p w14:paraId="33737554" w14:textId="77777777" w:rsidR="00580E0B" w:rsidRDefault="00000000">
            <w:pPr>
              <w:spacing w:line="240" w:lineRule="auto" w:before="0" w:after="0"/>
              <w:ind w:firstLine="0"/>
              <w:jc w:val="center"/>
            </w:pPr>
            <w:r>
              <w:rPr>
                <w:sz w:val="18"/>
                <w:szCs w:val="15"/>
              </w:rPr>
              <w:t>说明可检测或拒绝，不说明已统一惩罚</w:t>
            </w:r>
          </w:p>
        </w:tc>
      </w:tr>
      <w:tr w:rsidR="00580E0B" w14:paraId="097F541C" w14:textId="77777777">
        <w:trPr>
          <w:jc w:val="center"/>
          <w:cantSplit/>
        </w:trPr>
        <w:tc>
          <w:tcPr>
            <w:tcW w:w="950" w:type="dxa"/>
            <w:vAlign w:val="center"/>
            <w:tcMar>
              <w:top w:w="60" w:type="dxa"/>
              <w:bottom w:w="60" w:type="dxa"/>
              <w:left w:w="40" w:type="dxa"/>
              <w:right w:w="40" w:type="dxa"/>
            </w:tcMar>
          </w:tcPr>
          <w:p w14:paraId="2414CEDE" w14:textId="77777777" w:rsidR="00580E0B" w:rsidRDefault="00000000">
            <w:pPr>
              <w:spacing w:line="240" w:lineRule="auto" w:before="0" w:after="0"/>
              <w:ind w:firstLine="0"/>
              <w:jc w:val="center"/>
            </w:pPr>
            <w:r>
              <w:rPr>
                <w:sz w:val="18"/>
                <w:szCs w:val="15"/>
              </w:rPr>
              <w:t>挑战</w:t>
            </w:r>
            <w:r>
              <w:rPr>
                <w:sz w:val="18"/>
                <w:szCs w:val="15"/>
              </w:rPr>
              <w:t xml:space="preserve"> + </w:t>
            </w:r>
            <w:r>
              <w:rPr>
                <w:sz w:val="18"/>
                <w:szCs w:val="15"/>
              </w:rPr>
              <w:t>惩罚闭环</w:t>
            </w:r>
          </w:p>
        </w:tc>
        <w:tc>
          <w:tcPr>
            <w:tcW w:w="1181" w:type="dxa"/>
            <w:vAlign w:val="center"/>
            <w:tcMar>
              <w:top w:w="60" w:type="dxa"/>
              <w:bottom w:w="60" w:type="dxa"/>
              <w:left w:w="40" w:type="dxa"/>
              <w:right w:w="40" w:type="dxa"/>
            </w:tcMar>
          </w:tcPr>
          <w:p w14:paraId="4D50E08E" w14:textId="77777777" w:rsidR="00580E0B" w:rsidRDefault="00000000">
            <w:pPr>
              <w:spacing w:line="240" w:lineRule="auto" w:before="0" w:after="0"/>
              <w:ind w:firstLine="0"/>
              <w:jc w:val="center"/>
            </w:pPr>
            <w:r>
              <w:rPr>
                <w:sz w:val="18"/>
                <w:szCs w:val="15"/>
              </w:rPr>
              <w:t>响应篡改</w:t>
            </w:r>
            <w:r>
              <w:rPr>
                <w:sz w:val="18"/>
                <w:szCs w:val="15"/>
              </w:rPr>
              <w:t xml:space="preserve">, </w:t>
            </w:r>
            <w:r>
              <w:rPr>
                <w:sz w:val="18"/>
                <w:szCs w:val="15"/>
              </w:rPr>
              <w:t>轨迹长度不匹配</w:t>
            </w:r>
          </w:p>
        </w:tc>
        <w:tc>
          <w:tcPr>
            <w:tcW w:w="1238" w:type="dxa"/>
            <w:vAlign w:val="center"/>
            <w:tcMar>
              <w:top w:w="60" w:type="dxa"/>
              <w:bottom w:w="60" w:type="dxa"/>
              <w:left w:w="40" w:type="dxa"/>
              <w:right w:w="40" w:type="dxa"/>
            </w:tcMar>
          </w:tcPr>
          <w:p w14:paraId="32C3937C" w14:textId="77777777" w:rsidR="00580E0B" w:rsidRDefault="00000000">
            <w:pPr>
              <w:spacing w:line="240" w:lineRule="auto" w:before="0" w:after="0"/>
              <w:ind w:firstLine="0"/>
              <w:jc w:val="center"/>
            </w:pPr>
            <w:r>
              <w:rPr>
                <w:sz w:val="18"/>
                <w:szCs w:val="15"/>
              </w:rPr>
              <w:t>检测率、挑战成功率和罚没比例均为</w:t>
            </w:r>
            <w:r>
              <w:rPr>
                <w:sz w:val="18"/>
                <w:szCs w:val="15"/>
              </w:rPr>
              <w:t xml:space="preserve"> 100%</w:t>
            </w:r>
          </w:p>
        </w:tc>
        <w:tc>
          <w:tcPr>
            <w:tcW w:w="1238" w:type="dxa"/>
            <w:vAlign w:val="center"/>
            <w:tcMar>
              <w:top w:w="60" w:type="dxa"/>
              <w:bottom w:w="60" w:type="dxa"/>
              <w:left w:w="40" w:type="dxa"/>
              <w:right w:w="40" w:type="dxa"/>
            </w:tcMar>
          </w:tcPr>
          <w:p w14:paraId="13FDC51B" w14:textId="77777777" w:rsidR="00580E0B" w:rsidRDefault="00000000">
            <w:pPr>
              <w:spacing w:line="240" w:lineRule="auto" w:before="0" w:after="0"/>
              <w:ind w:firstLine="0"/>
              <w:jc w:val="center"/>
            </w:pPr>
            <w:r>
              <w:rPr>
                <w:sz w:val="18"/>
                <w:szCs w:val="15"/>
              </w:rPr>
              <w:t>说明典型执行异常可进入闭环</w:t>
            </w:r>
          </w:p>
        </w:tc>
      </w:tr>
      <w:tr w:rsidR="00580E0B" w14:paraId="2E2C38D1" w14:textId="77777777">
        <w:trPr>
          <w:jc w:val="center"/>
          <w:cantSplit/>
        </w:trPr>
        <w:tc>
          <w:tcPr>
            <w:tcW w:w="950" w:type="dxa"/>
            <w:vAlign w:val="center"/>
            <w:tcMar>
              <w:top w:w="60" w:type="dxa"/>
              <w:bottom w:w="60" w:type="dxa"/>
              <w:left w:w="40" w:type="dxa"/>
              <w:right w:w="40" w:type="dxa"/>
            </w:tcMar>
          </w:tcPr>
          <w:p w14:paraId="74CA6B98" w14:textId="77777777" w:rsidR="00580E0B" w:rsidRDefault="00000000">
            <w:pPr>
              <w:spacing w:line="240" w:lineRule="auto" w:before="0" w:after="0"/>
              <w:ind w:firstLine="0"/>
              <w:jc w:val="center"/>
            </w:pPr>
            <w:r>
              <w:rPr>
                <w:sz w:val="18"/>
                <w:szCs w:val="15"/>
              </w:rPr>
              <w:t>超时活性对比</w:t>
            </w:r>
          </w:p>
        </w:tc>
        <w:tc>
          <w:tcPr>
            <w:tcW w:w="1181" w:type="dxa"/>
            <w:vAlign w:val="center"/>
            <w:tcMar>
              <w:top w:w="60" w:type="dxa"/>
              <w:bottom w:w="60" w:type="dxa"/>
              <w:left w:w="40" w:type="dxa"/>
              <w:right w:w="40" w:type="dxa"/>
            </w:tcMar>
          </w:tcPr>
          <w:p w14:paraId="148E939E" w14:textId="77777777" w:rsidR="00580E0B" w:rsidRDefault="00000000">
            <w:pPr>
              <w:spacing w:line="240" w:lineRule="auto" w:before="0" w:after="0"/>
              <w:ind w:firstLine="0"/>
              <w:jc w:val="center"/>
            </w:pPr>
            <w:r>
              <w:rPr>
                <w:sz w:val="18"/>
                <w:szCs w:val="15"/>
              </w:rPr>
              <w:t>超时不可恢复</w:t>
            </w:r>
            <w:r>
              <w:rPr>
                <w:sz w:val="18"/>
                <w:szCs w:val="15"/>
              </w:rPr>
              <w:t xml:space="preserve"> vs </w:t>
            </w:r>
            <w:r>
              <w:rPr>
                <w:sz w:val="18"/>
                <w:szCs w:val="15"/>
              </w:rPr>
              <w:t>超时可恢复</w:t>
            </w:r>
          </w:p>
        </w:tc>
        <w:tc>
          <w:tcPr>
            <w:tcW w:w="1238" w:type="dxa"/>
            <w:vAlign w:val="center"/>
            <w:tcMar>
              <w:top w:w="60" w:type="dxa"/>
              <w:bottom w:w="60" w:type="dxa"/>
              <w:left w:w="40" w:type="dxa"/>
              <w:right w:w="40" w:type="dxa"/>
            </w:tcMar>
          </w:tcPr>
          <w:p w14:paraId="3CC1CF5E" w14:textId="77777777" w:rsidR="00580E0B" w:rsidRDefault="00000000">
            <w:pPr>
              <w:spacing w:line="240" w:lineRule="auto" w:before="0" w:after="0"/>
              <w:ind w:firstLine="0"/>
              <w:jc w:val="center"/>
            </w:pPr>
            <w:r>
              <w:rPr>
                <w:sz w:val="18"/>
                <w:szCs w:val="15"/>
              </w:rPr>
              <w:t>不可恢复路径为</w:t>
            </w:r>
            <w:r>
              <w:rPr>
                <w:sz w:val="18"/>
                <w:szCs w:val="15"/>
              </w:rPr>
              <w:t xml:space="preserve"> 0%</w:t>
            </w:r>
            <w:r>
              <w:rPr>
                <w:sz w:val="18"/>
                <w:szCs w:val="15"/>
              </w:rPr>
              <w:t>，恢复后为</w:t>
            </w:r>
            <w:r>
              <w:rPr>
                <w:sz w:val="18"/>
                <w:szCs w:val="15"/>
              </w:rPr>
              <w:t xml:space="preserve"> 100%</w:t>
            </w:r>
          </w:p>
        </w:tc>
        <w:tc>
          <w:tcPr>
            <w:tcW w:w="1238" w:type="dxa"/>
            <w:vAlign w:val="center"/>
            <w:tcMar>
              <w:top w:w="60" w:type="dxa"/>
              <w:bottom w:w="60" w:type="dxa"/>
              <w:left w:w="40" w:type="dxa"/>
              <w:right w:w="40" w:type="dxa"/>
            </w:tcMar>
          </w:tcPr>
          <w:p w14:paraId="723D211D" w14:textId="77777777" w:rsidR="00580E0B" w:rsidRDefault="00000000">
            <w:pPr>
              <w:spacing w:line="240" w:lineRule="auto" w:before="0" w:after="0"/>
              <w:ind w:firstLine="0"/>
              <w:jc w:val="center"/>
            </w:pPr>
            <w:r>
              <w:rPr>
                <w:sz w:val="18"/>
                <w:szCs w:val="15"/>
              </w:rPr>
              <w:t>说明恢复改善仲裁活性</w:t>
            </w:r>
          </w:p>
        </w:tc>
      </w:tr>
    </w:tbl>
    <w:p>
      <w:pPr/>
    </w:p>
    <w:p>
      <w:pPr>
        <w:pStyle w:val="50"/>
        <w:keepNext/>
        <w:keepLines/>
        <w:numPr>
          <w:numId w:val="0"/>
        </w:numPr>
      </w:pPr>
      <w:r>
        <w:rPr>
          <w:b/>
        </w:rPr>
        <w:t>5.5  Solidity</w:t>
      </w:r>
      <w:r>
        <w:rPr>
          <w:b/>
        </w:rPr>
        <w:t>、本地</w:t>
      </w:r>
      <w:r>
        <w:rPr>
          <w:b/>
        </w:rPr>
        <w:t xml:space="preserve"> EVM </w:t>
      </w:r>
      <w:r>
        <w:rPr>
          <w:b/>
        </w:rPr>
        <w:t>与</w:t>
      </w:r>
      <w:r>
        <w:rPr>
          <w:b/>
        </w:rPr>
        <w:t xml:space="preserve"> Sepolia </w:t>
      </w:r>
      <w:r>
        <w:rPr>
          <w:b/>
        </w:rPr>
        <w:t>证据能否支撑链上对应物</w:t>
      </w:r>
    </w:p>
    <w:p>
      <w:pPr/>
      <w:r>
        <w:rPr/>
        <w:t xml:space="preserve">RQ5 </w:t>
      </w:r>
      <w:r>
        <w:rPr/>
        <w:t>评估链上合约对应物。当前项目已将核心路径映射为</w:t>
      </w:r>
      <w:r>
        <w:rPr/>
        <w:t xml:space="preserve"> Solidity </w:t>
      </w:r>
      <w:r>
        <w:rPr/>
        <w:t>合约，并在</w:t>
      </w:r>
      <w:r>
        <w:rPr/>
        <w:t xml:space="preserve"> Hardhat </w:t>
      </w:r>
      <w:r>
        <w:rPr/>
        <w:t>本地</w:t>
      </w:r>
      <w:r>
        <w:rPr/>
        <w:t xml:space="preserve"> EVM </w:t>
      </w:r>
      <w:r>
        <w:rPr/>
        <w:t>测试链上得到</w:t>
      </w:r>
      <w:r>
        <w:rPr/>
        <w:t xml:space="preserve"> gas </w:t>
      </w:r>
      <w:r>
        <w:rPr/>
        <w:t>用量基线，见表</w:t>
      </w:r>
      <w:r>
        <w:rPr/>
        <w:t xml:space="preserve"> 5</w:t>
      </w:r>
      <w:r>
        <w:rPr/>
        <w:t>。同一套合约已部署至</w:t>
      </w:r>
      <w:r>
        <w:rPr/>
        <w:t xml:space="preserve"> Sepolia </w:t>
      </w:r>
      <w:r>
        <w:rPr/>
        <w:t>测试网，</w:t>
      </w:r>
      <w:r>
        <w:rPr/>
        <w:t xml:space="preserve">Chain ID </w:t>
      </w:r>
      <w:r>
        <w:rPr/>
        <w:t>为</w:t>
      </w:r>
      <w:r>
        <w:rPr/>
        <w:t xml:space="preserve"> 11155111</w:t>
      </w:r>
      <w:r>
        <w:rPr/>
        <w:t>，部署区块为</w:t>
      </w:r>
      <w:r>
        <w:rPr/>
        <w:t xml:space="preserve"> 10825904</w:t>
      </w:r>
      <w:r>
        <w:rPr/>
        <w:t>。这些结果说明原型路径具有合约对应物和公开测试网可部署性，不应被解释为生产可用性。</w:t>
      </w:r>
    </w:p>
    <w:p>
      <w:pPr>
        <w:pStyle w:val="84"/>
        <w:keepNext/>
        <w:jc w:val="center"/>
      </w:pPr>
      <w:r>
        <w:rPr>
          <w:b/>
        </w:rPr>
        <w:t>表</w:t>
      </w:r>
      <w:r>
        <w:rPr>
          <w:b/>
        </w:rPr>
        <w:t xml:space="preserve"> 5  </w:t>
      </w:r>
      <w:r>
        <w:rPr>
          <w:b/>
        </w:rPr>
        <w:t>本地</w:t>
      </w:r>
      <w:r>
        <w:rPr>
          <w:b/>
        </w:rPr>
        <w:t xml:space="preserve"> EVM </w:t>
      </w:r>
      <w:r>
        <w:rPr>
          <w:b/>
        </w:rPr>
        <w:t>关键路径平均</w:t>
      </w:r>
      <w:r>
        <w:rPr>
          <w:b/>
        </w:rPr>
        <w:t xml:space="preserve"> gasUsed</w:t>
      </w:r>
    </w:p>
    <w:p>
      <w:pPr>
        <w:pStyle w:val="84"/>
        <w:keepNext/>
        <w:jc w:val="center"/>
      </w:pPr>
      <w:r>
        <w:rPr/>
        <w:t>Table 5  Average gasUsed of local EVM key paths</w:t>
      </w:r>
    </w:p>
    <w:tbl>
      <w:tblPr>
        <w:tblW w:w="4464" w:type="dxa"/>
        <w:jc w:val="center"/>
        <w:tblBorders>
          <w:top w:val="single" w:sz="4" w:space="0" w:color="000000"/>
          <w:left w:val="single" w:sz="4" w:color="000000"/>
          <w:bottom w:val="single" w:sz="4" w:space="0" w:color="000000"/>
          <w:right w:val="single" w:sz="4" w:color="000000"/>
          <w:insideH w:val="single" w:sz="4" w:color="000000"/>
          <w:insideV w:val="single" w:sz="4" w:color="000000"/>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28CA5074" w14:textId="77777777">
        <w:trPr>
          <w:tblHeader/>
          <w:jc w:val="center"/>
          <w:cantSplit/>
          <w:tblHeader/>
        </w:trPr>
        <w:tc>
          <w:tcPr>
            <w:tcW w:w="1656" w:type="dxa"/>
            <w:tcBorders>
              <w:bottom w:val="single" w:sz="6" w:space="0" w:color="000000"/>
            </w:tcBorders>
            <w:vAlign w:val="center"/>
            <w:tcMar>
              <w:top w:w="60" w:type="dxa"/>
              <w:bottom w:w="60" w:type="dxa"/>
              <w:left w:w="40" w:type="dxa"/>
              <w:right w:w="40" w:type="dxa"/>
            </w:tcMar>
          </w:tcPr>
          <w:p w14:paraId="0E1E7F11" w14:textId="77777777" w:rsidR="0091511F" w:rsidRDefault="00000000">
            <w:pPr>
              <w:spacing w:line="240" w:lineRule="auto" w:before="0" w:after="0"/>
              <w:ind w:firstLine="0"/>
              <w:jc w:val="center"/>
            </w:pPr>
            <w:r>
              <w:rPr>
                <w:sz w:val="18"/>
                <w:szCs w:val="15"/>
              </w:rPr>
              <w:t>操作</w:t>
            </w:r>
          </w:p>
        </w:tc>
        <w:tc>
          <w:tcPr>
            <w:tcW w:w="1080" w:type="dxa"/>
            <w:tcBorders>
              <w:bottom w:val="single" w:sz="6" w:space="0" w:color="000000"/>
            </w:tcBorders>
            <w:vAlign w:val="center"/>
            <w:tcMar>
              <w:top w:w="60" w:type="dxa"/>
              <w:bottom w:w="60" w:type="dxa"/>
              <w:left w:w="40" w:type="dxa"/>
              <w:right w:w="40" w:type="dxa"/>
            </w:tcMar>
          </w:tcPr>
          <w:p w14:paraId="42FD6C9E" w14:textId="77777777" w:rsidR="0091511F" w:rsidRDefault="00000000">
            <w:pPr>
              <w:spacing w:line="240" w:lineRule="auto" w:before="0" w:after="0"/>
              <w:ind w:firstLine="0"/>
              <w:jc w:val="center"/>
            </w:pPr>
            <w:r>
              <w:rPr>
                <w:sz w:val="18"/>
                <w:szCs w:val="15"/>
              </w:rPr>
              <w:t>gasUsed</w:t>
            </w:r>
          </w:p>
        </w:tc>
        <w:tc>
          <w:tcPr>
            <w:tcW w:w="1872" w:type="dxa"/>
            <w:tcBorders>
              <w:bottom w:val="single" w:sz="6" w:space="0" w:color="000000"/>
            </w:tcBorders>
            <w:vAlign w:val="center"/>
            <w:tcMar>
              <w:top w:w="60" w:type="dxa"/>
              <w:bottom w:w="60" w:type="dxa"/>
              <w:left w:w="40" w:type="dxa"/>
              <w:right w:w="40" w:type="dxa"/>
            </w:tcMar>
          </w:tcPr>
          <w:p w14:paraId="0F3CC125" w14:textId="77777777" w:rsidR="0091511F" w:rsidRDefault="00000000">
            <w:pPr>
              <w:spacing w:line="240" w:lineRule="auto" w:before="0" w:after="0"/>
              <w:ind w:firstLine="0"/>
              <w:jc w:val="center"/>
            </w:pPr>
            <w:r>
              <w:rPr>
                <w:sz w:val="18"/>
                <w:szCs w:val="15"/>
              </w:rPr>
              <w:t>含义</w:t>
            </w:r>
          </w:p>
        </w:tc>
      </w:tr>
      <w:tr w:rsidR="00580E0B" w14:paraId="5D442F18" w14:textId="77777777">
        <w:trPr>
          <w:jc w:val="center"/>
          <w:cantSplit/>
        </w:trPr>
        <w:tc>
          <w:tcPr>
            <w:tcW w:w="1656" w:type="dxa"/>
            <w:vAlign w:val="center"/>
            <w:tcMar>
              <w:top w:w="60" w:type="dxa"/>
              <w:bottom w:w="60" w:type="dxa"/>
              <w:left w:w="40" w:type="dxa"/>
              <w:right w:w="40" w:type="dxa"/>
            </w:tcMar>
          </w:tcPr>
          <w:p w14:paraId="747D4BD4" w14:textId="77777777" w:rsidR="00580E0B" w:rsidRDefault="00000000">
            <w:pPr>
              <w:spacing w:line="240" w:lineRule="auto" w:before="0" w:after="0"/>
              <w:ind w:firstLine="0"/>
              <w:jc w:val="center"/>
            </w:pPr>
            <w:r>
              <w:rPr>
                <w:sz w:val="18"/>
                <w:szCs w:val="15"/>
              </w:rPr>
              <w:t>registerDA</w:t>
            </w:r>
          </w:p>
        </w:tc>
        <w:tc>
          <w:tcPr>
            <w:tcW w:w="1080" w:type="dxa"/>
            <w:vAlign w:val="center"/>
            <w:tcMar>
              <w:top w:w="60" w:type="dxa"/>
              <w:bottom w:w="60" w:type="dxa"/>
              <w:left w:w="40" w:type="dxa"/>
              <w:right w:w="40" w:type="dxa"/>
            </w:tcMar>
          </w:tcPr>
          <w:p w14:paraId="05D2EE1E" w14:textId="77777777" w:rsidR="0091511F" w:rsidRDefault="00000000">
            <w:pPr>
              <w:spacing w:line="240" w:lineRule="auto" w:before="0" w:after="0"/>
              <w:ind w:firstLine="0"/>
              <w:jc w:val="center"/>
            </w:pPr>
            <w:r>
              <w:rPr>
                <w:sz w:val="18"/>
                <w:szCs w:val="15"/>
              </w:rPr>
              <w:t>113526</w:t>
            </w:r>
          </w:p>
        </w:tc>
        <w:tc>
          <w:tcPr>
            <w:tcW w:w="1872" w:type="dxa"/>
            <w:vAlign w:val="center"/>
            <w:tcMar>
              <w:top w:w="60" w:type="dxa"/>
              <w:bottom w:w="60" w:type="dxa"/>
              <w:left w:w="40" w:type="dxa"/>
              <w:right w:w="40" w:type="dxa"/>
            </w:tcMar>
          </w:tcPr>
          <w:p w14:paraId="0805B02C" w14:textId="77777777" w:rsidR="00580E0B" w:rsidRDefault="00000000">
            <w:pPr>
              <w:spacing w:line="240" w:lineRule="auto" w:before="0" w:after="0"/>
              <w:ind w:firstLine="0"/>
              <w:jc w:val="center"/>
            </w:pPr>
            <w:r>
              <w:rPr>
                <w:sz w:val="18"/>
                <w:szCs w:val="15"/>
              </w:rPr>
              <w:t xml:space="preserve">MockDARegistry </w:t>
            </w:r>
            <w:r>
              <w:rPr>
                <w:sz w:val="18"/>
                <w:szCs w:val="15"/>
              </w:rPr>
              <w:t>记录负载哈希与数据可用性根</w:t>
            </w:r>
          </w:p>
        </w:tc>
      </w:tr>
      <w:tr w:rsidR="00580E0B" w14:paraId="2D0A8427" w14:textId="77777777">
        <w:trPr>
          <w:jc w:val="center"/>
          <w:cantSplit/>
        </w:trPr>
        <w:tc>
          <w:tcPr>
            <w:tcW w:w="1656" w:type="dxa"/>
            <w:vAlign w:val="center"/>
            <w:tcMar>
              <w:top w:w="60" w:type="dxa"/>
              <w:bottom w:w="60" w:type="dxa"/>
              <w:left w:w="40" w:type="dxa"/>
              <w:right w:w="40" w:type="dxa"/>
            </w:tcMar>
          </w:tcPr>
          <w:p w14:paraId="1BCFA4E1" w14:textId="77777777" w:rsidR="00580E0B" w:rsidRDefault="00000000">
            <w:pPr>
              <w:spacing w:line="240" w:lineRule="auto" w:before="0" w:after="0"/>
              <w:ind w:firstLine="0"/>
              <w:jc w:val="center"/>
            </w:pPr>
            <w:r>
              <w:rPr>
                <w:sz w:val="18"/>
                <w:szCs w:val="15"/>
              </w:rPr>
              <w:t>submitRollup</w:t>
            </w:r>
          </w:p>
        </w:tc>
        <w:tc>
          <w:tcPr>
            <w:tcW w:w="1080" w:type="dxa"/>
            <w:vAlign w:val="center"/>
            <w:tcMar>
              <w:top w:w="60" w:type="dxa"/>
              <w:bottom w:w="60" w:type="dxa"/>
              <w:left w:w="40" w:type="dxa"/>
              <w:right w:w="40" w:type="dxa"/>
            </w:tcMar>
          </w:tcPr>
          <w:p w14:paraId="07F51A91" w14:textId="77777777" w:rsidR="0091511F" w:rsidRDefault="00000000">
            <w:pPr>
              <w:spacing w:line="240" w:lineRule="auto" w:before="0" w:after="0"/>
              <w:ind w:firstLine="0"/>
              <w:jc w:val="center"/>
            </w:pPr>
            <w:r>
              <w:rPr>
                <w:sz w:val="18"/>
                <w:szCs w:val="15"/>
              </w:rPr>
              <w:t>299033.67</w:t>
            </w:r>
          </w:p>
        </w:tc>
        <w:tc>
          <w:tcPr>
            <w:tcW w:w="1872" w:type="dxa"/>
            <w:vAlign w:val="center"/>
            <w:tcMar>
              <w:top w:w="60" w:type="dxa"/>
              <w:bottom w:w="60" w:type="dxa"/>
              <w:left w:w="40" w:type="dxa"/>
              <w:right w:w="40" w:type="dxa"/>
            </w:tcMar>
          </w:tcPr>
          <w:p w14:paraId="6108E372" w14:textId="77777777" w:rsidR="00580E0B" w:rsidRDefault="00000000">
            <w:pPr>
              <w:spacing w:line="240" w:lineRule="auto" w:before="0" w:after="0"/>
              <w:ind w:firstLine="0"/>
              <w:jc w:val="center"/>
            </w:pPr>
            <w:r>
              <w:rPr>
                <w:sz w:val="18"/>
                <w:szCs w:val="15"/>
              </w:rPr>
              <w:t>紧凑提交提交路径</w:t>
            </w:r>
          </w:p>
        </w:tc>
      </w:tr>
      <w:tr w:rsidR="00580E0B" w14:paraId="6A459CFE" w14:textId="77777777">
        <w:trPr>
          <w:jc w:val="center"/>
          <w:cantSplit/>
        </w:trPr>
        <w:tc>
          <w:tcPr>
            <w:tcW w:w="1656" w:type="dxa"/>
            <w:vAlign w:val="center"/>
            <w:tcMar>
              <w:top w:w="60" w:type="dxa"/>
              <w:bottom w:w="60" w:type="dxa"/>
              <w:left w:w="40" w:type="dxa"/>
              <w:right w:w="40" w:type="dxa"/>
            </w:tcMar>
          </w:tcPr>
          <w:p w14:paraId="077C89B0" w14:textId="77777777" w:rsidR="00580E0B" w:rsidRDefault="00000000">
            <w:pPr>
              <w:spacing w:line="240" w:lineRule="auto" w:before="0" w:after="0"/>
              <w:ind w:firstLine="0"/>
              <w:jc w:val="center"/>
            </w:pPr>
            <w:r>
              <w:rPr>
                <w:sz w:val="18"/>
                <w:szCs w:val="15"/>
              </w:rPr>
              <w:t>challengeOpen</w:t>
            </w:r>
          </w:p>
        </w:tc>
        <w:tc>
          <w:tcPr>
            <w:tcW w:w="1080" w:type="dxa"/>
            <w:vAlign w:val="center"/>
            <w:tcMar>
              <w:top w:w="60" w:type="dxa"/>
              <w:bottom w:w="60" w:type="dxa"/>
              <w:left w:w="40" w:type="dxa"/>
              <w:right w:w="40" w:type="dxa"/>
            </w:tcMar>
          </w:tcPr>
          <w:p w14:paraId="4FBADD48" w14:textId="77777777" w:rsidR="0091511F" w:rsidRDefault="00000000">
            <w:pPr>
              <w:spacing w:line="240" w:lineRule="auto" w:before="0" w:after="0"/>
              <w:ind w:firstLine="0"/>
              <w:jc w:val="center"/>
            </w:pPr>
            <w:r>
              <w:rPr>
                <w:sz w:val="18"/>
                <w:szCs w:val="15"/>
              </w:rPr>
              <w:t>283769</w:t>
            </w:r>
          </w:p>
        </w:tc>
        <w:tc>
          <w:tcPr>
            <w:tcW w:w="1872" w:type="dxa"/>
            <w:vAlign w:val="center"/>
            <w:tcMar>
              <w:top w:w="60" w:type="dxa"/>
              <w:bottom w:w="60" w:type="dxa"/>
              <w:left w:w="40" w:type="dxa"/>
              <w:right w:w="40" w:type="dxa"/>
            </w:tcMar>
          </w:tcPr>
          <w:p w14:paraId="4EC803C6" w14:textId="77777777" w:rsidR="00580E0B" w:rsidRDefault="00000000">
            <w:pPr>
              <w:spacing w:line="240" w:lineRule="auto" w:before="0" w:after="0"/>
              <w:ind w:firstLine="0"/>
              <w:jc w:val="center"/>
            </w:pPr>
            <w:r>
              <w:rPr>
                <w:sz w:val="18"/>
                <w:szCs w:val="15"/>
              </w:rPr>
              <w:t>打开争议并加载证据</w:t>
            </w:r>
          </w:p>
        </w:tc>
      </w:tr>
      <w:tr w:rsidR="00580E0B" w14:paraId="6C3F14A2" w14:textId="77777777">
        <w:trPr>
          <w:jc w:val="center"/>
          <w:cantSplit/>
        </w:trPr>
        <w:tc>
          <w:tcPr>
            <w:tcW w:w="1656" w:type="dxa"/>
            <w:vAlign w:val="center"/>
            <w:tcMar>
              <w:top w:w="60" w:type="dxa"/>
              <w:bottom w:w="60" w:type="dxa"/>
              <w:left w:w="40" w:type="dxa"/>
              <w:right w:w="40" w:type="dxa"/>
            </w:tcMar>
          </w:tcPr>
          <w:p w14:paraId="0BA4A2DB" w14:textId="77777777" w:rsidR="00580E0B" w:rsidRDefault="00000000">
            <w:pPr>
              <w:spacing w:line="240" w:lineRule="auto" w:before="0" w:after="0"/>
              <w:ind w:firstLine="0"/>
              <w:jc w:val="center"/>
            </w:pPr>
            <w:r>
              <w:rPr>
                <w:sz w:val="18"/>
                <w:szCs w:val="15"/>
              </w:rPr>
              <w:t>challengeRespond</w:t>
            </w:r>
          </w:p>
        </w:tc>
        <w:tc>
          <w:tcPr>
            <w:tcW w:w="1080" w:type="dxa"/>
            <w:vAlign w:val="center"/>
            <w:tcMar>
              <w:top w:w="60" w:type="dxa"/>
              <w:bottom w:w="60" w:type="dxa"/>
              <w:left w:w="40" w:type="dxa"/>
              <w:right w:w="40" w:type="dxa"/>
            </w:tcMar>
          </w:tcPr>
          <w:p w14:paraId="46085239" w14:textId="77777777" w:rsidR="0091511F" w:rsidRDefault="00000000">
            <w:pPr>
              <w:spacing w:line="240" w:lineRule="auto" w:before="0" w:after="0"/>
              <w:ind w:firstLine="0"/>
              <w:jc w:val="center"/>
            </w:pPr>
            <w:r>
              <w:rPr>
                <w:sz w:val="18"/>
                <w:szCs w:val="15"/>
              </w:rPr>
              <w:t>65886</w:t>
            </w:r>
          </w:p>
        </w:tc>
        <w:tc>
          <w:tcPr>
            <w:tcW w:w="1872" w:type="dxa"/>
            <w:vAlign w:val="center"/>
            <w:tcMar>
              <w:top w:w="60" w:type="dxa"/>
              <w:bottom w:w="60" w:type="dxa"/>
              <w:left w:w="40" w:type="dxa"/>
              <w:right w:w="40" w:type="dxa"/>
            </w:tcMar>
          </w:tcPr>
          <w:p w14:paraId="4847240E" w14:textId="77777777" w:rsidR="00580E0B" w:rsidRDefault="00000000">
            <w:pPr>
              <w:spacing w:line="240" w:lineRule="auto" w:before="0" w:after="0"/>
              <w:ind w:firstLine="0"/>
              <w:jc w:val="center"/>
            </w:pPr>
            <w:r>
              <w:rPr>
                <w:sz w:val="18"/>
                <w:szCs w:val="15"/>
              </w:rPr>
              <w:t>被挑战方响应</w:t>
            </w:r>
          </w:p>
        </w:tc>
      </w:tr>
      <w:tr w:rsidR="00580E0B" w14:paraId="12F2AF9B" w14:textId="77777777">
        <w:trPr>
          <w:jc w:val="center"/>
          <w:cantSplit/>
        </w:trPr>
        <w:tc>
          <w:tcPr>
            <w:tcW w:w="1656" w:type="dxa"/>
            <w:vAlign w:val="center"/>
            <w:tcMar>
              <w:top w:w="60" w:type="dxa"/>
              <w:bottom w:w="60" w:type="dxa"/>
              <w:left w:w="40" w:type="dxa"/>
              <w:right w:w="40" w:type="dxa"/>
            </w:tcMar>
          </w:tcPr>
          <w:p w14:paraId="4B078C1A" w14:textId="77777777" w:rsidR="00580E0B" w:rsidRDefault="00000000">
            <w:pPr>
              <w:spacing w:line="240" w:lineRule="auto" w:before="0" w:after="0"/>
              <w:ind w:firstLine="0"/>
              <w:jc w:val="center"/>
            </w:pPr>
            <w:r>
              <w:rPr>
                <w:sz w:val="18"/>
                <w:szCs w:val="15"/>
              </w:rPr>
              <w:t>challengeStep</w:t>
            </w:r>
          </w:p>
        </w:tc>
        <w:tc>
          <w:tcPr>
            <w:tcW w:w="1080" w:type="dxa"/>
            <w:vAlign w:val="center"/>
            <w:tcMar>
              <w:top w:w="60" w:type="dxa"/>
              <w:bottom w:w="60" w:type="dxa"/>
              <w:left w:w="40" w:type="dxa"/>
              <w:right w:w="40" w:type="dxa"/>
            </w:tcMar>
          </w:tcPr>
          <w:p w14:paraId="7B96A805" w14:textId="77777777" w:rsidR="0091511F" w:rsidRDefault="00000000">
            <w:pPr>
              <w:spacing w:line="240" w:lineRule="auto" w:before="0" w:after="0"/>
              <w:ind w:firstLine="0"/>
              <w:jc w:val="center"/>
            </w:pPr>
            <w:r>
              <w:rPr>
                <w:sz w:val="18"/>
                <w:szCs w:val="15"/>
              </w:rPr>
              <w:t>93807</w:t>
            </w:r>
          </w:p>
        </w:tc>
        <w:tc>
          <w:tcPr>
            <w:tcW w:w="1872" w:type="dxa"/>
            <w:vAlign w:val="center"/>
            <w:tcMar>
              <w:top w:w="60" w:type="dxa"/>
              <w:bottom w:w="60" w:type="dxa"/>
              <w:left w:w="40" w:type="dxa"/>
              <w:right w:w="40" w:type="dxa"/>
            </w:tcMar>
          </w:tcPr>
          <w:p w14:paraId="5DB8BB34" w14:textId="77777777" w:rsidR="00580E0B" w:rsidRDefault="00000000">
            <w:pPr>
              <w:spacing w:line="240" w:lineRule="auto" w:before="0" w:after="0"/>
              <w:ind w:firstLine="0"/>
              <w:jc w:val="center"/>
            </w:pPr>
            <w:r>
              <w:rPr>
                <w:sz w:val="18"/>
                <w:szCs w:val="15"/>
              </w:rPr>
              <w:t>二分定位的单轮推进</w:t>
            </w:r>
          </w:p>
        </w:tc>
      </w:tr>
      <w:tr w:rsidR="00580E0B" w14:paraId="306833B6" w14:textId="77777777">
        <w:trPr>
          <w:jc w:val="center"/>
          <w:cantSplit/>
        </w:trPr>
        <w:tc>
          <w:tcPr>
            <w:tcW w:w="1656" w:type="dxa"/>
            <w:vAlign w:val="center"/>
            <w:tcMar>
              <w:top w:w="60" w:type="dxa"/>
              <w:bottom w:w="60" w:type="dxa"/>
              <w:left w:w="40" w:type="dxa"/>
              <w:right w:w="40" w:type="dxa"/>
            </w:tcMar>
          </w:tcPr>
          <w:p w14:paraId="03478E80" w14:textId="77777777" w:rsidR="00580E0B" w:rsidRDefault="00000000">
            <w:pPr>
              <w:spacing w:line="240" w:lineRule="auto" w:before="0" w:after="0"/>
              <w:ind w:firstLine="0"/>
              <w:jc w:val="center"/>
            </w:pPr>
            <w:r>
              <w:rPr>
                <w:sz w:val="18"/>
                <w:szCs w:val="15"/>
              </w:rPr>
              <w:t>challengeRecover</w:t>
            </w:r>
          </w:p>
        </w:tc>
        <w:tc>
          <w:tcPr>
            <w:tcW w:w="1080" w:type="dxa"/>
            <w:vAlign w:val="center"/>
            <w:tcMar>
              <w:top w:w="60" w:type="dxa"/>
              <w:bottom w:w="60" w:type="dxa"/>
              <w:left w:w="40" w:type="dxa"/>
              <w:right w:w="40" w:type="dxa"/>
            </w:tcMar>
          </w:tcPr>
          <w:p w14:paraId="6B327906" w14:textId="77777777" w:rsidR="0091511F" w:rsidRDefault="00000000">
            <w:pPr>
              <w:spacing w:line="240" w:lineRule="auto" w:before="0" w:after="0"/>
              <w:ind w:firstLine="0"/>
              <w:jc w:val="center"/>
            </w:pPr>
            <w:r>
              <w:rPr>
                <w:sz w:val="18"/>
                <w:szCs w:val="15"/>
              </w:rPr>
              <w:t>156891</w:t>
            </w:r>
          </w:p>
        </w:tc>
        <w:tc>
          <w:tcPr>
            <w:tcW w:w="1872" w:type="dxa"/>
            <w:vAlign w:val="center"/>
            <w:tcMar>
              <w:top w:w="60" w:type="dxa"/>
              <w:bottom w:w="60" w:type="dxa"/>
              <w:left w:w="40" w:type="dxa"/>
              <w:right w:w="40" w:type="dxa"/>
            </w:tcMar>
          </w:tcPr>
          <w:p w14:paraId="0A59C1B0" w14:textId="77777777" w:rsidR="00580E0B" w:rsidRDefault="00000000">
            <w:pPr>
              <w:spacing w:line="240" w:lineRule="auto" w:before="0" w:after="0"/>
              <w:ind w:firstLine="0"/>
              <w:jc w:val="center"/>
            </w:pPr>
            <w:r>
              <w:rPr>
                <w:sz w:val="18"/>
                <w:szCs w:val="15"/>
              </w:rPr>
              <w:t>恢复超时会话</w:t>
            </w:r>
          </w:p>
        </w:tc>
      </w:tr>
      <w:tr w:rsidR="00580E0B" w14:paraId="66C37F78" w14:textId="77777777">
        <w:trPr>
          <w:jc w:val="center"/>
          <w:cantSplit/>
        </w:trPr>
        <w:tc>
          <w:tcPr>
            <w:tcW w:w="1656" w:type="dxa"/>
            <w:vAlign w:val="center"/>
            <w:tcMar>
              <w:top w:w="60" w:type="dxa"/>
              <w:bottom w:w="60" w:type="dxa"/>
              <w:left w:w="40" w:type="dxa"/>
              <w:right w:w="40" w:type="dxa"/>
            </w:tcMar>
          </w:tcPr>
          <w:p w14:paraId="28949E7E" w14:textId="77777777" w:rsidR="00580E0B" w:rsidRDefault="00000000">
            <w:pPr>
              <w:spacing w:line="240" w:lineRule="auto" w:before="0" w:after="0"/>
              <w:ind w:firstLine="0"/>
              <w:jc w:val="center"/>
            </w:pPr>
            <w:r>
              <w:rPr>
                <w:sz w:val="18"/>
                <w:szCs w:val="15"/>
              </w:rPr>
              <w:t>challengeReplay</w:t>
            </w:r>
          </w:p>
        </w:tc>
        <w:tc>
          <w:tcPr>
            <w:tcW w:w="1080" w:type="dxa"/>
            <w:vAlign w:val="center"/>
            <w:tcMar>
              <w:top w:w="60" w:type="dxa"/>
              <w:bottom w:w="60" w:type="dxa"/>
              <w:left w:w="40" w:type="dxa"/>
              <w:right w:w="40" w:type="dxa"/>
            </w:tcMar>
          </w:tcPr>
          <w:p w14:paraId="6891054A" w14:textId="77777777" w:rsidR="0091511F" w:rsidRDefault="00000000">
            <w:pPr>
              <w:spacing w:line="240" w:lineRule="auto" w:before="0" w:after="0"/>
              <w:ind w:firstLine="0"/>
              <w:jc w:val="center"/>
            </w:pPr>
            <w:r>
              <w:rPr>
                <w:sz w:val="18"/>
                <w:szCs w:val="15"/>
              </w:rPr>
              <w:t>135632</w:t>
            </w:r>
          </w:p>
        </w:tc>
        <w:tc>
          <w:tcPr>
            <w:tcW w:w="1872" w:type="dxa"/>
            <w:vAlign w:val="center"/>
            <w:tcMar>
              <w:top w:w="60" w:type="dxa"/>
              <w:bottom w:w="60" w:type="dxa"/>
              <w:left w:w="40" w:type="dxa"/>
              <w:right w:w="40" w:type="dxa"/>
            </w:tcMar>
          </w:tcPr>
          <w:p w14:paraId="1E84C698" w14:textId="77777777" w:rsidR="00580E0B" w:rsidRDefault="00000000">
            <w:pPr>
              <w:spacing w:line="240" w:lineRule="auto" w:before="0" w:after="0"/>
              <w:ind w:firstLine="0"/>
              <w:jc w:val="center"/>
            </w:pPr>
            <w:r>
              <w:rPr>
                <w:sz w:val="18"/>
                <w:szCs w:val="15"/>
              </w:rPr>
              <w:t>单步重放仲裁</w:t>
            </w:r>
          </w:p>
        </w:tc>
      </w:tr>
      <w:tr w:rsidR="00580E0B" w14:paraId="233F0611" w14:textId="77777777">
        <w:trPr>
          <w:jc w:val="center"/>
          <w:cantSplit/>
        </w:trPr>
        <w:tc>
          <w:tcPr>
            <w:tcW w:w="1656" w:type="dxa"/>
            <w:vAlign w:val="center"/>
            <w:tcMar>
              <w:top w:w="60" w:type="dxa"/>
              <w:bottom w:w="60" w:type="dxa"/>
              <w:left w:w="40" w:type="dxa"/>
              <w:right w:w="40" w:type="dxa"/>
            </w:tcMar>
          </w:tcPr>
          <w:p w14:paraId="74FE1F05" w14:textId="77777777" w:rsidR="00580E0B" w:rsidRDefault="00000000">
            <w:pPr>
              <w:spacing w:line="240" w:lineRule="auto" w:before="0" w:after="0"/>
              <w:ind w:firstLine="0"/>
              <w:jc w:val="center"/>
            </w:pPr>
            <w:r>
              <w:rPr>
                <w:sz w:val="18"/>
                <w:szCs w:val="15"/>
              </w:rPr>
              <w:t>challengeResolve</w:t>
            </w:r>
          </w:p>
        </w:tc>
        <w:tc>
          <w:tcPr>
            <w:tcW w:w="1080" w:type="dxa"/>
            <w:vAlign w:val="center"/>
            <w:tcMar>
              <w:top w:w="60" w:type="dxa"/>
              <w:bottom w:w="60" w:type="dxa"/>
              <w:left w:w="40" w:type="dxa"/>
              <w:right w:w="40" w:type="dxa"/>
            </w:tcMar>
          </w:tcPr>
          <w:p w14:paraId="53F8E964" w14:textId="77777777" w:rsidR="0091511F" w:rsidRDefault="00000000">
            <w:pPr>
              <w:spacing w:line="240" w:lineRule="auto" w:before="0" w:after="0"/>
              <w:ind w:firstLine="0"/>
              <w:jc w:val="center"/>
            </w:pPr>
            <w:r>
              <w:rPr>
                <w:sz w:val="18"/>
                <w:szCs w:val="15"/>
              </w:rPr>
              <w:t>113402</w:t>
            </w:r>
          </w:p>
        </w:tc>
        <w:tc>
          <w:tcPr>
            <w:tcW w:w="1872" w:type="dxa"/>
            <w:vAlign w:val="center"/>
            <w:tcMar>
              <w:top w:w="60" w:type="dxa"/>
              <w:bottom w:w="60" w:type="dxa"/>
              <w:left w:w="40" w:type="dxa"/>
              <w:right w:w="40" w:type="dxa"/>
            </w:tcMar>
          </w:tcPr>
          <w:p w14:paraId="0F1E94CC" w14:textId="77777777" w:rsidR="00580E0B" w:rsidRDefault="00000000">
            <w:pPr>
              <w:spacing w:line="240" w:lineRule="auto" w:before="0" w:after="0"/>
              <w:ind w:firstLine="0"/>
              <w:jc w:val="center"/>
            </w:pPr>
            <w:r>
              <w:rPr>
                <w:sz w:val="18"/>
                <w:szCs w:val="15"/>
              </w:rPr>
              <w:t>结算争议结果</w:t>
            </w:r>
          </w:p>
        </w:tc>
      </w:tr>
      <w:tr w:rsidR="00580E0B" w14:paraId="19DEF1D2" w14:textId="77777777">
        <w:trPr>
          <w:jc w:val="center"/>
          <w:cantSplit/>
        </w:trPr>
        <w:tc>
          <w:tcPr>
            <w:tcW w:w="1656" w:type="dxa"/>
            <w:vAlign w:val="center"/>
            <w:tcMar>
              <w:top w:w="60" w:type="dxa"/>
              <w:bottom w:w="60" w:type="dxa"/>
              <w:left w:w="40" w:type="dxa"/>
              <w:right w:w="40" w:type="dxa"/>
            </w:tcMar>
          </w:tcPr>
          <w:p w14:paraId="43D8773E" w14:textId="77777777" w:rsidR="00580E0B" w:rsidRDefault="00000000">
            <w:pPr>
              <w:spacing w:line="240" w:lineRule="auto" w:before="0" w:after="0"/>
              <w:ind w:firstLine="0"/>
              <w:jc w:val="center"/>
            </w:pPr>
            <w:r>
              <w:rPr>
                <w:sz w:val="18"/>
                <w:szCs w:val="15"/>
              </w:rPr>
              <w:t>challengeFinalize</w:t>
            </w:r>
          </w:p>
        </w:tc>
        <w:tc>
          <w:tcPr>
            <w:tcW w:w="1080" w:type="dxa"/>
            <w:vAlign w:val="center"/>
            <w:tcMar>
              <w:top w:w="60" w:type="dxa"/>
              <w:bottom w:w="60" w:type="dxa"/>
              <w:left w:w="40" w:type="dxa"/>
              <w:right w:w="40" w:type="dxa"/>
            </w:tcMar>
          </w:tcPr>
          <w:p w14:paraId="626360C9" w14:textId="77777777" w:rsidR="0091511F" w:rsidRDefault="00000000">
            <w:pPr>
              <w:spacing w:line="240" w:lineRule="auto" w:before="0" w:after="0"/>
              <w:ind w:firstLine="0"/>
              <w:jc w:val="center"/>
            </w:pPr>
            <w:r>
              <w:rPr>
                <w:sz w:val="18"/>
                <w:szCs w:val="15"/>
              </w:rPr>
              <w:t>33477</w:t>
            </w:r>
          </w:p>
        </w:tc>
        <w:tc>
          <w:tcPr>
            <w:tcW w:w="1872" w:type="dxa"/>
            <w:vAlign w:val="center"/>
            <w:tcMar>
              <w:top w:w="60" w:type="dxa"/>
              <w:bottom w:w="60" w:type="dxa"/>
              <w:left w:w="40" w:type="dxa"/>
              <w:right w:w="40" w:type="dxa"/>
            </w:tcMar>
          </w:tcPr>
          <w:p w14:paraId="1984E201" w14:textId="77777777" w:rsidR="00580E0B" w:rsidRDefault="00000000">
            <w:pPr>
              <w:spacing w:line="240" w:lineRule="auto" w:before="0" w:after="0"/>
              <w:ind w:firstLine="0"/>
              <w:jc w:val="center"/>
            </w:pPr>
            <w:r>
              <w:rPr>
                <w:sz w:val="18"/>
                <w:szCs w:val="15"/>
              </w:rPr>
              <w:t>挑战期后最终确认</w:t>
            </w:r>
          </w:p>
        </w:tc>
      </w:tr>
    </w:tbl>
    <w:p>
      <w:pPr/>
    </w:p>
    <w:p>
      <w:pPr/>
      <w:r>
        <w:rPr/>
        <w:t>实验的可复现性通过以下证据类型支撑：</w:t>
      </w:r>
      <w:r>
        <w:rPr/>
        <w:t xml:space="preserve">Python </w:t>
      </w:r>
      <w:r>
        <w:rPr/>
        <w:t>原型脚本可生成完整实验输出；成本实验和挑战实验均使用确定性合成模型，不依赖外部推理服务；</w:t>
      </w:r>
      <w:r>
        <w:rPr/>
        <w:t xml:space="preserve">Hardhat </w:t>
      </w:r>
      <w:r>
        <w:rPr/>
        <w:t>测试提供合约层面的可重复验证。所有实验输出文件（成本</w:t>
      </w:r>
      <w:r>
        <w:rPr/>
        <w:t>网格、挑战网格、故障场景、汇总文件）由同一实验脚本生成。</w:t>
      </w:r>
    </w:p>
    <w:p>
      <w:pPr>
        <w:pStyle w:val="50"/>
        <w:keepNext/>
        <w:keepLines/>
        <w:numPr>
          <w:numId w:val="0"/>
        </w:numPr>
      </w:pPr>
      <w:r>
        <w:rPr>
          <w:b/>
        </w:rPr>
        <w:t>5.</w:t>
      </w:r>
      <w:r>
        <w:rPr>
          <w:b/>
        </w:rPr>
        <w:t>6</w:t>
      </w:r>
      <w:r>
        <w:rPr>
          <w:b/>
        </w:rPr>
        <w:t xml:space="preserve">  </w:t>
      </w:r>
      <w:r>
        <w:rPr>
          <w:b/>
        </w:rPr>
        <w:t>实验小结</w:t>
      </w:r>
    </w:p>
    <w:p>
      <w:pPr/>
      <w:r>
        <w:rPr/>
        <w:t>上述</w:t>
      </w:r>
      <w:r>
        <w:rPr/>
        <w:t xml:space="preserve"> RQ1 </w:t>
      </w:r>
      <w:r>
        <w:rPr/>
        <w:t>至</w:t>
      </w:r>
      <w:r>
        <w:rPr/>
        <w:t xml:space="preserve"> RQ5 </w:t>
      </w:r>
      <w:r>
        <w:rPr/>
        <w:t>已经包含了部分对比分析。总体来看，可恢复路径使超时场景从检测停滞推进到可重放与结算；紧凑提交将链上提交稳定在约</w:t>
      </w:r>
      <w:r>
        <w:rPr/>
        <w:t xml:space="preserve"> 406 </w:t>
      </w:r>
      <w:r>
        <w:rPr/>
        <w:t>字节；</w:t>
      </w:r>
      <w:r>
        <w:rPr/>
        <w:t xml:space="preserve">DA </w:t>
      </w:r>
      <w:r>
        <w:rPr/>
        <w:t>感知成本模型说明批处理和数据可用性路径共同决定摊销成本；故障分类则区分检测、拒绝、重放与罚没等不同协议能力。</w:t>
      </w:r>
    </w:p>
    <w:p>
      <w:pPr/>
      <w:r>
        <w:rPr/>
        <w:t>上述对比表明，本文机制的主要贡献在于组合轻量提交、证据绑定和可恢复仲裁路</w:t>
      </w:r>
      <w:r>
        <w:rPr/>
        <w:tab/>
      </w:r>
      <w:r>
        <w:rPr/>
        <w:t>径，使高频场景下的异常处理能够继续推进。</w:t>
      </w:r>
    </w:p>
    <w:p>
      <w:pPr>
        <w:pStyle w:val="64"/>
        <w:keepNext/>
        <w:keepLines/>
        <w:numPr>
          <w:numId w:val="0"/>
        </w:numPr>
      </w:pPr>
      <w:r>
        <w:rPr>
          <w:b/>
        </w:rPr>
        <w:t xml:space="preserve">6  </w:t>
      </w:r>
      <w:r>
        <w:rPr>
          <w:b/>
        </w:rPr>
        <w:t>结论</w:t>
      </w:r>
    </w:p>
    <w:p>
      <w:pPr/>
      <w:r>
        <w:rPr/>
        <w:t>本文面向高频去中心化应用中的低延迟、低链上开销与公开可验证仲裁需求，提出了面向</w:t>
      </w:r>
      <w:r>
        <w:rPr/>
        <w:t xml:space="preserve"> Hybrid TEE-Rollup </w:t>
      </w:r>
      <w:r>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t xml:space="preserve">DA </w:t>
      </w:r>
      <w:r>
        <w:rPr/>
        <w:t>指针与</w:t>
      </w:r>
      <w:r>
        <w:rPr/>
        <w:t xml:space="preserve"> DA </w:t>
      </w:r>
      <w:r>
        <w:rPr/>
        <w:t>根，为异常路径提供最小证据入口；成本模型则用于分析负载规模、批处理摊销与</w:t>
      </w:r>
      <w:r>
        <w:rPr/>
        <w:t xml:space="preserve"> DA </w:t>
      </w:r>
      <w:r>
        <w:rPr/>
        <w:t>路径选择之间的关系。</w:t>
      </w:r>
    </w:p>
    <w:p>
      <w:pPr/>
      <w:r>
        <w:rPr/>
        <w:t>基于</w:t>
      </w:r>
      <w:r>
        <w:rPr/>
        <w:t xml:space="preserve"> Python </w:t>
      </w:r>
      <w:r>
        <w:rPr/>
        <w:t>原型、本地</w:t>
      </w:r>
      <w:r>
        <w:rPr/>
        <w:t xml:space="preserve"> EVM gas </w:t>
      </w:r>
      <w:r>
        <w:rPr/>
        <w:t>测量与</w:t>
      </w:r>
      <w:r>
        <w:rPr/>
        <w:t xml:space="preserve"> Sepolia </w:t>
      </w:r>
      <w:r>
        <w:rPr/>
        <w:t>部署记录，实验结果表明，紧凑提交能够隔离链上提交规模与完整负载增长，在给定配置下模块化</w:t>
      </w:r>
      <w:r>
        <w:rPr/>
        <w:t xml:space="preserve"> DA </w:t>
      </w:r>
      <w:r>
        <w:rPr/>
        <w:t>采样路径具有明显的摊销成本优势，恢复路径也能改善超时场景下的挑战完成能力。需要说明的是，当前结果基于模拟</w:t>
      </w:r>
      <w:r>
        <w:rPr/>
        <w:t xml:space="preserve"> TEE</w:t>
      </w:r>
      <w:r>
        <w:rPr/>
        <w:t>、可验证</w:t>
      </w:r>
      <w:r>
        <w:rPr/>
        <w:t xml:space="preserve"> DA </w:t>
      </w:r>
      <w:r>
        <w:rPr/>
        <w:t>注册表和配置化成本模型，尚不代表真实主网或生产环境表现。后续工作将进一步接入真实</w:t>
      </w:r>
      <w:r>
        <w:rPr/>
        <w:t xml:space="preserve"> TEE </w:t>
      </w:r>
      <w:r>
        <w:rPr/>
        <w:t>与数据可用性网络，并完善并发挑战、恢复频率限制和故障到罚没的统一处理机制。</w:t>
      </w:r>
    </w:p>
    <w:p>
      <w:pPr>
        <w:pStyle w:val="80"/>
        <w:keepNext/>
        <w:keepLines/>
      </w:pPr>
      <w:r>
        <w:rPr>
          <w:b/>
        </w:rPr>
        <w:t>参考文献：</w:t>
      </w:r>
    </w:p>
    <w:p>
      <w:pPr>
        <w:pStyle w:val="88"/>
      </w:pPr>
      <w:r>
        <w:rPr/>
        <w:t>[1] WEN X, FENG Q, LYU H, et al. TEEROLLUP: efficient Rollup design using heterogeneous TEE[EB/OL]. arXiv:2409.14647, 2024 [2026-06-15].</w:t>
      </w:r>
    </w:p>
    <w:p>
      <w:pPr>
        <w:pStyle w:val="88"/>
      </w:pPr>
      <w:r>
        <w:rPr/>
        <w:t>[2] BUTERIN V. An incomplete guide to Rollups[EB/OL]. 2021 [2026-06-15].</w:t>
      </w:r>
    </w:p>
    <w:p>
      <w:pPr>
        <w:pStyle w:val="88"/>
      </w:pPr>
      <w:r>
        <w:rPr/>
        <w:t>[3] ETHEREUM FOUNDATION. Optimistic Rollups[EB/OL]. 2024 [2026-06-15].</w:t>
      </w:r>
    </w:p>
    <w:p>
      <w:pPr>
        <w:pStyle w:val="88"/>
      </w:pPr>
      <w:r>
        <w:rPr/>
        <w:t xml:space="preserve">[4] ARBITRUM FOUNDATION. Arbitrum Nitro technical </w:t>
      </w:r>
      <w:r>
        <w:rPr/>
        <w:t>documentation[EB/OL]. 2024 [2026-06-15].</w:t>
      </w:r>
    </w:p>
    <w:p>
      <w:pPr>
        <w:pStyle w:val="88"/>
      </w:pPr>
      <w:r>
        <w:rPr/>
        <w:t>[5] OP LABS. Optimism documentation: fault proofs and dispute games[EB/OL]. 2024 [2026-06-15].</w:t>
      </w:r>
    </w:p>
    <w:p>
      <w:pPr>
        <w:pStyle w:val="88"/>
      </w:pPr>
      <w:r>
        <w:rPr/>
        <w:t>[6] PICCO G, FORTUGNO A. Dynamic fraud proof[EB/OL]. arXiv:2502.10321, 2025 [2026-06-15].</w:t>
      </w:r>
    </w:p>
    <w:p>
      <w:pPr>
        <w:pStyle w:val="88"/>
      </w:pPr>
      <w:r>
        <w:rPr/>
        <w:t>[7] AL-BASSAM M. LazyLedger: a distributed data availability ledger with client-side smart contracts[EB/OL]. arXiv:1905.09274, 2019 [2026-06-15].</w:t>
      </w:r>
    </w:p>
    <w:p>
      <w:pPr>
        <w:pStyle w:val="88"/>
      </w:pPr>
      <w:r>
        <w:rPr/>
        <w:t>[8] TAS E N, TSE D, YANG L, et al. Light clients for lazy blockchains[EB/OL]. arXiv:2203.15968, 2022 [2026-06-15].</w:t>
      </w:r>
    </w:p>
    <w:p>
      <w:pPr>
        <w:pStyle w:val="88"/>
      </w:pPr>
      <w:r>
        <w:rPr/>
        <w:t>[9] EIGENLABS. EigenDA documentation[EB/OL]. 2024 [2026-06-15].</w:t>
      </w:r>
    </w:p>
    <w:p>
      <w:pPr>
        <w:pStyle w:val="88"/>
      </w:pPr>
      <w:r>
        <w:rPr/>
        <w:t>[10] CELESTIA. Celestia: modular blockchain network[EB/OL]. 2024 [2026-06-15].</w:t>
      </w:r>
    </w:p>
    <w:p>
      <w:pPr>
        <w:pStyle w:val="88"/>
      </w:pPr>
      <w:r>
        <w:rPr/>
        <w:t>[11] INTEL CORPORATION. Intel Software Guard Extensions developer guide[EB/OL]. 2024 [2026-06-15].</w:t>
      </w:r>
    </w:p>
    <w:p>
      <w:pPr>
        <w:pStyle w:val="88"/>
      </w:pPr>
      <w:r>
        <w:rPr/>
        <w:t>[12] ETHEREUM FOUNDATION. EIP-4844: shard blob transactions[EB/OL]. 2024 [2026-06-15].</w:t>
      </w:r>
    </w:p>
    <w:p>
      <w:pPr>
        <w:pStyle w:val="68"/>
      </w:pPr>
      <w:r>
        <w:rPr/>
        <w:t>联系人：杨帆</w:t>
      </w:r>
    </w:p>
    <w:p>
      <w:pPr>
        <w:pStyle w:val="68"/>
      </w:pPr>
      <w:r>
        <w:rPr/>
        <w:t>通信地址：上海市普陀区中山北路</w:t>
      </w:r>
      <w:r>
        <w:rPr/>
        <w:t>3663</w:t>
      </w:r>
      <w:r>
        <w:rPr/>
        <w:t>号华东师范大学数据科学与工程学院，</w:t>
      </w:r>
      <w:r>
        <w:rPr/>
        <w:t>200062</w:t>
      </w:r>
    </w:p>
    <w:p>
      <w:pPr>
        <w:pStyle w:val="68"/>
      </w:pPr>
      <w:r>
        <w:rPr/>
        <w:t>电子信箱：</w:t>
      </w:r>
      <w:r>
        <w:rPr/>
        <w:t>2991777340@qq.com</w:t>
      </w:r>
    </w:p>
    <w:p>
      <w:pPr>
        <w:pStyle w:val="68"/>
      </w:pPr>
      <w:r>
        <w:rPr/>
        <w:t>电话：</w:t>
      </w:r>
      <w:r>
        <w:rPr/>
        <w:t>13319693336</w:t>
      </w:r>
    </w:p>
    <w:sectPr>
      <w:footerReference r:id="rId13" w:type="default"/>
      <w:type w:val="continuous"/>
      <w:pgSz w:w="11906" w:h="16838"/>
      <w:pgMar w:top="1361" w:right="907" w:bottom="680" w:left="1191" w:header="851" w:footer="992" w:gutter="0"/>
      <w:pgBorders w:offsetFrom="page">
        <w:top w:val="single" w:color="auto" w:sz="4" w:space="24"/>
        <w:left w:val="single" w:color="auto" w:sz="4" w:space="24"/>
        <w:bottom w:val="single" w:color="auto" w:sz="4" w:space="24"/>
        <w:right w:val="single" w:color="auto" w:sz="4" w:space="24"/>
      </w:pgBorders>
      <w:cols w:space="448" w:num="2"/>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360"/>
      </w:pPr>
      <w:r>
        <w:separator/>
      </w:r>
    </w:p>
  </w:endnote>
  <w:endnote w:type="continuationSeparator" w:id="1">
    <w:p>
      <w:pPr>
        <w:spacing w:line="240" w:lineRule="auto"/>
        <w:ind w:firstLine="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288F0000" w:usb2="0000001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E00006FF" w:usb1="420024FF" w:usb2="02000000" w:usb3="00000000" w:csb0="0000019F" w:csb1="00000000"/>
  </w:font>
  <w:font w:name="楷体">
    <w:altName w:val="汉仪楷体KW"/>
    <w:panose1 w:val="02010609060101010101"/>
    <w:charset w:val="00"/>
    <w:family w:val="modern"/>
    <w:pitch w:val="default"/>
    <w:sig w:usb0="800002BF" w:usb1="38CF7CFA" w:usb2="00000016" w:usb3="00000000" w:csb0="00040001" w:csb1="00000000"/>
  </w:font>
  <w:font w:name="黑体">
    <w:altName w:val="汉仪中黑KW"/>
    <w:panose1 w:val="02010609060101010101"/>
    <w:charset w:val="00"/>
    <w:family w:val="modern"/>
    <w:pitch w:val="default"/>
    <w:sig w:usb0="800002BF" w:usb1="38CF7CFA" w:usb2="00000016" w:usb3="00000000" w:csb0="00040001" w:csb1="00000000"/>
  </w:font>
  <w:font w:name="华文仿宋">
    <w:panose1 w:val="02010600040101010101"/>
    <w:charset w:val="86"/>
    <w:family w:val="auto"/>
    <w:pitch w:val="default"/>
    <w:sig w:usb0="00000287" w:usb1="080F0000" w:usb2="00000000" w:usb3="00000000" w:csb0="0004009F" w:csb1="DFD70000"/>
  </w:font>
  <w:font w:name="楷体_GB2312">
    <w:altName w:val="汉仪楷体简"/>
    <w:panose1 w:val="00000000000000000000"/>
    <w:charset w:val="00"/>
    <w:family w:val="modern"/>
    <w:pitch w:val="default"/>
    <w:sig w:usb0="00000001" w:usb1="080E0000" w:usb2="00000010" w:usb3="00000000" w:csb0="00040000" w:csb1="00000000"/>
  </w:font>
  <w:font w:name="Wingdings">
    <w:panose1 w:val="05000000000000000000"/>
    <w:charset w:val="00"/>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等线">
    <w:altName w:val="汉仪中等线KW"/>
    <w:panose1 w:val="02010600030101010101"/>
    <w:charset w:val="00"/>
    <w:family w:val="auto"/>
    <w:pitch w:val="default"/>
    <w:sig w:usb0="A00002BF" w:usb1="38CF7CFA" w:usb2="00000016" w:usb3="00000000" w:csb0="0004000F" w:csb1="00000000"/>
  </w:font>
  <w:font w:name="*SimSun-61378-Identity-H">
    <w:altName w:val="苹方-简"/>
    <w:panose1 w:val="00000000000000000000"/>
    <w:charset w:val="00"/>
    <w:family w:val="auto"/>
    <w:pitch w:val="default"/>
    <w:sig w:usb0="00000001" w:usb1="080E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395C89">
    <w:pPr>
      <w:pStyle w:val="14"/>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46578B">
    <w:pPr>
      <w:pStyle w:val="14"/>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08BB1">
    <w:pPr>
      <w:pStyle w:val="66"/>
      <w:tabs>
        <w:tab w:val="left" w:pos="0"/>
      </w:tabs>
      <w:rPr>
        <w:rFonts w:ascii="黑体" w:eastAsia="黑体"/>
        <w:b/>
      </w:rPr>
    </w:pPr>
  </w:p>
  <w:p w14:paraId="07EC387C">
    <w:pPr>
      <w:pStyle w:val="66"/>
      <w:tabs>
        <w:tab w:val="left" w:pos="0"/>
      </w:tabs>
      <w:spacing w:line="276" w:lineRule="auto"/>
      <w:rPr>
        <w:rFonts w:hint="eastAsia"/>
        <w:sz w:val="18"/>
        <w:szCs w:val="18"/>
      </w:rPr>
    </w:pPr>
  </w:p>
  <w:p w14:paraId="596EB40E">
    <w:pPr>
      <w:pStyle w:val="66"/>
      <w:tabs>
        <w:tab w:val="left" w:pos="0"/>
      </w:tabs>
      <w:spacing w:line="276" w:lineRule="auto"/>
      <w:rPr>
        <w:rFonts w:hint="eastAsia" w:ascii="黑体" w:eastAsia="黑体"/>
        <w:b/>
        <w:sz w:val="18"/>
        <w:szCs w:val="18"/>
      </w:rPr>
    </w:pPr>
  </w:p>
  <w:p w14:paraId="50F43962">
    <w:pPr>
      <w:pStyle w:val="68"/>
      <w:rPr>
        <w:rFonts w:hint="eastAsia"/>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27CDE">
    <w:pPr>
      <w:pStyle w:val="14"/>
      <w:ind w:firstLine="360"/>
      <w:rPr>
        <w:rFonts w:hint="eastAsia"/>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0FDAD6">
    <w:pPr>
      <w:pStyle w:val="14"/>
      <w:ind w:firstLine="360"/>
      <w:rPr>
        <w:rFonts w:hint="eastAsia"/>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216FB0">
    <w:pPr>
      <w:pStyle w:val="14"/>
      <w:ind w:firstLine="360"/>
      <w:rPr>
        <w:rFonts w:hint="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12" w:lineRule="auto"/>
        <w:ind w:firstLine="360"/>
      </w:pPr>
      <w:r>
        <w:separator/>
      </w:r>
    </w:p>
  </w:footnote>
  <w:footnote w:type="continuationSeparator" w:id="1">
    <w:p>
      <w:pPr>
        <w:spacing w:line="312" w:lineRule="auto"/>
        <w:ind w:firstLine="3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B9AA5">
    <w:pPr>
      <w:pStyle w:val="15"/>
      <w:tabs>
        <w:tab w:val="center" w:pos="4820"/>
        <w:tab w:val="right" w:pos="9781"/>
        <w:tab w:val="clear" w:pos="4153"/>
        <w:tab w:val="clear" w:pos="8306"/>
      </w:tabs>
      <w:ind w:firstLine="0" w:firstLineChars="0"/>
      <w:jc w:val="both"/>
    </w:pPr>
    <w:r>
      <w:rPr>
        <w:rFonts w:hint="eastAsia"/>
      </w:rPr>
      <w:tab/>
    </w:r>
    <w:r>
      <w:rPr>
        <w:rFonts w:hint="eastAsia"/>
      </w:rPr>
      <w:t>计算机应用</w:t>
    </w:r>
    <w:r>
      <w:rPr>
        <w:rFonts w:hint="eastAsia"/>
      </w:rPr>
      <w:tab/>
    </w:r>
    <w:r>
      <w:fldChar w:fldCharType="begin"/>
    </w:r>
    <w:r>
      <w:instrText xml:space="preserve">PAGE   \* MERGEFORMAT</w:instrText>
    </w:r>
    <w:r>
      <w:fldChar w:fldCharType="separate"/>
    </w:r>
    <w:r>
      <w:rPr>
        <w:lang w:val="zh-CN"/>
      </w:rPr>
      <w:t>7</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DC9D6F">
    <w:pPr>
      <w:pStyle w:val="15"/>
      <w:tabs>
        <w:tab w:val="left" w:pos="0"/>
        <w:tab w:val="center" w:pos="4820"/>
        <w:tab w:val="right" w:pos="9781"/>
        <w:tab w:val="clear" w:pos="4153"/>
        <w:tab w:val="clear" w:pos="8306"/>
      </w:tabs>
      <w:ind w:firstLine="0" w:firstLineChars="0"/>
      <w:jc w:val="both"/>
    </w:pPr>
    <w:r>
      <w:fldChar w:fldCharType="begin"/>
    </w:r>
    <w:r>
      <w:instrText xml:space="preserve">PAGE   \* MERGEFORMAT</w:instrText>
    </w:r>
    <w:r>
      <w:fldChar w:fldCharType="separate"/>
    </w:r>
    <w:r>
      <w:rPr>
        <w:lang w:val="zh-CN"/>
      </w:rPr>
      <w:t>2</w:t>
    </w:r>
    <w:r>
      <w:fldChar w:fldCharType="end"/>
    </w:r>
    <w:r>
      <w:rPr>
        <w:rFonts w:hint="eastAsia"/>
      </w:rPr>
      <w:tab/>
    </w:r>
    <w:r>
      <w:rPr>
        <w:rFonts w:hint="eastAsia"/>
      </w:rPr>
      <w:t>计算机应用</w:t>
    </w:r>
    <w:r>
      <w:rPr>
        <w:rFonts w:hint="eastAsia"/>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5CA04">
    <w:pPr>
      <w:pStyle w:val="42"/>
      <w:pBdr>
        <w:bottom w:val="none" w:color="auto" w:sz="0" w:space="0"/>
      </w:pBdr>
      <w:tabs>
        <w:tab w:val="left" w:pos="0"/>
        <w:tab w:val="center" w:pos="4820"/>
        <w:tab w:val="right" w:pos="9781"/>
        <w:tab w:val="clear" w:pos="4153"/>
        <w:tab w:val="clear" w:pos="8306"/>
      </w:tabs>
      <w:ind w:firstLineChars="0"/>
      <w:rPr>
        <w:sz w:val="18"/>
        <w:szCs w:val="18"/>
      </w:rPr>
    </w:pPr>
    <w:r>
      <w:rPr>
        <w:sz w:val="18"/>
        <w:szCs w:val="18"/>
      </w:rPr>
      <w:t>Journal of Computer Applications</w:t>
    </w:r>
    <w:r>
      <w:rPr>
        <w:sz w:val="18"/>
        <w:szCs w:val="18"/>
      </w:rPr>
      <w:tab/>
    </w:r>
    <w:r>
      <w:rPr>
        <w:sz w:val="18"/>
        <w:szCs w:val="18"/>
      </w:rPr>
      <w:t>ISSN 1001-9081</w:t>
    </w:r>
    <w:r>
      <w:rPr>
        <w:sz w:val="18"/>
        <w:szCs w:val="18"/>
      </w:rPr>
      <w:tab/>
    </w:r>
  </w:p>
  <w:p w14:paraId="52FADA61">
    <w:pPr>
      <w:pStyle w:val="42"/>
      <w:pBdr>
        <w:bottom w:val="none" w:color="auto" w:sz="0" w:space="0"/>
      </w:pBdr>
      <w:tabs>
        <w:tab w:val="center" w:pos="4820"/>
        <w:tab w:val="right" w:pos="9781"/>
        <w:tab w:val="clear" w:pos="4153"/>
        <w:tab w:val="clear" w:pos="8306"/>
      </w:tabs>
      <w:ind w:firstLineChars="0"/>
      <w:rPr>
        <w:sz w:val="18"/>
        <w:szCs w:val="18"/>
      </w:rPr>
    </w:pPr>
    <w:r>
      <w:rPr>
        <w:rFonts w:hint="eastAsia" w:ascii="楷体_GB2312" w:eastAsia="楷体_GB2312"/>
        <w:sz w:val="18"/>
        <w:szCs w:val="18"/>
      </w:rPr>
      <w:t>计算机应用</w:t>
    </w:r>
    <w:r>
      <w:rPr>
        <w:sz w:val="18"/>
        <w:szCs w:val="18"/>
      </w:rPr>
      <w:tab/>
    </w:r>
    <w:r>
      <w:rPr>
        <w:sz w:val="18"/>
        <w:szCs w:val="18"/>
      </w:rPr>
      <w:t>CODEN JYIIDU</w:t>
    </w:r>
    <w:r>
      <w:rPr>
        <w:sz w:val="18"/>
        <w:szCs w:val="18"/>
      </w:rPr>
      <w:tab/>
    </w:r>
    <w:r>
      <w:rPr>
        <w:sz w:val="18"/>
        <w:szCs w:val="18"/>
      </w:rPr>
      <w:t>http://www.joca.cn</w:t>
    </w:r>
  </w:p>
  <w:p w14:paraId="2E13CE92">
    <w:pPr>
      <w:pStyle w:val="42"/>
      <w:pBdr>
        <w:bottom w:val="none" w:color="auto" w:sz="0" w:space="0"/>
      </w:pBdr>
      <w:tabs>
        <w:tab w:val="center" w:pos="4820"/>
        <w:tab w:val="right" w:pos="9781"/>
        <w:tab w:val="clear" w:pos="4153"/>
        <w:tab w:val="clear" w:pos="8306"/>
      </w:tabs>
      <w:ind w:firstLine="301"/>
      <w:rPr>
        <w:color w:val="C00000"/>
      </w:rPr>
    </w:pPr>
    <w:r>
      <w:rPr>
        <w:rFonts w:hint="eastAsia" w:ascii="黑体" w:eastAsia="黑体"/>
        <w:b/>
        <w:color w:val="C00000"/>
      </w:rPr>
      <w:pict>
        <v:rect id="_x0000_i1025" o:spt="1" style="height:0.25pt;width:485.5pt;" fillcolor="#000000" filled="t" stroked="f" coordsize="21600,21600" o:hr="t" o:hrstd="t" o:hrnoshade="t" o:hrpct="990" o:hralign="center">
          <v:path/>
          <v:fill on="t" focussize="0,0"/>
          <v:stroke on="f"/>
          <v:imagedata o:title=""/>
          <o:lock v:ext="edit"/>
          <w10:wrap type="none"/>
          <w10:anchorlock/>
        </v:rect>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973C2E"/>
    <w:multiLevelType w:val="multilevel"/>
    <w:tmpl w:val="04973C2E"/>
    <w:lvl w:ilvl="0" w:tentative="0">
      <w:start w:val="1"/>
      <w:numFmt w:val="bullet"/>
      <w:pStyle w:val="89"/>
      <w:lvlText w:val=""/>
      <w:lvlJc w:val="left"/>
      <w:pPr>
        <w:tabs>
          <w:tab w:val="left" w:pos="420"/>
        </w:tabs>
        <w:ind w:left="0" w:firstLine="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9193CC3"/>
    <w:multiLevelType w:val="multilevel"/>
    <w:tmpl w:val="09193CC3"/>
    <w:lvl w:ilvl="0" w:tentative="0">
      <w:start w:val="1"/>
      <w:numFmt w:val="none"/>
      <w:pStyle w:val="60"/>
      <w:suff w:val="nothing"/>
      <w:lvlText w:val="%1摘  要: "/>
      <w:lvlJc w:val="left"/>
      <w:pPr>
        <w:ind w:left="0" w:firstLine="0"/>
      </w:pPr>
      <w:rPr>
        <w:rFonts w:hint="default" w:ascii="Times New Roman" w:hAnsi="Times New Roman" w:eastAsia="黑体" w:cs="Times New Roman"/>
        <w:b/>
        <w:bCs w:val="0"/>
        <w:i w:val="0"/>
        <w:iCs w:val="0"/>
        <w:caps w:val="0"/>
        <w:smallCaps w:val="0"/>
        <w:strike w:val="0"/>
        <w:dstrike w:val="0"/>
        <w:outline w:val="0"/>
        <w:shadow w:val="0"/>
        <w:emboss w:val="0"/>
        <w:imprint w:val="0"/>
        <w:vanish w:val="0"/>
        <w:color w:val="auto"/>
        <w:spacing w:val="0"/>
        <w:kern w:val="0"/>
        <w:position w:val="0"/>
        <w:sz w:val="18"/>
        <w:u w:val="none"/>
        <w:vertAlign w:val="baseline"/>
      </w:rPr>
    </w:lvl>
    <w:lvl w:ilvl="1" w:tentative="0">
      <w:start w:val="1"/>
      <w:numFmt w:val="none"/>
      <w:pStyle w:val="72"/>
      <w:suff w:val="nothing"/>
      <w:lvlText w:val="关键词: "/>
      <w:lvlJc w:val="left"/>
      <w:pPr>
        <w:ind w:left="0" w:firstLine="0"/>
      </w:pPr>
      <w:rPr>
        <w:rFonts w:hint="default" w:ascii="Times New Roman" w:hAnsi="Times New Roman" w:eastAsia="黑体"/>
        <w:b/>
        <w:i w:val="0"/>
        <w:color w:val="auto"/>
        <w:sz w:val="18"/>
      </w:rPr>
    </w:lvl>
    <w:lvl w:ilvl="2" w:tentative="0">
      <w:start w:val="1"/>
      <w:numFmt w:val="none"/>
      <w:pStyle w:val="74"/>
      <w:suff w:val="nothing"/>
      <w:lvlText w:val="中图分类号:"/>
      <w:lvlJc w:val="left"/>
      <w:pPr>
        <w:ind w:left="0" w:firstLine="0"/>
      </w:pPr>
      <w:rPr>
        <w:rFonts w:hint="default" w:ascii="Times New Roman" w:hAnsi="Times New Roman" w:eastAsia="黑体"/>
        <w:b/>
        <w:i w:val="0"/>
        <w:color w:val="auto"/>
        <w:sz w:val="18"/>
        <w:lang w:val="en-US"/>
      </w:rPr>
    </w:lvl>
    <w:lvl w:ilvl="3" w:tentative="0">
      <w:start w:val="1"/>
      <w:numFmt w:val="none"/>
      <w:pStyle w:val="76"/>
      <w:suff w:val="nothing"/>
      <w:lvlText w:val="%1Abstract: "/>
      <w:lvlJc w:val="left"/>
      <w:pPr>
        <w:ind w:left="0" w:firstLine="0"/>
      </w:pPr>
      <w:rPr>
        <w:rFonts w:hint="default" w:ascii="Times New Roman" w:hAnsi="Times New Roman" w:eastAsia="黑体"/>
        <w:b/>
        <w:i w:val="0"/>
        <w:color w:val="auto"/>
        <w:sz w:val="18"/>
      </w:rPr>
    </w:lvl>
    <w:lvl w:ilvl="4" w:tentative="0">
      <w:start w:val="1"/>
      <w:numFmt w:val="none"/>
      <w:pStyle w:val="78"/>
      <w:suff w:val="nothing"/>
      <w:lvlText w:val="%1Keywords: "/>
      <w:lvlJc w:val="left"/>
      <w:pPr>
        <w:ind w:left="0" w:firstLine="0"/>
      </w:pPr>
      <w:rPr>
        <w:rFonts w:hint="default" w:ascii="Times New Roman" w:hAnsi="Times New Roman" w:eastAsia="黑体"/>
        <w:b/>
        <w:i w:val="0"/>
        <w:color w:val="auto"/>
        <w:sz w:val="18"/>
      </w:rPr>
    </w:lvl>
    <w:lvl w:ilvl="5" w:tentative="0">
      <w:start w:val="1"/>
      <w:numFmt w:val="none"/>
      <w:pStyle w:val="80"/>
      <w:suff w:val="nothing"/>
      <w:lvlText w:val="%1参考文献"/>
      <w:lvlJc w:val="left"/>
      <w:pPr>
        <w:ind w:left="0" w:firstLine="0"/>
      </w:pPr>
    </w:lvl>
    <w:lvl w:ilvl="6" w:tentative="0">
      <w:start w:val="1"/>
      <w:numFmt w:val="none"/>
      <w:lvlText w:val="%1"/>
      <w:lvlJc w:val="left"/>
      <w:pPr>
        <w:tabs>
          <w:tab w:val="left" w:pos="0"/>
        </w:tabs>
        <w:ind w:left="0" w:firstLine="0"/>
      </w:pPr>
      <w:rPr>
        <w:rFonts w:hint="default" w:ascii="Times New Roman" w:hAnsi="Times New Roman" w:eastAsia="黑体"/>
        <w:b/>
        <w:i w:val="0"/>
        <w:color w:val="000000"/>
        <w:sz w:val="18"/>
      </w:rPr>
    </w:lvl>
    <w:lvl w:ilvl="7" w:tentative="0">
      <w:start w:val="1"/>
      <w:numFmt w:val="none"/>
      <w:lvlText w:val="%1"/>
      <w:lvlJc w:val="left"/>
      <w:pPr>
        <w:tabs>
          <w:tab w:val="left" w:pos="0"/>
        </w:tabs>
        <w:ind w:left="0" w:firstLine="0"/>
      </w:pPr>
      <w:rPr>
        <w:rFonts w:hint="eastAsia"/>
      </w:rPr>
    </w:lvl>
    <w:lvl w:ilvl="8" w:tentative="0">
      <w:start w:val="1"/>
      <w:numFmt w:val="none"/>
      <w:lvlText w:val="%1"/>
      <w:lvlJc w:val="left"/>
      <w:pPr>
        <w:tabs>
          <w:tab w:val="left" w:pos="0"/>
        </w:tabs>
        <w:ind w:left="0" w:firstLine="0"/>
      </w:pPr>
      <w:rPr>
        <w:rFonts w:hint="eastAsia"/>
      </w:rPr>
    </w:lvl>
  </w:abstractNum>
  <w:abstractNum w:abstractNumId="2">
    <w:nsid w:val="189304F0"/>
    <w:multiLevelType w:val="multilevel"/>
    <w:tmpl w:val="189304F0"/>
    <w:lvl w:ilvl="0" w:tentative="0">
      <w:start w:val="0"/>
      <w:numFmt w:val="decimal"/>
      <w:pStyle w:val="64"/>
      <w:lvlText w:val="%1"/>
      <w:lvlJc w:val="left"/>
      <w:pPr>
        <w:tabs>
          <w:tab w:val="left" w:pos="420"/>
        </w:tabs>
        <w:ind w:left="0" w:firstLine="0"/>
      </w:pPr>
      <w:rPr>
        <w:rFonts w:hint="eastAsia"/>
        <w:color w:val="auto"/>
      </w:rPr>
    </w:lvl>
    <w:lvl w:ilvl="1" w:tentative="0">
      <w:start w:val="1"/>
      <w:numFmt w:val="decimal"/>
      <w:pStyle w:val="50"/>
      <w:lvlText w:val="%1.%2"/>
      <w:lvlJc w:val="left"/>
      <w:pPr>
        <w:tabs>
          <w:tab w:val="left" w:pos="420"/>
        </w:tabs>
        <w:ind w:left="0" w:firstLine="0"/>
      </w:pPr>
      <w:rPr>
        <w:rFonts w:hint="eastAsia"/>
        <w:color w:val="auto"/>
      </w:rPr>
    </w:lvl>
    <w:lvl w:ilvl="2" w:tentative="0">
      <w:start w:val="1"/>
      <w:numFmt w:val="decimal"/>
      <w:lvlRestart w:val="1"/>
      <w:pStyle w:val="49"/>
      <w:lvlText w:val="%1.%2.%3"/>
      <w:lvlJc w:val="left"/>
      <w:pPr>
        <w:tabs>
          <w:tab w:val="left" w:pos="420"/>
        </w:tabs>
        <w:ind w:left="0" w:firstLine="0"/>
      </w:pPr>
      <w:rPr>
        <w:rFonts w:hint="eastAsia"/>
        <w:color w:val="auto"/>
      </w:rPr>
    </w:lvl>
    <w:lvl w:ilvl="3" w:tentative="0">
      <w:start w:val="1"/>
      <w:numFmt w:val="decimal"/>
      <w:lvlText w:val="%1.%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3">
    <w:nsid w:val="1FD61780"/>
    <w:multiLevelType w:val="multilevel"/>
    <w:tmpl w:val="1FD61780"/>
    <w:lvl w:ilvl="0" w:tentative="0">
      <w:start w:val="1"/>
      <w:numFmt w:val="decimal"/>
      <w:pStyle w:val="2"/>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2CDF335A"/>
    <w:multiLevelType w:val="multilevel"/>
    <w:tmpl w:val="2CDF335A"/>
    <w:lvl w:ilvl="0" w:tentative="0">
      <w:start w:val="0"/>
      <w:numFmt w:val="bullet"/>
      <w:lvlText w:val="·"/>
      <w:lvlJc w:val="left"/>
      <w:pPr>
        <w:ind w:left="360" w:hanging="360"/>
      </w:pPr>
      <w:rPr>
        <w:rFonts w:hint="eastAsia" w:ascii="宋体" w:hAnsi="宋体" w:eastAsia="宋体" w:cs="Times New Roman"/>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2F15712A"/>
    <w:multiLevelType w:val="multilevel"/>
    <w:tmpl w:val="2F15712A"/>
    <w:lvl w:ilvl="0" w:tentative="0">
      <w:start w:val="1"/>
      <w:numFmt w:val="decimal"/>
      <w:lvlText w:val="表%1"/>
      <w:lvlJc w:val="left"/>
      <w:pPr>
        <w:tabs>
          <w:tab w:val="left" w:pos="0"/>
        </w:tabs>
        <w:ind w:left="420" w:hanging="420"/>
      </w:pPr>
      <w:rPr>
        <w:rFonts w:hint="eastAsia" w:eastAsia="黑体"/>
        <w:b w:val="0"/>
        <w:i w:val="0"/>
        <w:color w:val="auto"/>
        <w:sz w:val="18"/>
        <w:szCs w:val="15"/>
      </w:rPr>
    </w:lvl>
    <w:lvl w:ilvl="1" w:tentative="0">
      <w:start w:val="1"/>
      <w:numFmt w:val="decimal"/>
      <w:lvlText w:val="%2."/>
      <w:lvlJc w:val="left"/>
      <w:pPr>
        <w:ind w:left="1140" w:hanging="360"/>
      </w:pPr>
      <w:rPr>
        <w:rFonts w:hint="default"/>
      </w:r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6">
    <w:nsid w:val="4E3D393E"/>
    <w:multiLevelType w:val="multilevel"/>
    <w:tmpl w:val="4E3D393E"/>
    <w:lvl w:ilvl="0" w:tentative="0">
      <w:start w:val="1"/>
      <w:numFmt w:val="decimal"/>
      <w:lvlText w:val="图%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57650055"/>
    <w:multiLevelType w:val="multilevel"/>
    <w:tmpl w:val="57650055"/>
    <w:lvl w:ilvl="0" w:tentative="0">
      <w:start w:val="1"/>
      <w:numFmt w:val="bullet"/>
      <w:lvlText w:val=""/>
      <w:lvlJc w:val="left"/>
      <w:pPr>
        <w:tabs>
          <w:tab w:val="left" w:pos="420"/>
        </w:tabs>
        <w:ind w:left="0" w:firstLine="420"/>
      </w:pPr>
      <w:rPr>
        <w:rFonts w:hint="default" w:ascii="Wingdings" w:hAnsi="Wingdings"/>
        <w:color w:val="auto"/>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8">
    <w:nsid w:val="5A303D97"/>
    <w:multiLevelType w:val="multilevel"/>
    <w:tmpl w:val="5A303D97"/>
    <w:lvl w:ilvl="0" w:tentative="0">
      <w:start w:val="1"/>
      <w:numFmt w:val="decimal"/>
      <w:lvlText w:val="Tab. %1"/>
      <w:lvlJc w:val="left"/>
      <w:pPr>
        <w:tabs>
          <w:tab w:val="left" w:pos="0"/>
        </w:tabs>
        <w:ind w:left="420" w:hanging="420"/>
      </w:pPr>
      <w:rPr>
        <w:rFonts w:hint="eastAsia" w:eastAsia="黑体"/>
        <w:b w:val="0"/>
        <w:i w:val="0"/>
        <w:color w:val="auto"/>
        <w:sz w:val="18"/>
        <w:szCs w:val="15"/>
      </w:rPr>
    </w:lvl>
    <w:lvl w:ilvl="1" w:tentative="0">
      <w:start w:val="1"/>
      <w:numFmt w:val="lowerLetter"/>
      <w:lvlText w:val="%2)"/>
      <w:lvlJc w:val="left"/>
      <w:pPr>
        <w:ind w:left="1200" w:hanging="420"/>
      </w:pPr>
    </w:lvl>
    <w:lvl w:ilvl="2" w:tentative="0">
      <w:start w:val="1"/>
      <w:numFmt w:val="lowerRoman"/>
      <w:lvlText w:val="%3."/>
      <w:lvlJc w:val="right"/>
      <w:pPr>
        <w:ind w:left="1620" w:hanging="420"/>
      </w:pPr>
    </w:lvl>
    <w:lvl w:ilvl="3" w:tentative="0">
      <w:start w:val="1"/>
      <w:numFmt w:val="decimal"/>
      <w:lvlText w:val="%4."/>
      <w:lvlJc w:val="left"/>
      <w:pPr>
        <w:ind w:left="2040" w:hanging="420"/>
      </w:pPr>
    </w:lvl>
    <w:lvl w:ilvl="4" w:tentative="0">
      <w:start w:val="1"/>
      <w:numFmt w:val="lowerLetter"/>
      <w:lvlText w:val="%5)"/>
      <w:lvlJc w:val="left"/>
      <w:pPr>
        <w:ind w:left="2460" w:hanging="420"/>
      </w:pPr>
    </w:lvl>
    <w:lvl w:ilvl="5" w:tentative="0">
      <w:start w:val="1"/>
      <w:numFmt w:val="lowerRoman"/>
      <w:lvlText w:val="%6."/>
      <w:lvlJc w:val="right"/>
      <w:pPr>
        <w:ind w:left="2880" w:hanging="420"/>
      </w:pPr>
    </w:lvl>
    <w:lvl w:ilvl="6" w:tentative="0">
      <w:start w:val="1"/>
      <w:numFmt w:val="decimal"/>
      <w:lvlText w:val="%7."/>
      <w:lvlJc w:val="left"/>
      <w:pPr>
        <w:ind w:left="3300" w:hanging="420"/>
      </w:pPr>
    </w:lvl>
    <w:lvl w:ilvl="7" w:tentative="0">
      <w:start w:val="1"/>
      <w:numFmt w:val="lowerLetter"/>
      <w:lvlText w:val="%8)"/>
      <w:lvlJc w:val="left"/>
      <w:pPr>
        <w:ind w:left="3720" w:hanging="420"/>
      </w:pPr>
    </w:lvl>
    <w:lvl w:ilvl="8" w:tentative="0">
      <w:start w:val="1"/>
      <w:numFmt w:val="lowerRoman"/>
      <w:lvlText w:val="%9."/>
      <w:lvlJc w:val="right"/>
      <w:pPr>
        <w:ind w:left="4140" w:hanging="420"/>
      </w:pPr>
    </w:lvl>
  </w:abstractNum>
  <w:abstractNum w:abstractNumId="9">
    <w:nsid w:val="5EB33790"/>
    <w:multiLevelType w:val="multilevel"/>
    <w:tmpl w:val="5EB33790"/>
    <w:lvl w:ilvl="0" w:tentative="0">
      <w:start w:val="1"/>
      <w:numFmt w:val="decimal"/>
      <w:lvlText w:val="Fig. %1"/>
      <w:lvlJc w:val="left"/>
      <w:pPr>
        <w:ind w:left="420" w:hanging="420"/>
      </w:pPr>
      <w:rPr>
        <w:rFonts w:hint="eastAsia" w:eastAsia="黑体"/>
        <w:b w:val="0"/>
        <w:i w:val="0"/>
        <w:color w:val="auto"/>
        <w:sz w:val="18"/>
        <w:szCs w:val="15"/>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2"/>
  </w:num>
  <w:num w:numId="3">
    <w:abstractNumId w:val="1"/>
  </w:num>
  <w:num w:numId="4">
    <w:abstractNumId w:val="0"/>
  </w:num>
  <w:num w:numId="5">
    <w:abstractNumId w:val="7"/>
  </w:num>
  <w:num w:numId="6">
    <w:abstractNumId w:val="4"/>
  </w:num>
  <w:num w:numId="7">
    <w:abstractNumId w:val="6"/>
  </w:num>
  <w:num w:numId="8">
    <w:abstractNumId w:val="9"/>
  </w:num>
  <w:num w:numId="9">
    <w:abstractNumId w:val="5"/>
  </w:num>
  <w:num w:numId="10">
    <w:abstractNumId w:val="8"/>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D">
    <w15:presenceInfo w15:providerId="None" w15:userId="HD"/>
  </w15:person>
  <w15:person w15:author="Hudan">
    <w15:presenceInfo w15:providerId="None" w15:userId="Hud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revisionView w:markup="0"/>
  <w:documentProtection w:enforcement="0"/>
  <w:defaultTabStop w:val="419"/>
  <w:hyphenationZone w:val="360"/>
  <w:evenAndOddHeaders w:val="1"/>
  <w:drawingGridHorizontalSpacing w:val="90"/>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7DEF"/>
    <w:rsid w:val="000010EE"/>
    <w:rsid w:val="00003153"/>
    <w:rsid w:val="000031BB"/>
    <w:rsid w:val="000054A9"/>
    <w:rsid w:val="00006588"/>
    <w:rsid w:val="00010D80"/>
    <w:rsid w:val="00011619"/>
    <w:rsid w:val="00011F90"/>
    <w:rsid w:val="000124C2"/>
    <w:rsid w:val="0001745E"/>
    <w:rsid w:val="00017636"/>
    <w:rsid w:val="0001774A"/>
    <w:rsid w:val="00020168"/>
    <w:rsid w:val="0002159C"/>
    <w:rsid w:val="00021613"/>
    <w:rsid w:val="00022F60"/>
    <w:rsid w:val="000236C1"/>
    <w:rsid w:val="0002437A"/>
    <w:rsid w:val="00031010"/>
    <w:rsid w:val="000326E9"/>
    <w:rsid w:val="000339B4"/>
    <w:rsid w:val="00034336"/>
    <w:rsid w:val="00037267"/>
    <w:rsid w:val="00037A54"/>
    <w:rsid w:val="00042D86"/>
    <w:rsid w:val="000431C8"/>
    <w:rsid w:val="00045242"/>
    <w:rsid w:val="000458EB"/>
    <w:rsid w:val="000466D1"/>
    <w:rsid w:val="0004675F"/>
    <w:rsid w:val="00047C4A"/>
    <w:rsid w:val="000500CB"/>
    <w:rsid w:val="00050ABF"/>
    <w:rsid w:val="00051989"/>
    <w:rsid w:val="0005520E"/>
    <w:rsid w:val="0005677B"/>
    <w:rsid w:val="00056B3E"/>
    <w:rsid w:val="00056F99"/>
    <w:rsid w:val="0005743A"/>
    <w:rsid w:val="00057484"/>
    <w:rsid w:val="00062FFD"/>
    <w:rsid w:val="00063B25"/>
    <w:rsid w:val="00064C33"/>
    <w:rsid w:val="0006551A"/>
    <w:rsid w:val="00065AC1"/>
    <w:rsid w:val="00065E8E"/>
    <w:rsid w:val="000663B5"/>
    <w:rsid w:val="00067EBF"/>
    <w:rsid w:val="0007134A"/>
    <w:rsid w:val="00071E57"/>
    <w:rsid w:val="000737A1"/>
    <w:rsid w:val="000738F2"/>
    <w:rsid w:val="00076209"/>
    <w:rsid w:val="00076508"/>
    <w:rsid w:val="000765CE"/>
    <w:rsid w:val="00081B25"/>
    <w:rsid w:val="00081E98"/>
    <w:rsid w:val="0008331A"/>
    <w:rsid w:val="00084A2D"/>
    <w:rsid w:val="00084D62"/>
    <w:rsid w:val="00084E6A"/>
    <w:rsid w:val="00085E0C"/>
    <w:rsid w:val="00092ED7"/>
    <w:rsid w:val="00093FBC"/>
    <w:rsid w:val="00094A3F"/>
    <w:rsid w:val="00094F4C"/>
    <w:rsid w:val="000950A1"/>
    <w:rsid w:val="00096C59"/>
    <w:rsid w:val="00096DEB"/>
    <w:rsid w:val="00097678"/>
    <w:rsid w:val="000A0DB6"/>
    <w:rsid w:val="000A31D7"/>
    <w:rsid w:val="000A45BE"/>
    <w:rsid w:val="000A5C2B"/>
    <w:rsid w:val="000A60BD"/>
    <w:rsid w:val="000A7948"/>
    <w:rsid w:val="000B0307"/>
    <w:rsid w:val="000B5162"/>
    <w:rsid w:val="000C031D"/>
    <w:rsid w:val="000C03A7"/>
    <w:rsid w:val="000C0B69"/>
    <w:rsid w:val="000C3548"/>
    <w:rsid w:val="000C399A"/>
    <w:rsid w:val="000C698E"/>
    <w:rsid w:val="000D12DC"/>
    <w:rsid w:val="000D1B95"/>
    <w:rsid w:val="000D1CE8"/>
    <w:rsid w:val="000D29DE"/>
    <w:rsid w:val="000D3BC6"/>
    <w:rsid w:val="000D493F"/>
    <w:rsid w:val="000D666C"/>
    <w:rsid w:val="000D691E"/>
    <w:rsid w:val="000D6C6A"/>
    <w:rsid w:val="000E0549"/>
    <w:rsid w:val="000E1884"/>
    <w:rsid w:val="000E1927"/>
    <w:rsid w:val="000E458B"/>
    <w:rsid w:val="000F0A85"/>
    <w:rsid w:val="000F2865"/>
    <w:rsid w:val="000F41EA"/>
    <w:rsid w:val="000F4239"/>
    <w:rsid w:val="000F6F33"/>
    <w:rsid w:val="000F7714"/>
    <w:rsid w:val="001012CC"/>
    <w:rsid w:val="00105A81"/>
    <w:rsid w:val="00107E71"/>
    <w:rsid w:val="0011304B"/>
    <w:rsid w:val="001131AC"/>
    <w:rsid w:val="00113A01"/>
    <w:rsid w:val="0011449E"/>
    <w:rsid w:val="00120642"/>
    <w:rsid w:val="00120DEE"/>
    <w:rsid w:val="0012218D"/>
    <w:rsid w:val="00124B6E"/>
    <w:rsid w:val="00125AA3"/>
    <w:rsid w:val="00126235"/>
    <w:rsid w:val="00127F70"/>
    <w:rsid w:val="001323DB"/>
    <w:rsid w:val="00132D3E"/>
    <w:rsid w:val="00133DD8"/>
    <w:rsid w:val="00133EEA"/>
    <w:rsid w:val="0013400E"/>
    <w:rsid w:val="001357D9"/>
    <w:rsid w:val="00136E54"/>
    <w:rsid w:val="00140E19"/>
    <w:rsid w:val="0014227A"/>
    <w:rsid w:val="001423B5"/>
    <w:rsid w:val="00143492"/>
    <w:rsid w:val="00143A13"/>
    <w:rsid w:val="00145420"/>
    <w:rsid w:val="001456F8"/>
    <w:rsid w:val="00147B16"/>
    <w:rsid w:val="00150D3C"/>
    <w:rsid w:val="0015221F"/>
    <w:rsid w:val="001539D7"/>
    <w:rsid w:val="001550D9"/>
    <w:rsid w:val="001560DA"/>
    <w:rsid w:val="00156510"/>
    <w:rsid w:val="0015678D"/>
    <w:rsid w:val="001610C2"/>
    <w:rsid w:val="001611B3"/>
    <w:rsid w:val="0016206D"/>
    <w:rsid w:val="0016266A"/>
    <w:rsid w:val="001635A0"/>
    <w:rsid w:val="001639DE"/>
    <w:rsid w:val="00170398"/>
    <w:rsid w:val="00171F5C"/>
    <w:rsid w:val="00171FBA"/>
    <w:rsid w:val="00172505"/>
    <w:rsid w:val="00173CBA"/>
    <w:rsid w:val="00174129"/>
    <w:rsid w:val="00175377"/>
    <w:rsid w:val="001769B3"/>
    <w:rsid w:val="001771C2"/>
    <w:rsid w:val="001772E3"/>
    <w:rsid w:val="001831A4"/>
    <w:rsid w:val="001840A1"/>
    <w:rsid w:val="00185438"/>
    <w:rsid w:val="00185DE7"/>
    <w:rsid w:val="0018611A"/>
    <w:rsid w:val="00190209"/>
    <w:rsid w:val="001917F0"/>
    <w:rsid w:val="001938C3"/>
    <w:rsid w:val="00193D77"/>
    <w:rsid w:val="001A0C95"/>
    <w:rsid w:val="001A2A77"/>
    <w:rsid w:val="001A55ED"/>
    <w:rsid w:val="001A7AD5"/>
    <w:rsid w:val="001B0222"/>
    <w:rsid w:val="001B02C3"/>
    <w:rsid w:val="001B0EC7"/>
    <w:rsid w:val="001B40C3"/>
    <w:rsid w:val="001B68D1"/>
    <w:rsid w:val="001C1B63"/>
    <w:rsid w:val="001C2160"/>
    <w:rsid w:val="001C2DFA"/>
    <w:rsid w:val="001C45B4"/>
    <w:rsid w:val="001C524C"/>
    <w:rsid w:val="001C538C"/>
    <w:rsid w:val="001D0168"/>
    <w:rsid w:val="001D30C8"/>
    <w:rsid w:val="001D30E4"/>
    <w:rsid w:val="001D4060"/>
    <w:rsid w:val="001D7950"/>
    <w:rsid w:val="001E2D60"/>
    <w:rsid w:val="001E4BE1"/>
    <w:rsid w:val="001E5291"/>
    <w:rsid w:val="001E54FD"/>
    <w:rsid w:val="001E568E"/>
    <w:rsid w:val="001F04F5"/>
    <w:rsid w:val="001F0F18"/>
    <w:rsid w:val="001F18CE"/>
    <w:rsid w:val="001F360B"/>
    <w:rsid w:val="001F7BCC"/>
    <w:rsid w:val="002004EE"/>
    <w:rsid w:val="0020122E"/>
    <w:rsid w:val="00203B9F"/>
    <w:rsid w:val="00204A17"/>
    <w:rsid w:val="00207EFA"/>
    <w:rsid w:val="002106C0"/>
    <w:rsid w:val="00210A15"/>
    <w:rsid w:val="0021311A"/>
    <w:rsid w:val="0021466A"/>
    <w:rsid w:val="0021522B"/>
    <w:rsid w:val="00215F5E"/>
    <w:rsid w:val="00220067"/>
    <w:rsid w:val="0022007C"/>
    <w:rsid w:val="00221DF8"/>
    <w:rsid w:val="0022310E"/>
    <w:rsid w:val="0022358F"/>
    <w:rsid w:val="0022424A"/>
    <w:rsid w:val="002251A7"/>
    <w:rsid w:val="002276A1"/>
    <w:rsid w:val="00227C0B"/>
    <w:rsid w:val="0023141E"/>
    <w:rsid w:val="002314EF"/>
    <w:rsid w:val="00233830"/>
    <w:rsid w:val="0023556A"/>
    <w:rsid w:val="00236289"/>
    <w:rsid w:val="0024046C"/>
    <w:rsid w:val="002423D5"/>
    <w:rsid w:val="002427F4"/>
    <w:rsid w:val="002437F4"/>
    <w:rsid w:val="00244478"/>
    <w:rsid w:val="00250645"/>
    <w:rsid w:val="002514AB"/>
    <w:rsid w:val="002517BD"/>
    <w:rsid w:val="00252118"/>
    <w:rsid w:val="00254BA1"/>
    <w:rsid w:val="00257420"/>
    <w:rsid w:val="00262F43"/>
    <w:rsid w:val="00263C0E"/>
    <w:rsid w:val="0026485D"/>
    <w:rsid w:val="00266493"/>
    <w:rsid w:val="00271695"/>
    <w:rsid w:val="002757D5"/>
    <w:rsid w:val="00277931"/>
    <w:rsid w:val="00280777"/>
    <w:rsid w:val="00280BDD"/>
    <w:rsid w:val="00280E43"/>
    <w:rsid w:val="00282997"/>
    <w:rsid w:val="002837BA"/>
    <w:rsid w:val="002854B0"/>
    <w:rsid w:val="002868B6"/>
    <w:rsid w:val="00287A4A"/>
    <w:rsid w:val="00290AC5"/>
    <w:rsid w:val="00294659"/>
    <w:rsid w:val="00294EC3"/>
    <w:rsid w:val="002959D6"/>
    <w:rsid w:val="00295AE1"/>
    <w:rsid w:val="0029615F"/>
    <w:rsid w:val="00296A14"/>
    <w:rsid w:val="002A024E"/>
    <w:rsid w:val="002A0F50"/>
    <w:rsid w:val="002A1672"/>
    <w:rsid w:val="002A16F7"/>
    <w:rsid w:val="002A2AC7"/>
    <w:rsid w:val="002A2E1B"/>
    <w:rsid w:val="002A6400"/>
    <w:rsid w:val="002B15C7"/>
    <w:rsid w:val="002B2338"/>
    <w:rsid w:val="002B36A1"/>
    <w:rsid w:val="002B4BB5"/>
    <w:rsid w:val="002B54A0"/>
    <w:rsid w:val="002B57C1"/>
    <w:rsid w:val="002B5E24"/>
    <w:rsid w:val="002B73D9"/>
    <w:rsid w:val="002C0D0F"/>
    <w:rsid w:val="002C559A"/>
    <w:rsid w:val="002D2973"/>
    <w:rsid w:val="002E3412"/>
    <w:rsid w:val="002E35DE"/>
    <w:rsid w:val="002E4169"/>
    <w:rsid w:val="002E4BA0"/>
    <w:rsid w:val="002E4D75"/>
    <w:rsid w:val="002E564B"/>
    <w:rsid w:val="002E65AC"/>
    <w:rsid w:val="002F0733"/>
    <w:rsid w:val="002F12BE"/>
    <w:rsid w:val="002F1B3B"/>
    <w:rsid w:val="002F1EC8"/>
    <w:rsid w:val="002F5B9D"/>
    <w:rsid w:val="002F5E89"/>
    <w:rsid w:val="002F6B05"/>
    <w:rsid w:val="003006D0"/>
    <w:rsid w:val="003012EE"/>
    <w:rsid w:val="00301EA7"/>
    <w:rsid w:val="003049C4"/>
    <w:rsid w:val="003075CA"/>
    <w:rsid w:val="003113A4"/>
    <w:rsid w:val="003113E6"/>
    <w:rsid w:val="00312DAE"/>
    <w:rsid w:val="00313FEE"/>
    <w:rsid w:val="0031712F"/>
    <w:rsid w:val="003176CE"/>
    <w:rsid w:val="00327196"/>
    <w:rsid w:val="00333845"/>
    <w:rsid w:val="0033621D"/>
    <w:rsid w:val="00336F3C"/>
    <w:rsid w:val="00340C07"/>
    <w:rsid w:val="00342C95"/>
    <w:rsid w:val="00346D41"/>
    <w:rsid w:val="003475F9"/>
    <w:rsid w:val="003501FE"/>
    <w:rsid w:val="00352DFC"/>
    <w:rsid w:val="00352E73"/>
    <w:rsid w:val="00356814"/>
    <w:rsid w:val="00360157"/>
    <w:rsid w:val="00360D88"/>
    <w:rsid w:val="00362996"/>
    <w:rsid w:val="00364299"/>
    <w:rsid w:val="003649E6"/>
    <w:rsid w:val="00366A2C"/>
    <w:rsid w:val="00367649"/>
    <w:rsid w:val="00370F41"/>
    <w:rsid w:val="00380532"/>
    <w:rsid w:val="003811C5"/>
    <w:rsid w:val="003812F2"/>
    <w:rsid w:val="0038401F"/>
    <w:rsid w:val="00385EE2"/>
    <w:rsid w:val="003869F6"/>
    <w:rsid w:val="00387B6A"/>
    <w:rsid w:val="00387EB4"/>
    <w:rsid w:val="003911A6"/>
    <w:rsid w:val="003947FC"/>
    <w:rsid w:val="003973D1"/>
    <w:rsid w:val="00397BC2"/>
    <w:rsid w:val="003A0B23"/>
    <w:rsid w:val="003A0D4A"/>
    <w:rsid w:val="003A43B1"/>
    <w:rsid w:val="003A5BEF"/>
    <w:rsid w:val="003A5DF7"/>
    <w:rsid w:val="003A6C31"/>
    <w:rsid w:val="003A725E"/>
    <w:rsid w:val="003B2E6A"/>
    <w:rsid w:val="003B341C"/>
    <w:rsid w:val="003B38D0"/>
    <w:rsid w:val="003B4022"/>
    <w:rsid w:val="003B40E4"/>
    <w:rsid w:val="003B4AB0"/>
    <w:rsid w:val="003B4C77"/>
    <w:rsid w:val="003B4CE8"/>
    <w:rsid w:val="003B7A5E"/>
    <w:rsid w:val="003C2583"/>
    <w:rsid w:val="003C294D"/>
    <w:rsid w:val="003C29D7"/>
    <w:rsid w:val="003C2F2F"/>
    <w:rsid w:val="003C579E"/>
    <w:rsid w:val="003C7424"/>
    <w:rsid w:val="003C7CED"/>
    <w:rsid w:val="003D026B"/>
    <w:rsid w:val="003D0EE3"/>
    <w:rsid w:val="003D1C96"/>
    <w:rsid w:val="003D436C"/>
    <w:rsid w:val="003D478D"/>
    <w:rsid w:val="003D4C31"/>
    <w:rsid w:val="003E0417"/>
    <w:rsid w:val="003E0B02"/>
    <w:rsid w:val="003E15BA"/>
    <w:rsid w:val="003E5ACD"/>
    <w:rsid w:val="003F2695"/>
    <w:rsid w:val="003F4130"/>
    <w:rsid w:val="003F5EC0"/>
    <w:rsid w:val="003F7A91"/>
    <w:rsid w:val="004001D9"/>
    <w:rsid w:val="00401304"/>
    <w:rsid w:val="00401672"/>
    <w:rsid w:val="00402345"/>
    <w:rsid w:val="00403F67"/>
    <w:rsid w:val="00405128"/>
    <w:rsid w:val="004062D3"/>
    <w:rsid w:val="00407E8E"/>
    <w:rsid w:val="00410594"/>
    <w:rsid w:val="0041247D"/>
    <w:rsid w:val="00413B41"/>
    <w:rsid w:val="0041407A"/>
    <w:rsid w:val="00416D16"/>
    <w:rsid w:val="004173AB"/>
    <w:rsid w:val="00420B7C"/>
    <w:rsid w:val="004263F1"/>
    <w:rsid w:val="00427699"/>
    <w:rsid w:val="0043523F"/>
    <w:rsid w:val="004400AB"/>
    <w:rsid w:val="004401F2"/>
    <w:rsid w:val="0044163E"/>
    <w:rsid w:val="004427C2"/>
    <w:rsid w:val="00442C81"/>
    <w:rsid w:val="004434FD"/>
    <w:rsid w:val="0044364B"/>
    <w:rsid w:val="00444157"/>
    <w:rsid w:val="0044543F"/>
    <w:rsid w:val="0045078D"/>
    <w:rsid w:val="00450DD1"/>
    <w:rsid w:val="00454DE8"/>
    <w:rsid w:val="004566EA"/>
    <w:rsid w:val="00457829"/>
    <w:rsid w:val="0046080D"/>
    <w:rsid w:val="00461022"/>
    <w:rsid w:val="0046104D"/>
    <w:rsid w:val="00462423"/>
    <w:rsid w:val="00463334"/>
    <w:rsid w:val="004656BD"/>
    <w:rsid w:val="00465957"/>
    <w:rsid w:val="00467711"/>
    <w:rsid w:val="00471029"/>
    <w:rsid w:val="00473340"/>
    <w:rsid w:val="0047390C"/>
    <w:rsid w:val="00474224"/>
    <w:rsid w:val="00474A7C"/>
    <w:rsid w:val="00475AA3"/>
    <w:rsid w:val="004775B2"/>
    <w:rsid w:val="004804E4"/>
    <w:rsid w:val="0048355A"/>
    <w:rsid w:val="004854E8"/>
    <w:rsid w:val="0048691B"/>
    <w:rsid w:val="00487BE7"/>
    <w:rsid w:val="004900F4"/>
    <w:rsid w:val="0049553B"/>
    <w:rsid w:val="00496257"/>
    <w:rsid w:val="00497D54"/>
    <w:rsid w:val="004A78D5"/>
    <w:rsid w:val="004B050C"/>
    <w:rsid w:val="004B1D9A"/>
    <w:rsid w:val="004B4522"/>
    <w:rsid w:val="004B4899"/>
    <w:rsid w:val="004B4944"/>
    <w:rsid w:val="004B7916"/>
    <w:rsid w:val="004C0F85"/>
    <w:rsid w:val="004C1ACC"/>
    <w:rsid w:val="004C22CA"/>
    <w:rsid w:val="004C446C"/>
    <w:rsid w:val="004C597A"/>
    <w:rsid w:val="004C663A"/>
    <w:rsid w:val="004C73F6"/>
    <w:rsid w:val="004C775E"/>
    <w:rsid w:val="004D17DE"/>
    <w:rsid w:val="004D206D"/>
    <w:rsid w:val="004D2FFC"/>
    <w:rsid w:val="004D31FE"/>
    <w:rsid w:val="004D42FE"/>
    <w:rsid w:val="004D4511"/>
    <w:rsid w:val="004D72AF"/>
    <w:rsid w:val="004D72C8"/>
    <w:rsid w:val="004E0017"/>
    <w:rsid w:val="004E1323"/>
    <w:rsid w:val="004E1EF0"/>
    <w:rsid w:val="004E3290"/>
    <w:rsid w:val="004E5A75"/>
    <w:rsid w:val="004F1C33"/>
    <w:rsid w:val="004F1C74"/>
    <w:rsid w:val="004F255D"/>
    <w:rsid w:val="004F31C4"/>
    <w:rsid w:val="004F4725"/>
    <w:rsid w:val="004F4ADA"/>
    <w:rsid w:val="004F50DB"/>
    <w:rsid w:val="004F720A"/>
    <w:rsid w:val="004F766D"/>
    <w:rsid w:val="004F78CF"/>
    <w:rsid w:val="004F7D4B"/>
    <w:rsid w:val="00500362"/>
    <w:rsid w:val="00500D78"/>
    <w:rsid w:val="0050110C"/>
    <w:rsid w:val="005030DC"/>
    <w:rsid w:val="00503FF4"/>
    <w:rsid w:val="00510EED"/>
    <w:rsid w:val="00511086"/>
    <w:rsid w:val="00511C18"/>
    <w:rsid w:val="005127CA"/>
    <w:rsid w:val="00512D7D"/>
    <w:rsid w:val="00513E02"/>
    <w:rsid w:val="00522FB8"/>
    <w:rsid w:val="00523585"/>
    <w:rsid w:val="005246A8"/>
    <w:rsid w:val="00524D73"/>
    <w:rsid w:val="00527175"/>
    <w:rsid w:val="0052743C"/>
    <w:rsid w:val="005302C7"/>
    <w:rsid w:val="00531933"/>
    <w:rsid w:val="00531C42"/>
    <w:rsid w:val="005328C2"/>
    <w:rsid w:val="00532D57"/>
    <w:rsid w:val="00533A41"/>
    <w:rsid w:val="00533F16"/>
    <w:rsid w:val="00533FCA"/>
    <w:rsid w:val="005348C9"/>
    <w:rsid w:val="00534B9C"/>
    <w:rsid w:val="005376BC"/>
    <w:rsid w:val="00542786"/>
    <w:rsid w:val="00543BD0"/>
    <w:rsid w:val="00544411"/>
    <w:rsid w:val="00544417"/>
    <w:rsid w:val="00546E34"/>
    <w:rsid w:val="00550908"/>
    <w:rsid w:val="0055195B"/>
    <w:rsid w:val="00551E7D"/>
    <w:rsid w:val="00551E8B"/>
    <w:rsid w:val="005521C4"/>
    <w:rsid w:val="00556101"/>
    <w:rsid w:val="005564DA"/>
    <w:rsid w:val="0055684A"/>
    <w:rsid w:val="00557473"/>
    <w:rsid w:val="00560BBE"/>
    <w:rsid w:val="005612E7"/>
    <w:rsid w:val="0056216F"/>
    <w:rsid w:val="00564FFE"/>
    <w:rsid w:val="005659F7"/>
    <w:rsid w:val="005662EC"/>
    <w:rsid w:val="00571113"/>
    <w:rsid w:val="00572DF6"/>
    <w:rsid w:val="00577257"/>
    <w:rsid w:val="00577705"/>
    <w:rsid w:val="005831F0"/>
    <w:rsid w:val="005834E3"/>
    <w:rsid w:val="005837C7"/>
    <w:rsid w:val="00583B9D"/>
    <w:rsid w:val="005868DD"/>
    <w:rsid w:val="005902AA"/>
    <w:rsid w:val="00590FFB"/>
    <w:rsid w:val="00592FD9"/>
    <w:rsid w:val="00593015"/>
    <w:rsid w:val="00594E18"/>
    <w:rsid w:val="00596C91"/>
    <w:rsid w:val="00596CD1"/>
    <w:rsid w:val="005970B8"/>
    <w:rsid w:val="005A340E"/>
    <w:rsid w:val="005A3881"/>
    <w:rsid w:val="005A41B6"/>
    <w:rsid w:val="005A5CAC"/>
    <w:rsid w:val="005A60BB"/>
    <w:rsid w:val="005A6497"/>
    <w:rsid w:val="005B26FF"/>
    <w:rsid w:val="005B34FE"/>
    <w:rsid w:val="005B3900"/>
    <w:rsid w:val="005B417D"/>
    <w:rsid w:val="005B49CA"/>
    <w:rsid w:val="005B7B0E"/>
    <w:rsid w:val="005C18D1"/>
    <w:rsid w:val="005C24A7"/>
    <w:rsid w:val="005C2CFF"/>
    <w:rsid w:val="005C3B86"/>
    <w:rsid w:val="005C5153"/>
    <w:rsid w:val="005C5F93"/>
    <w:rsid w:val="005C647C"/>
    <w:rsid w:val="005C7FD1"/>
    <w:rsid w:val="005D0395"/>
    <w:rsid w:val="005D209F"/>
    <w:rsid w:val="005D3E41"/>
    <w:rsid w:val="005D7C09"/>
    <w:rsid w:val="005E05A8"/>
    <w:rsid w:val="005E11AE"/>
    <w:rsid w:val="005E25D0"/>
    <w:rsid w:val="005E3AEA"/>
    <w:rsid w:val="005E4DD8"/>
    <w:rsid w:val="005E5872"/>
    <w:rsid w:val="005F0698"/>
    <w:rsid w:val="005F17A1"/>
    <w:rsid w:val="005F6E3A"/>
    <w:rsid w:val="005F72EB"/>
    <w:rsid w:val="0060053D"/>
    <w:rsid w:val="006010E9"/>
    <w:rsid w:val="00602ABD"/>
    <w:rsid w:val="006042EB"/>
    <w:rsid w:val="00606418"/>
    <w:rsid w:val="00606631"/>
    <w:rsid w:val="00606E5D"/>
    <w:rsid w:val="006125AA"/>
    <w:rsid w:val="00612768"/>
    <w:rsid w:val="00612885"/>
    <w:rsid w:val="006132F2"/>
    <w:rsid w:val="0061447D"/>
    <w:rsid w:val="00614DB9"/>
    <w:rsid w:val="00617FC8"/>
    <w:rsid w:val="00621013"/>
    <w:rsid w:val="006213C3"/>
    <w:rsid w:val="00623ACA"/>
    <w:rsid w:val="00623C4E"/>
    <w:rsid w:val="006266C6"/>
    <w:rsid w:val="00630830"/>
    <w:rsid w:val="00630ED3"/>
    <w:rsid w:val="0063108A"/>
    <w:rsid w:val="00634FC2"/>
    <w:rsid w:val="00636644"/>
    <w:rsid w:val="00636C42"/>
    <w:rsid w:val="006415BA"/>
    <w:rsid w:val="00641685"/>
    <w:rsid w:val="0064264A"/>
    <w:rsid w:val="006438A3"/>
    <w:rsid w:val="00645B4A"/>
    <w:rsid w:val="006469C2"/>
    <w:rsid w:val="00650780"/>
    <w:rsid w:val="00652701"/>
    <w:rsid w:val="00654B05"/>
    <w:rsid w:val="00655E8D"/>
    <w:rsid w:val="00662E92"/>
    <w:rsid w:val="00663ADC"/>
    <w:rsid w:val="00664DC4"/>
    <w:rsid w:val="006657C1"/>
    <w:rsid w:val="0066737F"/>
    <w:rsid w:val="006701D2"/>
    <w:rsid w:val="00671207"/>
    <w:rsid w:val="00674848"/>
    <w:rsid w:val="0067529D"/>
    <w:rsid w:val="00675DEA"/>
    <w:rsid w:val="0068119B"/>
    <w:rsid w:val="00681412"/>
    <w:rsid w:val="006820DE"/>
    <w:rsid w:val="0068571E"/>
    <w:rsid w:val="0068629D"/>
    <w:rsid w:val="00687D5B"/>
    <w:rsid w:val="00690491"/>
    <w:rsid w:val="0069309A"/>
    <w:rsid w:val="00695A5A"/>
    <w:rsid w:val="00695DDA"/>
    <w:rsid w:val="006970AD"/>
    <w:rsid w:val="0069766F"/>
    <w:rsid w:val="00697CEA"/>
    <w:rsid w:val="006A1050"/>
    <w:rsid w:val="006A19C6"/>
    <w:rsid w:val="006A46B9"/>
    <w:rsid w:val="006A5695"/>
    <w:rsid w:val="006A5921"/>
    <w:rsid w:val="006A7712"/>
    <w:rsid w:val="006B26D9"/>
    <w:rsid w:val="006B6EDA"/>
    <w:rsid w:val="006B6FF9"/>
    <w:rsid w:val="006B75F6"/>
    <w:rsid w:val="006B7AA0"/>
    <w:rsid w:val="006C209B"/>
    <w:rsid w:val="006C2749"/>
    <w:rsid w:val="006C2C66"/>
    <w:rsid w:val="006C33EE"/>
    <w:rsid w:val="006C40F0"/>
    <w:rsid w:val="006C53B1"/>
    <w:rsid w:val="006C6D8E"/>
    <w:rsid w:val="006C7845"/>
    <w:rsid w:val="006D0797"/>
    <w:rsid w:val="006D31AC"/>
    <w:rsid w:val="006D345B"/>
    <w:rsid w:val="006D6073"/>
    <w:rsid w:val="006D6FE0"/>
    <w:rsid w:val="006E433C"/>
    <w:rsid w:val="006E4BDF"/>
    <w:rsid w:val="006E5C2A"/>
    <w:rsid w:val="006F1BFB"/>
    <w:rsid w:val="006F3EAB"/>
    <w:rsid w:val="00711355"/>
    <w:rsid w:val="00711FD1"/>
    <w:rsid w:val="00712A5E"/>
    <w:rsid w:val="007133A3"/>
    <w:rsid w:val="007135DF"/>
    <w:rsid w:val="00713C8F"/>
    <w:rsid w:val="00715368"/>
    <w:rsid w:val="00716097"/>
    <w:rsid w:val="007172E5"/>
    <w:rsid w:val="00720D20"/>
    <w:rsid w:val="007223A9"/>
    <w:rsid w:val="00722E4B"/>
    <w:rsid w:val="0072440D"/>
    <w:rsid w:val="00725E75"/>
    <w:rsid w:val="00727DBF"/>
    <w:rsid w:val="0073159E"/>
    <w:rsid w:val="00733735"/>
    <w:rsid w:val="007340A3"/>
    <w:rsid w:val="00741AB0"/>
    <w:rsid w:val="00742D92"/>
    <w:rsid w:val="007431AE"/>
    <w:rsid w:val="0074351F"/>
    <w:rsid w:val="007442CB"/>
    <w:rsid w:val="007467F0"/>
    <w:rsid w:val="0074688F"/>
    <w:rsid w:val="00747364"/>
    <w:rsid w:val="00750A99"/>
    <w:rsid w:val="00752E27"/>
    <w:rsid w:val="0075539C"/>
    <w:rsid w:val="007661D4"/>
    <w:rsid w:val="00766C86"/>
    <w:rsid w:val="00766C9C"/>
    <w:rsid w:val="00767434"/>
    <w:rsid w:val="0077174E"/>
    <w:rsid w:val="00772FAD"/>
    <w:rsid w:val="007736BB"/>
    <w:rsid w:val="00773FF4"/>
    <w:rsid w:val="00775AAA"/>
    <w:rsid w:val="00777241"/>
    <w:rsid w:val="00781C75"/>
    <w:rsid w:val="00781F89"/>
    <w:rsid w:val="00784CBF"/>
    <w:rsid w:val="00784EDD"/>
    <w:rsid w:val="00787EF8"/>
    <w:rsid w:val="00790D8A"/>
    <w:rsid w:val="00791065"/>
    <w:rsid w:val="007914DA"/>
    <w:rsid w:val="00792ADE"/>
    <w:rsid w:val="007930C0"/>
    <w:rsid w:val="0079680B"/>
    <w:rsid w:val="007A0A0C"/>
    <w:rsid w:val="007A21EB"/>
    <w:rsid w:val="007A2396"/>
    <w:rsid w:val="007A3648"/>
    <w:rsid w:val="007A6A48"/>
    <w:rsid w:val="007A7355"/>
    <w:rsid w:val="007A7E3A"/>
    <w:rsid w:val="007A7FB9"/>
    <w:rsid w:val="007B02B9"/>
    <w:rsid w:val="007B0DE8"/>
    <w:rsid w:val="007B2807"/>
    <w:rsid w:val="007B2843"/>
    <w:rsid w:val="007B3083"/>
    <w:rsid w:val="007B3EDE"/>
    <w:rsid w:val="007B4562"/>
    <w:rsid w:val="007B54CB"/>
    <w:rsid w:val="007C0F5C"/>
    <w:rsid w:val="007C109A"/>
    <w:rsid w:val="007C2986"/>
    <w:rsid w:val="007C330B"/>
    <w:rsid w:val="007C486B"/>
    <w:rsid w:val="007C4E16"/>
    <w:rsid w:val="007D1E09"/>
    <w:rsid w:val="007D3E53"/>
    <w:rsid w:val="007D52BA"/>
    <w:rsid w:val="007D5C44"/>
    <w:rsid w:val="007E37D9"/>
    <w:rsid w:val="007E5DEC"/>
    <w:rsid w:val="007E668C"/>
    <w:rsid w:val="007E7CA0"/>
    <w:rsid w:val="007F0B6E"/>
    <w:rsid w:val="007F3BAD"/>
    <w:rsid w:val="007F5FA7"/>
    <w:rsid w:val="007F6AAB"/>
    <w:rsid w:val="007F7E7E"/>
    <w:rsid w:val="00801165"/>
    <w:rsid w:val="008013DD"/>
    <w:rsid w:val="00802B7B"/>
    <w:rsid w:val="00803D45"/>
    <w:rsid w:val="0080626D"/>
    <w:rsid w:val="00813768"/>
    <w:rsid w:val="00814FEC"/>
    <w:rsid w:val="00816776"/>
    <w:rsid w:val="00817F02"/>
    <w:rsid w:val="00820D9A"/>
    <w:rsid w:val="0082135A"/>
    <w:rsid w:val="00823218"/>
    <w:rsid w:val="008233D2"/>
    <w:rsid w:val="008248DF"/>
    <w:rsid w:val="00825A01"/>
    <w:rsid w:val="008308CC"/>
    <w:rsid w:val="008326FB"/>
    <w:rsid w:val="00833818"/>
    <w:rsid w:val="0083382B"/>
    <w:rsid w:val="00833EFD"/>
    <w:rsid w:val="008373BC"/>
    <w:rsid w:val="00842BD5"/>
    <w:rsid w:val="008459D9"/>
    <w:rsid w:val="008470C6"/>
    <w:rsid w:val="00847671"/>
    <w:rsid w:val="00853FDC"/>
    <w:rsid w:val="008560BC"/>
    <w:rsid w:val="00856CD6"/>
    <w:rsid w:val="00857FFB"/>
    <w:rsid w:val="008606A9"/>
    <w:rsid w:val="00863CEC"/>
    <w:rsid w:val="00864442"/>
    <w:rsid w:val="00866902"/>
    <w:rsid w:val="00866C45"/>
    <w:rsid w:val="0086761D"/>
    <w:rsid w:val="0086774E"/>
    <w:rsid w:val="008700B8"/>
    <w:rsid w:val="00870EF0"/>
    <w:rsid w:val="0087459D"/>
    <w:rsid w:val="00874605"/>
    <w:rsid w:val="008756A7"/>
    <w:rsid w:val="00877077"/>
    <w:rsid w:val="00885AB3"/>
    <w:rsid w:val="00887AB1"/>
    <w:rsid w:val="00890D42"/>
    <w:rsid w:val="008911C1"/>
    <w:rsid w:val="008920BD"/>
    <w:rsid w:val="00892552"/>
    <w:rsid w:val="00892DA1"/>
    <w:rsid w:val="00894483"/>
    <w:rsid w:val="0089468C"/>
    <w:rsid w:val="008A3833"/>
    <w:rsid w:val="008A3E62"/>
    <w:rsid w:val="008A6C02"/>
    <w:rsid w:val="008A768B"/>
    <w:rsid w:val="008A7A98"/>
    <w:rsid w:val="008A7CF5"/>
    <w:rsid w:val="008B024B"/>
    <w:rsid w:val="008B1B0E"/>
    <w:rsid w:val="008B2026"/>
    <w:rsid w:val="008B30F3"/>
    <w:rsid w:val="008B514D"/>
    <w:rsid w:val="008C043E"/>
    <w:rsid w:val="008C18B6"/>
    <w:rsid w:val="008C3827"/>
    <w:rsid w:val="008C3FE2"/>
    <w:rsid w:val="008C4A80"/>
    <w:rsid w:val="008C4D73"/>
    <w:rsid w:val="008C7089"/>
    <w:rsid w:val="008C7752"/>
    <w:rsid w:val="008C7B68"/>
    <w:rsid w:val="008D0A5C"/>
    <w:rsid w:val="008D0FDE"/>
    <w:rsid w:val="008D10A4"/>
    <w:rsid w:val="008D1868"/>
    <w:rsid w:val="008D4EE0"/>
    <w:rsid w:val="008D5F48"/>
    <w:rsid w:val="008D5FEB"/>
    <w:rsid w:val="008D74C2"/>
    <w:rsid w:val="008D7C23"/>
    <w:rsid w:val="008E06EB"/>
    <w:rsid w:val="008E171B"/>
    <w:rsid w:val="008E3695"/>
    <w:rsid w:val="008E399E"/>
    <w:rsid w:val="008E3BFB"/>
    <w:rsid w:val="008E3F3A"/>
    <w:rsid w:val="008E4282"/>
    <w:rsid w:val="008E59A8"/>
    <w:rsid w:val="008E5E5C"/>
    <w:rsid w:val="008E7E49"/>
    <w:rsid w:val="008F09BA"/>
    <w:rsid w:val="008F6B6F"/>
    <w:rsid w:val="0090189E"/>
    <w:rsid w:val="00903483"/>
    <w:rsid w:val="009058F7"/>
    <w:rsid w:val="00907296"/>
    <w:rsid w:val="00907DEF"/>
    <w:rsid w:val="009123C9"/>
    <w:rsid w:val="00912C95"/>
    <w:rsid w:val="0091484C"/>
    <w:rsid w:val="00914A7A"/>
    <w:rsid w:val="00914D89"/>
    <w:rsid w:val="0091668A"/>
    <w:rsid w:val="009167D2"/>
    <w:rsid w:val="00917D3C"/>
    <w:rsid w:val="00921B01"/>
    <w:rsid w:val="00921F7C"/>
    <w:rsid w:val="00922E6B"/>
    <w:rsid w:val="00923460"/>
    <w:rsid w:val="0092742E"/>
    <w:rsid w:val="00927CBD"/>
    <w:rsid w:val="00931DF4"/>
    <w:rsid w:val="00932EDF"/>
    <w:rsid w:val="0093314A"/>
    <w:rsid w:val="00934B1D"/>
    <w:rsid w:val="00937118"/>
    <w:rsid w:val="00941FBB"/>
    <w:rsid w:val="00943304"/>
    <w:rsid w:val="00943CD5"/>
    <w:rsid w:val="009468A0"/>
    <w:rsid w:val="00946CA3"/>
    <w:rsid w:val="0094726E"/>
    <w:rsid w:val="00947A92"/>
    <w:rsid w:val="0095076A"/>
    <w:rsid w:val="0095084C"/>
    <w:rsid w:val="0095380A"/>
    <w:rsid w:val="009551E1"/>
    <w:rsid w:val="00957D67"/>
    <w:rsid w:val="00960191"/>
    <w:rsid w:val="00961DC9"/>
    <w:rsid w:val="00963916"/>
    <w:rsid w:val="00963E78"/>
    <w:rsid w:val="00963F23"/>
    <w:rsid w:val="0096631F"/>
    <w:rsid w:val="00967495"/>
    <w:rsid w:val="00967816"/>
    <w:rsid w:val="00970480"/>
    <w:rsid w:val="009712D7"/>
    <w:rsid w:val="00971ADC"/>
    <w:rsid w:val="0097495A"/>
    <w:rsid w:val="0097672F"/>
    <w:rsid w:val="00977C6F"/>
    <w:rsid w:val="009807B3"/>
    <w:rsid w:val="0098081E"/>
    <w:rsid w:val="00981FF0"/>
    <w:rsid w:val="00982982"/>
    <w:rsid w:val="00982C75"/>
    <w:rsid w:val="00983F90"/>
    <w:rsid w:val="009866DD"/>
    <w:rsid w:val="00990DBA"/>
    <w:rsid w:val="00991514"/>
    <w:rsid w:val="00992A18"/>
    <w:rsid w:val="0099334F"/>
    <w:rsid w:val="009933AF"/>
    <w:rsid w:val="00993598"/>
    <w:rsid w:val="00993D27"/>
    <w:rsid w:val="00993DD0"/>
    <w:rsid w:val="009A038D"/>
    <w:rsid w:val="009A1FBE"/>
    <w:rsid w:val="009A219B"/>
    <w:rsid w:val="009A320E"/>
    <w:rsid w:val="009A56A3"/>
    <w:rsid w:val="009A7A28"/>
    <w:rsid w:val="009B3F01"/>
    <w:rsid w:val="009C0854"/>
    <w:rsid w:val="009C1ED7"/>
    <w:rsid w:val="009C3B55"/>
    <w:rsid w:val="009C4088"/>
    <w:rsid w:val="009C40BC"/>
    <w:rsid w:val="009C5242"/>
    <w:rsid w:val="009C5EDE"/>
    <w:rsid w:val="009D1B23"/>
    <w:rsid w:val="009D3084"/>
    <w:rsid w:val="009D6199"/>
    <w:rsid w:val="009D6322"/>
    <w:rsid w:val="009D6636"/>
    <w:rsid w:val="009E1883"/>
    <w:rsid w:val="009E1A39"/>
    <w:rsid w:val="009E1B1F"/>
    <w:rsid w:val="009E5A13"/>
    <w:rsid w:val="009E5CCA"/>
    <w:rsid w:val="009E5D9E"/>
    <w:rsid w:val="009E7816"/>
    <w:rsid w:val="009F5F53"/>
    <w:rsid w:val="009F76AF"/>
    <w:rsid w:val="009F7CD8"/>
    <w:rsid w:val="00A00DBC"/>
    <w:rsid w:val="00A01379"/>
    <w:rsid w:val="00A03941"/>
    <w:rsid w:val="00A03F26"/>
    <w:rsid w:val="00A04365"/>
    <w:rsid w:val="00A07315"/>
    <w:rsid w:val="00A107E6"/>
    <w:rsid w:val="00A10C4A"/>
    <w:rsid w:val="00A14072"/>
    <w:rsid w:val="00A152B3"/>
    <w:rsid w:val="00A16520"/>
    <w:rsid w:val="00A200AA"/>
    <w:rsid w:val="00A20F02"/>
    <w:rsid w:val="00A23683"/>
    <w:rsid w:val="00A25B40"/>
    <w:rsid w:val="00A26977"/>
    <w:rsid w:val="00A27EB4"/>
    <w:rsid w:val="00A32983"/>
    <w:rsid w:val="00A353D4"/>
    <w:rsid w:val="00A366E1"/>
    <w:rsid w:val="00A441F9"/>
    <w:rsid w:val="00A46E48"/>
    <w:rsid w:val="00A47EAC"/>
    <w:rsid w:val="00A5022A"/>
    <w:rsid w:val="00A502AF"/>
    <w:rsid w:val="00A5270A"/>
    <w:rsid w:val="00A56402"/>
    <w:rsid w:val="00A5709C"/>
    <w:rsid w:val="00A60949"/>
    <w:rsid w:val="00A61B86"/>
    <w:rsid w:val="00A64BBF"/>
    <w:rsid w:val="00A64EE7"/>
    <w:rsid w:val="00A65875"/>
    <w:rsid w:val="00A66AE7"/>
    <w:rsid w:val="00A722FE"/>
    <w:rsid w:val="00A7243B"/>
    <w:rsid w:val="00A74623"/>
    <w:rsid w:val="00A746CF"/>
    <w:rsid w:val="00A74894"/>
    <w:rsid w:val="00A75180"/>
    <w:rsid w:val="00A76CEB"/>
    <w:rsid w:val="00A770E5"/>
    <w:rsid w:val="00A77BEC"/>
    <w:rsid w:val="00A80087"/>
    <w:rsid w:val="00A80573"/>
    <w:rsid w:val="00A80930"/>
    <w:rsid w:val="00A815E6"/>
    <w:rsid w:val="00A81893"/>
    <w:rsid w:val="00A825A9"/>
    <w:rsid w:val="00A83F52"/>
    <w:rsid w:val="00A86674"/>
    <w:rsid w:val="00A87045"/>
    <w:rsid w:val="00A875AF"/>
    <w:rsid w:val="00A8796F"/>
    <w:rsid w:val="00A91478"/>
    <w:rsid w:val="00A94166"/>
    <w:rsid w:val="00A97870"/>
    <w:rsid w:val="00A97EC1"/>
    <w:rsid w:val="00AA1DB8"/>
    <w:rsid w:val="00AA63B8"/>
    <w:rsid w:val="00AA6604"/>
    <w:rsid w:val="00AB243B"/>
    <w:rsid w:val="00AB2935"/>
    <w:rsid w:val="00AB32EF"/>
    <w:rsid w:val="00AB51C6"/>
    <w:rsid w:val="00AB5ECB"/>
    <w:rsid w:val="00AB79DD"/>
    <w:rsid w:val="00AB7E72"/>
    <w:rsid w:val="00AC1FB0"/>
    <w:rsid w:val="00AC2D8D"/>
    <w:rsid w:val="00AC3415"/>
    <w:rsid w:val="00AC38D6"/>
    <w:rsid w:val="00AC4D15"/>
    <w:rsid w:val="00AC53C6"/>
    <w:rsid w:val="00AC5728"/>
    <w:rsid w:val="00AC6226"/>
    <w:rsid w:val="00AC6502"/>
    <w:rsid w:val="00AD1C0A"/>
    <w:rsid w:val="00AD27F4"/>
    <w:rsid w:val="00AD461C"/>
    <w:rsid w:val="00AD4666"/>
    <w:rsid w:val="00AE0CF2"/>
    <w:rsid w:val="00AE14C8"/>
    <w:rsid w:val="00AE1A04"/>
    <w:rsid w:val="00AE203D"/>
    <w:rsid w:val="00AE382B"/>
    <w:rsid w:val="00AE52B0"/>
    <w:rsid w:val="00AE77F3"/>
    <w:rsid w:val="00AF3A48"/>
    <w:rsid w:val="00AF3EA8"/>
    <w:rsid w:val="00AF6FA1"/>
    <w:rsid w:val="00B00A48"/>
    <w:rsid w:val="00B01FB6"/>
    <w:rsid w:val="00B02684"/>
    <w:rsid w:val="00B04B77"/>
    <w:rsid w:val="00B060AD"/>
    <w:rsid w:val="00B11FE5"/>
    <w:rsid w:val="00B123D5"/>
    <w:rsid w:val="00B1301B"/>
    <w:rsid w:val="00B2085E"/>
    <w:rsid w:val="00B213DD"/>
    <w:rsid w:val="00B2207E"/>
    <w:rsid w:val="00B226B1"/>
    <w:rsid w:val="00B23F60"/>
    <w:rsid w:val="00B25219"/>
    <w:rsid w:val="00B25A31"/>
    <w:rsid w:val="00B26495"/>
    <w:rsid w:val="00B264C0"/>
    <w:rsid w:val="00B3135B"/>
    <w:rsid w:val="00B33C17"/>
    <w:rsid w:val="00B3522D"/>
    <w:rsid w:val="00B36701"/>
    <w:rsid w:val="00B4013A"/>
    <w:rsid w:val="00B416BF"/>
    <w:rsid w:val="00B42206"/>
    <w:rsid w:val="00B42987"/>
    <w:rsid w:val="00B457AD"/>
    <w:rsid w:val="00B46778"/>
    <w:rsid w:val="00B46785"/>
    <w:rsid w:val="00B4725A"/>
    <w:rsid w:val="00B507AE"/>
    <w:rsid w:val="00B50C09"/>
    <w:rsid w:val="00B50F56"/>
    <w:rsid w:val="00B51247"/>
    <w:rsid w:val="00B52545"/>
    <w:rsid w:val="00B551A1"/>
    <w:rsid w:val="00B55CDB"/>
    <w:rsid w:val="00B566EA"/>
    <w:rsid w:val="00B575B3"/>
    <w:rsid w:val="00B602F4"/>
    <w:rsid w:val="00B606E3"/>
    <w:rsid w:val="00B613C2"/>
    <w:rsid w:val="00B63FE8"/>
    <w:rsid w:val="00B64155"/>
    <w:rsid w:val="00B64F0A"/>
    <w:rsid w:val="00B665B1"/>
    <w:rsid w:val="00B66D4B"/>
    <w:rsid w:val="00B708FA"/>
    <w:rsid w:val="00B70BF8"/>
    <w:rsid w:val="00B729B0"/>
    <w:rsid w:val="00B73FB8"/>
    <w:rsid w:val="00B750E8"/>
    <w:rsid w:val="00B772AC"/>
    <w:rsid w:val="00B77AA8"/>
    <w:rsid w:val="00B77C8A"/>
    <w:rsid w:val="00B80450"/>
    <w:rsid w:val="00B8061C"/>
    <w:rsid w:val="00B8171B"/>
    <w:rsid w:val="00B84351"/>
    <w:rsid w:val="00B85CF3"/>
    <w:rsid w:val="00B85FE8"/>
    <w:rsid w:val="00B86225"/>
    <w:rsid w:val="00B92BD8"/>
    <w:rsid w:val="00B967E9"/>
    <w:rsid w:val="00BA135D"/>
    <w:rsid w:val="00BA278B"/>
    <w:rsid w:val="00BA2BEB"/>
    <w:rsid w:val="00BA371E"/>
    <w:rsid w:val="00BA3950"/>
    <w:rsid w:val="00BA43BD"/>
    <w:rsid w:val="00BA4F22"/>
    <w:rsid w:val="00BB23C8"/>
    <w:rsid w:val="00BB37A5"/>
    <w:rsid w:val="00BB6EFC"/>
    <w:rsid w:val="00BC2993"/>
    <w:rsid w:val="00BC524E"/>
    <w:rsid w:val="00BC67C6"/>
    <w:rsid w:val="00BC6973"/>
    <w:rsid w:val="00BD36CD"/>
    <w:rsid w:val="00BD4A23"/>
    <w:rsid w:val="00BD52DE"/>
    <w:rsid w:val="00BD67E7"/>
    <w:rsid w:val="00BD6842"/>
    <w:rsid w:val="00BD74AA"/>
    <w:rsid w:val="00BE1DF9"/>
    <w:rsid w:val="00BE1F45"/>
    <w:rsid w:val="00BE249C"/>
    <w:rsid w:val="00BE4DAB"/>
    <w:rsid w:val="00BE71A7"/>
    <w:rsid w:val="00BE7E50"/>
    <w:rsid w:val="00BF0437"/>
    <w:rsid w:val="00BF05AB"/>
    <w:rsid w:val="00BF1157"/>
    <w:rsid w:val="00BF127C"/>
    <w:rsid w:val="00BF1E36"/>
    <w:rsid w:val="00BF243B"/>
    <w:rsid w:val="00BF2914"/>
    <w:rsid w:val="00BF4394"/>
    <w:rsid w:val="00BF4472"/>
    <w:rsid w:val="00BF4A94"/>
    <w:rsid w:val="00BF5BA7"/>
    <w:rsid w:val="00BF6F62"/>
    <w:rsid w:val="00BF7A18"/>
    <w:rsid w:val="00C01A3D"/>
    <w:rsid w:val="00C02AFA"/>
    <w:rsid w:val="00C03296"/>
    <w:rsid w:val="00C03DD0"/>
    <w:rsid w:val="00C0597D"/>
    <w:rsid w:val="00C1015F"/>
    <w:rsid w:val="00C101EF"/>
    <w:rsid w:val="00C124E8"/>
    <w:rsid w:val="00C12F0B"/>
    <w:rsid w:val="00C14916"/>
    <w:rsid w:val="00C16B98"/>
    <w:rsid w:val="00C16CA5"/>
    <w:rsid w:val="00C172E8"/>
    <w:rsid w:val="00C1777A"/>
    <w:rsid w:val="00C201CF"/>
    <w:rsid w:val="00C208BC"/>
    <w:rsid w:val="00C21468"/>
    <w:rsid w:val="00C214D0"/>
    <w:rsid w:val="00C23432"/>
    <w:rsid w:val="00C23991"/>
    <w:rsid w:val="00C25A90"/>
    <w:rsid w:val="00C25C08"/>
    <w:rsid w:val="00C269AC"/>
    <w:rsid w:val="00C30088"/>
    <w:rsid w:val="00C31964"/>
    <w:rsid w:val="00C34596"/>
    <w:rsid w:val="00C3683A"/>
    <w:rsid w:val="00C40317"/>
    <w:rsid w:val="00C41F6C"/>
    <w:rsid w:val="00C427D8"/>
    <w:rsid w:val="00C44186"/>
    <w:rsid w:val="00C44CF9"/>
    <w:rsid w:val="00C4500A"/>
    <w:rsid w:val="00C50FE0"/>
    <w:rsid w:val="00C5117B"/>
    <w:rsid w:val="00C51932"/>
    <w:rsid w:val="00C53A33"/>
    <w:rsid w:val="00C54154"/>
    <w:rsid w:val="00C549D6"/>
    <w:rsid w:val="00C54E3D"/>
    <w:rsid w:val="00C56E58"/>
    <w:rsid w:val="00C61F7C"/>
    <w:rsid w:val="00C638F6"/>
    <w:rsid w:val="00C63DDB"/>
    <w:rsid w:val="00C64471"/>
    <w:rsid w:val="00C65855"/>
    <w:rsid w:val="00C65905"/>
    <w:rsid w:val="00C66446"/>
    <w:rsid w:val="00C668C2"/>
    <w:rsid w:val="00C671D9"/>
    <w:rsid w:val="00C6756D"/>
    <w:rsid w:val="00C71BE5"/>
    <w:rsid w:val="00C736A8"/>
    <w:rsid w:val="00C76089"/>
    <w:rsid w:val="00C80384"/>
    <w:rsid w:val="00C807DC"/>
    <w:rsid w:val="00C80A35"/>
    <w:rsid w:val="00C829E2"/>
    <w:rsid w:val="00C8326A"/>
    <w:rsid w:val="00C85420"/>
    <w:rsid w:val="00C864A1"/>
    <w:rsid w:val="00C86A06"/>
    <w:rsid w:val="00C87E22"/>
    <w:rsid w:val="00C90FF4"/>
    <w:rsid w:val="00C9128B"/>
    <w:rsid w:val="00C91342"/>
    <w:rsid w:val="00C93AA9"/>
    <w:rsid w:val="00C94978"/>
    <w:rsid w:val="00C94C73"/>
    <w:rsid w:val="00C95674"/>
    <w:rsid w:val="00C97343"/>
    <w:rsid w:val="00CA1212"/>
    <w:rsid w:val="00CA1AED"/>
    <w:rsid w:val="00CA22BD"/>
    <w:rsid w:val="00CA485A"/>
    <w:rsid w:val="00CA4A6F"/>
    <w:rsid w:val="00CA6713"/>
    <w:rsid w:val="00CB0033"/>
    <w:rsid w:val="00CB0867"/>
    <w:rsid w:val="00CB2292"/>
    <w:rsid w:val="00CB29B5"/>
    <w:rsid w:val="00CB500A"/>
    <w:rsid w:val="00CB5286"/>
    <w:rsid w:val="00CB56A2"/>
    <w:rsid w:val="00CC21F7"/>
    <w:rsid w:val="00CC281C"/>
    <w:rsid w:val="00CC4677"/>
    <w:rsid w:val="00CC55F3"/>
    <w:rsid w:val="00CC61E8"/>
    <w:rsid w:val="00CC6D94"/>
    <w:rsid w:val="00CC79C9"/>
    <w:rsid w:val="00CC7B9B"/>
    <w:rsid w:val="00CD05F8"/>
    <w:rsid w:val="00CD1388"/>
    <w:rsid w:val="00CD688B"/>
    <w:rsid w:val="00CE039F"/>
    <w:rsid w:val="00CE078C"/>
    <w:rsid w:val="00CE14B0"/>
    <w:rsid w:val="00CE2B55"/>
    <w:rsid w:val="00CE351C"/>
    <w:rsid w:val="00CE3AE4"/>
    <w:rsid w:val="00CE3E3F"/>
    <w:rsid w:val="00CE442A"/>
    <w:rsid w:val="00CE5AB0"/>
    <w:rsid w:val="00CE6760"/>
    <w:rsid w:val="00CE7310"/>
    <w:rsid w:val="00CF1F69"/>
    <w:rsid w:val="00CF38E3"/>
    <w:rsid w:val="00CF4B1D"/>
    <w:rsid w:val="00CF6460"/>
    <w:rsid w:val="00CF6824"/>
    <w:rsid w:val="00D019E4"/>
    <w:rsid w:val="00D026D7"/>
    <w:rsid w:val="00D04B1D"/>
    <w:rsid w:val="00D07326"/>
    <w:rsid w:val="00D10066"/>
    <w:rsid w:val="00D12652"/>
    <w:rsid w:val="00D1506F"/>
    <w:rsid w:val="00D16367"/>
    <w:rsid w:val="00D16877"/>
    <w:rsid w:val="00D16DFA"/>
    <w:rsid w:val="00D2152A"/>
    <w:rsid w:val="00D216ED"/>
    <w:rsid w:val="00D22C3F"/>
    <w:rsid w:val="00D248E5"/>
    <w:rsid w:val="00D324E2"/>
    <w:rsid w:val="00D32CFC"/>
    <w:rsid w:val="00D33741"/>
    <w:rsid w:val="00D36172"/>
    <w:rsid w:val="00D364A2"/>
    <w:rsid w:val="00D36927"/>
    <w:rsid w:val="00D3757A"/>
    <w:rsid w:val="00D41243"/>
    <w:rsid w:val="00D41DF2"/>
    <w:rsid w:val="00D427B8"/>
    <w:rsid w:val="00D43634"/>
    <w:rsid w:val="00D45185"/>
    <w:rsid w:val="00D4575F"/>
    <w:rsid w:val="00D5016D"/>
    <w:rsid w:val="00D52C1C"/>
    <w:rsid w:val="00D54F46"/>
    <w:rsid w:val="00D5520C"/>
    <w:rsid w:val="00D5530B"/>
    <w:rsid w:val="00D56CD7"/>
    <w:rsid w:val="00D575C5"/>
    <w:rsid w:val="00D57974"/>
    <w:rsid w:val="00D609AB"/>
    <w:rsid w:val="00D63866"/>
    <w:rsid w:val="00D6492C"/>
    <w:rsid w:val="00D657D3"/>
    <w:rsid w:val="00D65884"/>
    <w:rsid w:val="00D65C38"/>
    <w:rsid w:val="00D732AC"/>
    <w:rsid w:val="00D73721"/>
    <w:rsid w:val="00D7457A"/>
    <w:rsid w:val="00D74D3C"/>
    <w:rsid w:val="00D74E9A"/>
    <w:rsid w:val="00D75672"/>
    <w:rsid w:val="00D75DEB"/>
    <w:rsid w:val="00D80D78"/>
    <w:rsid w:val="00D832A3"/>
    <w:rsid w:val="00D83D7B"/>
    <w:rsid w:val="00D863A3"/>
    <w:rsid w:val="00D864D8"/>
    <w:rsid w:val="00D9049E"/>
    <w:rsid w:val="00D905D7"/>
    <w:rsid w:val="00D91A63"/>
    <w:rsid w:val="00D94058"/>
    <w:rsid w:val="00D9694A"/>
    <w:rsid w:val="00DA03D5"/>
    <w:rsid w:val="00DA03F9"/>
    <w:rsid w:val="00DA21D1"/>
    <w:rsid w:val="00DA3BFB"/>
    <w:rsid w:val="00DA66A2"/>
    <w:rsid w:val="00DA6E11"/>
    <w:rsid w:val="00DA7177"/>
    <w:rsid w:val="00DA71F7"/>
    <w:rsid w:val="00DA7B69"/>
    <w:rsid w:val="00DB0E65"/>
    <w:rsid w:val="00DB285F"/>
    <w:rsid w:val="00DB53C6"/>
    <w:rsid w:val="00DC0BDB"/>
    <w:rsid w:val="00DC201C"/>
    <w:rsid w:val="00DC2E9B"/>
    <w:rsid w:val="00DC47A1"/>
    <w:rsid w:val="00DD0D57"/>
    <w:rsid w:val="00DD44C7"/>
    <w:rsid w:val="00DD60A3"/>
    <w:rsid w:val="00DD7524"/>
    <w:rsid w:val="00DE0199"/>
    <w:rsid w:val="00DE12CC"/>
    <w:rsid w:val="00DE2707"/>
    <w:rsid w:val="00DF0918"/>
    <w:rsid w:val="00DF0B26"/>
    <w:rsid w:val="00DF1CFB"/>
    <w:rsid w:val="00DF2BF4"/>
    <w:rsid w:val="00DF3C4B"/>
    <w:rsid w:val="00DF6F30"/>
    <w:rsid w:val="00DF718B"/>
    <w:rsid w:val="00E04892"/>
    <w:rsid w:val="00E04FB3"/>
    <w:rsid w:val="00E053FE"/>
    <w:rsid w:val="00E061A2"/>
    <w:rsid w:val="00E076EC"/>
    <w:rsid w:val="00E1508D"/>
    <w:rsid w:val="00E166C4"/>
    <w:rsid w:val="00E16731"/>
    <w:rsid w:val="00E1734E"/>
    <w:rsid w:val="00E177E0"/>
    <w:rsid w:val="00E2101D"/>
    <w:rsid w:val="00E22323"/>
    <w:rsid w:val="00E26647"/>
    <w:rsid w:val="00E27FFE"/>
    <w:rsid w:val="00E313D9"/>
    <w:rsid w:val="00E33783"/>
    <w:rsid w:val="00E33B5E"/>
    <w:rsid w:val="00E34519"/>
    <w:rsid w:val="00E35BFF"/>
    <w:rsid w:val="00E368F3"/>
    <w:rsid w:val="00E36D8C"/>
    <w:rsid w:val="00E371DF"/>
    <w:rsid w:val="00E40428"/>
    <w:rsid w:val="00E41B5A"/>
    <w:rsid w:val="00E4207F"/>
    <w:rsid w:val="00E427FD"/>
    <w:rsid w:val="00E4332B"/>
    <w:rsid w:val="00E43EE3"/>
    <w:rsid w:val="00E45E60"/>
    <w:rsid w:val="00E477A3"/>
    <w:rsid w:val="00E47C9B"/>
    <w:rsid w:val="00E51323"/>
    <w:rsid w:val="00E51A36"/>
    <w:rsid w:val="00E5254A"/>
    <w:rsid w:val="00E54763"/>
    <w:rsid w:val="00E563A4"/>
    <w:rsid w:val="00E60395"/>
    <w:rsid w:val="00E60FE1"/>
    <w:rsid w:val="00E610A0"/>
    <w:rsid w:val="00E6190D"/>
    <w:rsid w:val="00E6197E"/>
    <w:rsid w:val="00E629D5"/>
    <w:rsid w:val="00E62ACB"/>
    <w:rsid w:val="00E6460D"/>
    <w:rsid w:val="00E64815"/>
    <w:rsid w:val="00E66806"/>
    <w:rsid w:val="00E66F90"/>
    <w:rsid w:val="00E671D1"/>
    <w:rsid w:val="00E70C4F"/>
    <w:rsid w:val="00E71093"/>
    <w:rsid w:val="00E71140"/>
    <w:rsid w:val="00E71347"/>
    <w:rsid w:val="00E740C1"/>
    <w:rsid w:val="00E74DBD"/>
    <w:rsid w:val="00E7556E"/>
    <w:rsid w:val="00E75F73"/>
    <w:rsid w:val="00E76E82"/>
    <w:rsid w:val="00E77C41"/>
    <w:rsid w:val="00E8098F"/>
    <w:rsid w:val="00E8160B"/>
    <w:rsid w:val="00E8214A"/>
    <w:rsid w:val="00E8330F"/>
    <w:rsid w:val="00E86B5E"/>
    <w:rsid w:val="00E87DEC"/>
    <w:rsid w:val="00E90B01"/>
    <w:rsid w:val="00E90FA4"/>
    <w:rsid w:val="00E9137C"/>
    <w:rsid w:val="00E91C5C"/>
    <w:rsid w:val="00E92A90"/>
    <w:rsid w:val="00EA20BC"/>
    <w:rsid w:val="00EA38F6"/>
    <w:rsid w:val="00EA56A3"/>
    <w:rsid w:val="00EA5D1B"/>
    <w:rsid w:val="00EA6B4E"/>
    <w:rsid w:val="00EA6C97"/>
    <w:rsid w:val="00EA6F84"/>
    <w:rsid w:val="00EA7B9E"/>
    <w:rsid w:val="00EB222D"/>
    <w:rsid w:val="00EB3D28"/>
    <w:rsid w:val="00EC2FB6"/>
    <w:rsid w:val="00EC3548"/>
    <w:rsid w:val="00EC3DD2"/>
    <w:rsid w:val="00ED04E9"/>
    <w:rsid w:val="00ED6B3C"/>
    <w:rsid w:val="00ED7264"/>
    <w:rsid w:val="00EE0EE7"/>
    <w:rsid w:val="00EE11E9"/>
    <w:rsid w:val="00EE2E21"/>
    <w:rsid w:val="00EE36F9"/>
    <w:rsid w:val="00EE3952"/>
    <w:rsid w:val="00EE3F4D"/>
    <w:rsid w:val="00EE7DB5"/>
    <w:rsid w:val="00EF004B"/>
    <w:rsid w:val="00EF0311"/>
    <w:rsid w:val="00EF16B0"/>
    <w:rsid w:val="00EF1A23"/>
    <w:rsid w:val="00EF3594"/>
    <w:rsid w:val="00EF614E"/>
    <w:rsid w:val="00EF785C"/>
    <w:rsid w:val="00EF7BCE"/>
    <w:rsid w:val="00EF7DA0"/>
    <w:rsid w:val="00F006AA"/>
    <w:rsid w:val="00F006F8"/>
    <w:rsid w:val="00F02053"/>
    <w:rsid w:val="00F03140"/>
    <w:rsid w:val="00F05D57"/>
    <w:rsid w:val="00F06FAE"/>
    <w:rsid w:val="00F07C0F"/>
    <w:rsid w:val="00F11C08"/>
    <w:rsid w:val="00F14EDD"/>
    <w:rsid w:val="00F162DA"/>
    <w:rsid w:val="00F21E1B"/>
    <w:rsid w:val="00F2309D"/>
    <w:rsid w:val="00F238FF"/>
    <w:rsid w:val="00F24121"/>
    <w:rsid w:val="00F242DE"/>
    <w:rsid w:val="00F2445E"/>
    <w:rsid w:val="00F25508"/>
    <w:rsid w:val="00F27FDE"/>
    <w:rsid w:val="00F305ED"/>
    <w:rsid w:val="00F327E9"/>
    <w:rsid w:val="00F3335D"/>
    <w:rsid w:val="00F35923"/>
    <w:rsid w:val="00F36009"/>
    <w:rsid w:val="00F416CD"/>
    <w:rsid w:val="00F419C7"/>
    <w:rsid w:val="00F41D2D"/>
    <w:rsid w:val="00F44164"/>
    <w:rsid w:val="00F45BF1"/>
    <w:rsid w:val="00F46121"/>
    <w:rsid w:val="00F47F89"/>
    <w:rsid w:val="00F51BC0"/>
    <w:rsid w:val="00F53FB9"/>
    <w:rsid w:val="00F55FC2"/>
    <w:rsid w:val="00F6193C"/>
    <w:rsid w:val="00F63365"/>
    <w:rsid w:val="00F654AA"/>
    <w:rsid w:val="00F65500"/>
    <w:rsid w:val="00F66D95"/>
    <w:rsid w:val="00F720F2"/>
    <w:rsid w:val="00F73616"/>
    <w:rsid w:val="00F73737"/>
    <w:rsid w:val="00F73AB0"/>
    <w:rsid w:val="00F73DD8"/>
    <w:rsid w:val="00F74CF0"/>
    <w:rsid w:val="00F76A15"/>
    <w:rsid w:val="00F76BB4"/>
    <w:rsid w:val="00F76C7A"/>
    <w:rsid w:val="00F77C11"/>
    <w:rsid w:val="00F81164"/>
    <w:rsid w:val="00F8202B"/>
    <w:rsid w:val="00F82836"/>
    <w:rsid w:val="00F870E8"/>
    <w:rsid w:val="00F87204"/>
    <w:rsid w:val="00F90352"/>
    <w:rsid w:val="00F91FC8"/>
    <w:rsid w:val="00F92468"/>
    <w:rsid w:val="00FA0BDC"/>
    <w:rsid w:val="00FA1CA7"/>
    <w:rsid w:val="00FA40C9"/>
    <w:rsid w:val="00FA46F1"/>
    <w:rsid w:val="00FB028A"/>
    <w:rsid w:val="00FB060B"/>
    <w:rsid w:val="00FB0C43"/>
    <w:rsid w:val="00FB11D4"/>
    <w:rsid w:val="00FB2599"/>
    <w:rsid w:val="00FB3BD8"/>
    <w:rsid w:val="00FB5093"/>
    <w:rsid w:val="00FB5A19"/>
    <w:rsid w:val="00FB7679"/>
    <w:rsid w:val="00FC014D"/>
    <w:rsid w:val="00FC4063"/>
    <w:rsid w:val="00FD0989"/>
    <w:rsid w:val="00FD0C53"/>
    <w:rsid w:val="00FD575C"/>
    <w:rsid w:val="00FD677D"/>
    <w:rsid w:val="00FD74B5"/>
    <w:rsid w:val="00FD7FCD"/>
    <w:rsid w:val="00FE1321"/>
    <w:rsid w:val="00FE1FCD"/>
    <w:rsid w:val="00FE2AB7"/>
    <w:rsid w:val="00FE4AC9"/>
    <w:rsid w:val="00FF0F2D"/>
    <w:rsid w:val="00FF1B2F"/>
    <w:rsid w:val="00FF312E"/>
    <w:rsid w:val="00FF3FB1"/>
    <w:rsid w:val="00FF4E9B"/>
    <w:rsid w:val="00FF500C"/>
    <w:rsid w:val="00FF5407"/>
    <w:rsid w:val="00FF606A"/>
    <w:rsid w:val="00FF75FE"/>
    <w:rsid w:val="00FF783D"/>
    <w:rsid w:val="FC9F7753"/>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9" w:semiHidden="0" w:name="heading 1"/>
    <w:lsdException w:uiPriority="9" w:semiHidden="0" w:name="heading 2"/>
    <w:lsdException w:uiPriority="9" w:semiHidden="0" w:name="heading 3"/>
    <w:lsdException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99" w:semiHidden="0" w:name="annotation text"/>
    <w:lsdException w:unhideWhenUsed="0" w:uiPriority="0" w:semiHidden="0" w:name="header"/>
    <w:lsdException w:unhideWhenUsed="0" w:uiPriority="0" w:semiHidden="0" w:name="footer"/>
    <w:lsdException w:unhideWhenUsed="0" w:uiPriority="0" w:semiHidden="0" w:name="index heading"/>
    <w:lsdException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unhideWhenUsed="0" w:uiPriority="22" w:semiHidden="0" w:name="Strong"/>
    <w:lsdException w:unhideWhenUsed="0" w:uiPriority="2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2" w:lineRule="auto"/>
      <w:ind w:firstLine="200" w:firstLineChars="200"/>
      <w:jc w:val="both"/>
    </w:pPr>
    <w:rPr>
      <w:rFonts w:ascii="Times New Roman" w:hAnsi="Times New Roman"/>
      <w:sz w:val="18"/>
      <w:szCs w:val="24"/>
      <w:lang w:val="en-US" w:eastAsia="zh-CN" w:bidi="ar-SA"/>
    </w:rPr>
  </w:style>
  <w:style w:type="paragraph" w:styleId="2">
    <w:name w:val="heading 1"/>
    <w:basedOn w:val="1"/>
    <w:next w:val="1"/>
    <w:link w:val="28"/>
    <w:uiPriority w:val="9"/>
    <w:pPr>
      <w:numPr>
        <w:ilvl w:val="0"/>
        <w:numId w:val="1"/>
      </w:numPr>
      <w:outlineLvl w:val="0"/>
    </w:pPr>
  </w:style>
  <w:style w:type="paragraph" w:styleId="3">
    <w:name w:val="heading 2"/>
    <w:basedOn w:val="1"/>
    <w:next w:val="1"/>
    <w:link w:val="29"/>
    <w:unhideWhenUsed/>
    <w:uiPriority w:val="9"/>
    <w:pPr>
      <w:keepNext/>
      <w:spacing w:before="240" w:after="60"/>
      <w:ind w:firstLine="0"/>
      <w:outlineLvl w:val="1"/>
    </w:pPr>
    <w:rPr>
      <w:rFonts w:ascii="Cambria" w:hAnsi="Cambria" w:eastAsia="宋体"/>
      <w:b/>
      <w:bCs/>
      <w:i/>
      <w:iCs/>
      <w:sz w:val="28"/>
      <w:szCs w:val="28"/>
    </w:rPr>
  </w:style>
  <w:style w:type="paragraph" w:styleId="4">
    <w:name w:val="heading 3"/>
    <w:basedOn w:val="1"/>
    <w:next w:val="1"/>
    <w:link w:val="30"/>
    <w:unhideWhenUsed/>
    <w:uiPriority w:val="9"/>
    <w:pPr>
      <w:keepNext/>
      <w:spacing w:before="240" w:after="60"/>
      <w:ind w:firstLine="0"/>
      <w:outlineLvl w:val="2"/>
    </w:pPr>
    <w:rPr>
      <w:rFonts w:ascii="Cambria" w:hAnsi="Cambria"/>
      <w:b/>
      <w:bCs/>
      <w:sz w:val="26"/>
      <w:szCs w:val="26"/>
    </w:rPr>
  </w:style>
  <w:style w:type="paragraph" w:styleId="5">
    <w:name w:val="heading 4"/>
    <w:basedOn w:val="1"/>
    <w:next w:val="1"/>
    <w:link w:val="31"/>
    <w:unhideWhenUsed/>
    <w:uiPriority w:val="9"/>
    <w:pPr>
      <w:keepNext/>
      <w:spacing w:before="240" w:after="60"/>
      <w:ind w:firstLine="0"/>
      <w:outlineLvl w:val="3"/>
    </w:pPr>
    <w:rPr>
      <w:rFonts w:ascii="Calibri" w:hAnsi="Calibri"/>
      <w:b/>
      <w:bCs/>
      <w:sz w:val="28"/>
      <w:szCs w:val="28"/>
    </w:rPr>
  </w:style>
  <w:style w:type="paragraph" w:styleId="6">
    <w:name w:val="heading 5"/>
    <w:basedOn w:val="1"/>
    <w:next w:val="1"/>
    <w:link w:val="96"/>
    <w:semiHidden/>
    <w:unhideWhenUsed/>
    <w:qFormat/>
    <w:uiPriority w:val="9"/>
    <w:pPr>
      <w:spacing w:before="240" w:after="60"/>
      <w:outlineLvl w:val="4"/>
    </w:pPr>
    <w:rPr>
      <w:rFonts w:ascii="Calibri" w:hAnsi="Calibri"/>
      <w:b/>
      <w:bCs/>
      <w:i/>
      <w:iCs/>
      <w:sz w:val="26"/>
      <w:szCs w:val="26"/>
    </w:rPr>
  </w:style>
  <w:style w:type="paragraph" w:styleId="7">
    <w:name w:val="heading 6"/>
    <w:basedOn w:val="1"/>
    <w:next w:val="1"/>
    <w:link w:val="97"/>
    <w:semiHidden/>
    <w:unhideWhenUsed/>
    <w:qFormat/>
    <w:uiPriority w:val="9"/>
    <w:pPr>
      <w:spacing w:before="240" w:after="60"/>
      <w:outlineLvl w:val="5"/>
    </w:pPr>
    <w:rPr>
      <w:rFonts w:ascii="Calibri" w:hAnsi="Calibri"/>
      <w:b/>
      <w:bCs/>
      <w:sz w:val="20"/>
      <w:szCs w:val="20"/>
    </w:rPr>
  </w:style>
  <w:style w:type="paragraph" w:styleId="8">
    <w:name w:val="heading 7"/>
    <w:basedOn w:val="1"/>
    <w:next w:val="1"/>
    <w:link w:val="98"/>
    <w:semiHidden/>
    <w:unhideWhenUsed/>
    <w:qFormat/>
    <w:uiPriority w:val="9"/>
    <w:pPr>
      <w:spacing w:before="240" w:after="60"/>
      <w:outlineLvl w:val="6"/>
    </w:pPr>
    <w:rPr>
      <w:rFonts w:ascii="Calibri" w:hAnsi="Calibri"/>
      <w:sz w:val="24"/>
    </w:rPr>
  </w:style>
  <w:style w:type="paragraph" w:styleId="9">
    <w:name w:val="heading 8"/>
    <w:basedOn w:val="1"/>
    <w:next w:val="1"/>
    <w:link w:val="99"/>
    <w:semiHidden/>
    <w:unhideWhenUsed/>
    <w:qFormat/>
    <w:uiPriority w:val="9"/>
    <w:pPr>
      <w:spacing w:before="240" w:after="60"/>
      <w:outlineLvl w:val="7"/>
    </w:pPr>
    <w:rPr>
      <w:rFonts w:ascii="Calibri" w:hAnsi="Calibri"/>
      <w:i/>
      <w:iCs/>
      <w:sz w:val="24"/>
    </w:rPr>
  </w:style>
  <w:style w:type="paragraph" w:styleId="10">
    <w:name w:val="heading 9"/>
    <w:basedOn w:val="1"/>
    <w:next w:val="1"/>
    <w:link w:val="100"/>
    <w:semiHidden/>
    <w:unhideWhenUsed/>
    <w:qFormat/>
    <w:uiPriority w:val="9"/>
    <w:pPr>
      <w:spacing w:before="240" w:after="60"/>
      <w:outlineLvl w:val="8"/>
    </w:pPr>
    <w:rPr>
      <w:rFonts w:ascii="Cambria" w:hAnsi="Cambria"/>
      <w:sz w:val="20"/>
      <w:szCs w:val="20"/>
    </w:rPr>
  </w:style>
  <w:style w:type="character" w:default="1" w:styleId="23">
    <w:name w:val="Default Paragraph Font"/>
    <w:uiPriority w:val="0"/>
  </w:style>
  <w:style w:type="table" w:default="1" w:styleId="18">
    <w:name w:val="Normal Table"/>
    <w:semiHidden/>
    <w:uiPriority w:val="0"/>
    <w:tblPr>
      <w:tblStyle w:val="18"/>
      <w:tblCellMar>
        <w:top w:w="0" w:type="dxa"/>
        <w:left w:w="108" w:type="dxa"/>
        <w:bottom w:w="0" w:type="dxa"/>
        <w:right w:w="108" w:type="dxa"/>
      </w:tblCellMar>
    </w:tblPr>
    <w:trPr>
      <w:wBefore w:w="0" w:type="dxa"/>
    </w:trPr>
  </w:style>
  <w:style w:type="paragraph" w:styleId="11">
    <w:name w:val="annotation text"/>
    <w:basedOn w:val="1"/>
    <w:link w:val="44"/>
    <w:qFormat/>
    <w:uiPriority w:val="99"/>
    <w:pPr>
      <w:widowControl w:val="0"/>
      <w:ind w:firstLine="0"/>
      <w:jc w:val="left"/>
    </w:pPr>
  </w:style>
  <w:style w:type="paragraph" w:styleId="12">
    <w:name w:val="Date"/>
    <w:basedOn w:val="1"/>
    <w:next w:val="1"/>
    <w:link w:val="70"/>
    <w:uiPriority w:val="0"/>
    <w:pPr>
      <w:ind w:left="100" w:leftChars="2500"/>
    </w:pPr>
  </w:style>
  <w:style w:type="paragraph" w:styleId="13">
    <w:name w:val="Balloon Text"/>
    <w:basedOn w:val="11"/>
    <w:link w:val="41"/>
    <w:uiPriority w:val="0"/>
    <w:pPr>
      <w:widowControl w:val="0"/>
      <w:spacing w:line="240" w:lineRule="auto"/>
      <w:ind w:firstLine="0"/>
      <w:jc w:val="left"/>
    </w:pPr>
    <w:rPr>
      <w:sz w:val="18"/>
      <w:szCs w:val="18"/>
    </w:rPr>
  </w:style>
  <w:style w:type="paragraph" w:styleId="14">
    <w:name w:val="footer"/>
    <w:basedOn w:val="1"/>
    <w:link w:val="40"/>
    <w:uiPriority w:val="0"/>
    <w:pPr>
      <w:tabs>
        <w:tab w:val="center" w:pos="4153"/>
        <w:tab w:val="right" w:pos="8306"/>
      </w:tabs>
      <w:snapToGrid w:val="0"/>
      <w:jc w:val="left"/>
    </w:pPr>
    <w:rPr>
      <w:rFonts w:ascii="Calibri" w:hAnsi="Calibri" w:eastAsia="宋体"/>
      <w:kern w:val="2"/>
      <w:sz w:val="18"/>
      <w:szCs w:val="18"/>
      <w:lang w:val="en-US" w:eastAsia="zh-CN" w:bidi="ar-SA"/>
    </w:rPr>
  </w:style>
  <w:style w:type="paragraph" w:styleId="15">
    <w:name w:val="header"/>
    <w:basedOn w:val="1"/>
    <w:link w:val="39"/>
    <w:uiPriority w:val="0"/>
    <w:pPr>
      <w:pBdr>
        <w:bottom w:val="single" w:color="auto" w:sz="6" w:space="1"/>
      </w:pBdr>
      <w:tabs>
        <w:tab w:val="center" w:pos="4153"/>
        <w:tab w:val="right" w:pos="8306"/>
      </w:tabs>
      <w:snapToGrid w:val="0"/>
      <w:jc w:val="center"/>
    </w:pPr>
    <w:rPr>
      <w:rFonts w:ascii="Calibri" w:hAnsi="Calibri" w:eastAsia="宋体"/>
      <w:kern w:val="2"/>
      <w:sz w:val="18"/>
      <w:szCs w:val="18"/>
      <w:lang w:val="en-US" w:eastAsia="zh-CN" w:bidi="ar-SA"/>
    </w:rPr>
  </w:style>
  <w:style w:type="paragraph" w:styleId="16">
    <w:name w:val="Title"/>
    <w:next w:val="1"/>
    <w:link w:val="95"/>
    <w:qFormat/>
    <w:uiPriority w:val="10"/>
    <w:pPr>
      <w:spacing w:before="240" w:after="240" w:line="312" w:lineRule="auto"/>
      <w:jc w:val="center"/>
      <w:outlineLvl w:val="0"/>
    </w:pPr>
    <w:rPr>
      <w:rFonts w:ascii="Times New Roman" w:hAnsi="Times New Roman" w:eastAsia="黑体"/>
      <w:b/>
      <w:bCs/>
      <w:kern w:val="28"/>
      <w:sz w:val="36"/>
      <w:szCs w:val="32"/>
      <w:lang w:val="en-US" w:eastAsia="zh-CN" w:bidi="ar-SA"/>
    </w:rPr>
  </w:style>
  <w:style w:type="paragraph" w:styleId="17">
    <w:name w:val="annotation subject"/>
    <w:basedOn w:val="11"/>
    <w:next w:val="11"/>
    <w:link w:val="45"/>
    <w:uiPriority w:val="0"/>
    <w:rPr>
      <w:b/>
      <w:bCs/>
    </w:rPr>
  </w:style>
  <w:style w:type="table" w:styleId="19">
    <w:name w:val="Table Grid"/>
    <w:basedOn w:val="18"/>
    <w:uiPriority w:val="0"/>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0">
    <w:name w:val="Table Theme"/>
    <w:basedOn w:val="18"/>
    <w:uiPriority w:val="0"/>
    <w:pPr>
      <w:spacing w:line="312" w:lineRule="auto"/>
      <w:ind w:firstLine="200" w:firstLineChars="200"/>
      <w:jc w:val="both"/>
    </w:pPr>
    <w:tblPr>
      <w:tblStyle w:val="1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21">
    <w:name w:val="Table Simple 1"/>
    <w:basedOn w:val="18"/>
    <w:uiPriority w:val="0"/>
    <w:pPr>
      <w:spacing w:line="312" w:lineRule="auto"/>
      <w:ind w:firstLine="200" w:firstLineChars="200"/>
      <w:jc w:val="both"/>
    </w:pPr>
    <w:tblPr>
      <w:tblStyle w:val="18"/>
      <w:tblBorders>
        <w:top w:val="single" w:color="008000" w:sz="12" w:space="0"/>
        <w:bottom w:val="single" w:color="008000" w:sz="12" w:space="0"/>
      </w:tblBorders>
    </w:tblPr>
    <w:tcPr>
      <w:shd w:val="clear" w:color="auto" w:fill="auto"/>
    </w:tcPr>
    <w:tblStylePr w:type="firstRow">
      <w:tblPr>
        <w:tblStyle w:val="18"/>
      </w:tblPr>
      <w:tcPr>
        <w:tcBorders>
          <w:left w:val="single" w:color="008000" w:sz="6" w:space="0"/>
          <w:tl2br w:val="nil"/>
          <w:tr2bl w:val="nil"/>
        </w:tcBorders>
      </w:tcPr>
    </w:tblStylePr>
    <w:tblStylePr w:type="lastRow">
      <w:tblPr>
        <w:tblStyle w:val="18"/>
      </w:tblPr>
      <w:tcPr>
        <w:tcBorders>
          <w:top w:val="single" w:color="008000" w:sz="6" w:space="0"/>
          <w:tl2br w:val="nil"/>
          <w:tr2bl w:val="nil"/>
        </w:tcBorders>
      </w:tcPr>
    </w:tblStylePr>
  </w:style>
  <w:style w:type="table" w:styleId="22">
    <w:name w:val="Light List"/>
    <w:basedOn w:val="18"/>
    <w:uiPriority w:val="61"/>
    <w:tblPr>
      <w:tblStyle w:val="18"/>
      <w:tblStyleRowBandSize w:val="1"/>
      <w:tblStyleColBandSize w:val="1"/>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blStyle w:val="18"/>
      </w:tblPr>
      <w:tcPr>
        <w:shd w:val="clear" w:color="auto" w:fill="000000"/>
      </w:tcPr>
    </w:tblStylePr>
    <w:tblStylePr w:type="lastRow">
      <w:pPr>
        <w:spacing w:before="0" w:after="0" w:line="240" w:lineRule="auto"/>
      </w:pPr>
      <w:rPr>
        <w:b/>
        <w:bCs/>
      </w:rPr>
      <w:tblPr>
        <w:tblStyle w:val="18"/>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blStyle w:val="18"/>
      </w:tblPr>
      <w:tcPr>
        <w:tcBorders>
          <w:top w:val="single" w:color="000000" w:sz="8" w:space="0"/>
          <w:left w:val="single" w:color="000000" w:sz="8" w:space="0"/>
          <w:bottom w:val="single" w:color="000000" w:sz="8" w:space="0"/>
          <w:right w:val="single" w:color="000000" w:sz="8" w:space="0"/>
        </w:tcBorders>
      </w:tcPr>
    </w:tblStylePr>
    <w:tblStylePr w:type="band1Horz">
      <w:tblPr>
        <w:tblStyle w:val="18"/>
      </w:tblPr>
      <w:tcPr>
        <w:tcBorders>
          <w:top w:val="single" w:color="000000" w:sz="8" w:space="0"/>
          <w:left w:val="single" w:color="000000" w:sz="8" w:space="0"/>
          <w:bottom w:val="single" w:color="000000" w:sz="8" w:space="0"/>
          <w:right w:val="single" w:color="000000" w:sz="8" w:space="0"/>
        </w:tcBorders>
      </w:tcPr>
    </w:tblStylePr>
  </w:style>
  <w:style w:type="character" w:styleId="24">
    <w:name w:val="Strong"/>
    <w:uiPriority w:val="22"/>
    <w:rPr>
      <w:rFonts w:ascii="Times New Roman" w:hAnsi="Times New Roman" w:eastAsia="宋体"/>
      <w:bCs/>
      <w:sz w:val="15"/>
    </w:rPr>
  </w:style>
  <w:style w:type="character" w:styleId="25">
    <w:name w:val="FollowedHyperlink"/>
    <w:uiPriority w:val="0"/>
    <w:rPr>
      <w:color w:val="800080"/>
      <w:u w:val="single"/>
    </w:rPr>
  </w:style>
  <w:style w:type="character" w:styleId="26">
    <w:name w:val="Hyperlink"/>
    <w:unhideWhenUsed/>
    <w:uiPriority w:val="99"/>
    <w:rPr>
      <w:color w:val="0000FF"/>
      <w:u w:val="single"/>
    </w:rPr>
  </w:style>
  <w:style w:type="character" w:styleId="27">
    <w:name w:val="annotation reference"/>
    <w:uiPriority w:val="0"/>
    <w:rPr>
      <w:sz w:val="21"/>
      <w:szCs w:val="21"/>
    </w:rPr>
  </w:style>
  <w:style w:type="character" w:customStyle="1" w:styleId="28">
    <w:name w:val="标题 1 Char"/>
    <w:link w:val="2"/>
    <w:uiPriority w:val="9"/>
    <w:rPr>
      <w:rFonts w:ascii="Times New Roman" w:hAnsi="Times New Roman"/>
      <w:sz w:val="18"/>
      <w:szCs w:val="24"/>
    </w:rPr>
  </w:style>
  <w:style w:type="character" w:customStyle="1" w:styleId="29">
    <w:name w:val="标题 2 Char"/>
    <w:link w:val="3"/>
    <w:uiPriority w:val="9"/>
    <w:rPr>
      <w:rFonts w:ascii="Cambria" w:hAnsi="Cambria"/>
      <w:b/>
      <w:bCs/>
      <w:i/>
      <w:iCs/>
      <w:sz w:val="28"/>
      <w:szCs w:val="28"/>
    </w:rPr>
  </w:style>
  <w:style w:type="character" w:customStyle="1" w:styleId="30">
    <w:name w:val="标题 3 Char"/>
    <w:link w:val="4"/>
    <w:uiPriority w:val="9"/>
    <w:rPr>
      <w:rFonts w:ascii="Cambria" w:hAnsi="Cambria"/>
      <w:b/>
      <w:bCs/>
      <w:sz w:val="26"/>
      <w:szCs w:val="26"/>
    </w:rPr>
  </w:style>
  <w:style w:type="character" w:customStyle="1" w:styleId="31">
    <w:name w:val="标题 4 Char"/>
    <w:link w:val="5"/>
    <w:uiPriority w:val="9"/>
    <w:rPr>
      <w:b/>
      <w:bCs/>
      <w:sz w:val="28"/>
      <w:szCs w:val="28"/>
    </w:rPr>
  </w:style>
  <w:style w:type="character" w:customStyle="1" w:styleId="32">
    <w:name w:val="标题 5 Char"/>
    <w:semiHidden/>
    <w:uiPriority w:val="9"/>
    <w:rPr>
      <w:b/>
      <w:bCs/>
      <w:i/>
      <w:iCs/>
      <w:sz w:val="26"/>
      <w:szCs w:val="26"/>
    </w:rPr>
  </w:style>
  <w:style w:type="character" w:customStyle="1" w:styleId="33">
    <w:name w:val="标题 6 Char"/>
    <w:semiHidden/>
    <w:uiPriority w:val="9"/>
    <w:rPr>
      <w:b/>
      <w:bCs/>
    </w:rPr>
  </w:style>
  <w:style w:type="character" w:customStyle="1" w:styleId="34">
    <w:name w:val="标题 7 Char"/>
    <w:semiHidden/>
    <w:uiPriority w:val="9"/>
    <w:rPr>
      <w:sz w:val="24"/>
      <w:szCs w:val="24"/>
    </w:rPr>
  </w:style>
  <w:style w:type="character" w:customStyle="1" w:styleId="35">
    <w:name w:val="标题 8 Char"/>
    <w:semiHidden/>
    <w:uiPriority w:val="9"/>
    <w:rPr>
      <w:i/>
      <w:iCs/>
      <w:sz w:val="24"/>
      <w:szCs w:val="24"/>
    </w:rPr>
  </w:style>
  <w:style w:type="character" w:customStyle="1" w:styleId="36">
    <w:name w:val="标题 9 Char"/>
    <w:semiHidden/>
    <w:uiPriority w:val="9"/>
    <w:rPr>
      <w:rFonts w:ascii="Cambria" w:hAnsi="Cambria"/>
    </w:rPr>
  </w:style>
  <w:style w:type="paragraph" w:customStyle="1" w:styleId="37">
    <w:name w:val="空行用"/>
    <w:link w:val="38"/>
    <w:qFormat/>
    <w:uiPriority w:val="0"/>
    <w:pPr>
      <w:spacing w:line="360" w:lineRule="auto"/>
    </w:pPr>
    <w:rPr>
      <w:rFonts w:ascii="Times New Roman" w:hAnsi="Times New Roman"/>
      <w:sz w:val="10"/>
      <w:szCs w:val="17"/>
      <w:lang w:val="en-US" w:eastAsia="zh-CN" w:bidi="ar-SA"/>
    </w:rPr>
  </w:style>
  <w:style w:type="character" w:customStyle="1" w:styleId="38">
    <w:name w:val="空行用 Char"/>
    <w:link w:val="37"/>
    <w:uiPriority w:val="0"/>
    <w:rPr>
      <w:rFonts w:ascii="Times New Roman" w:hAnsi="Times New Roman"/>
      <w:sz w:val="10"/>
      <w:szCs w:val="17"/>
    </w:rPr>
  </w:style>
  <w:style w:type="character" w:customStyle="1" w:styleId="39">
    <w:name w:val="页眉 Char"/>
    <w:link w:val="15"/>
    <w:uiPriority w:val="0"/>
    <w:rPr>
      <w:rFonts w:ascii="Calibri" w:hAnsi="Calibri" w:eastAsia="宋体"/>
      <w:kern w:val="2"/>
      <w:sz w:val="18"/>
      <w:szCs w:val="18"/>
      <w:lang w:val="en-US" w:eastAsia="zh-CN" w:bidi="ar-SA"/>
    </w:rPr>
  </w:style>
  <w:style w:type="character" w:customStyle="1" w:styleId="40">
    <w:name w:val="页脚 Char"/>
    <w:link w:val="14"/>
    <w:uiPriority w:val="0"/>
    <w:rPr>
      <w:rFonts w:ascii="Calibri" w:hAnsi="Calibri" w:eastAsia="宋体"/>
      <w:kern w:val="2"/>
      <w:sz w:val="18"/>
      <w:szCs w:val="18"/>
      <w:lang w:val="en-US" w:eastAsia="zh-CN" w:bidi="ar-SA"/>
    </w:rPr>
  </w:style>
  <w:style w:type="character" w:customStyle="1" w:styleId="41">
    <w:name w:val="批注框文本 Char"/>
    <w:link w:val="13"/>
    <w:uiPriority w:val="0"/>
    <w:rPr>
      <w:rFonts w:ascii="Times New Roman" w:hAnsi="Times New Roman"/>
      <w:sz w:val="18"/>
      <w:szCs w:val="18"/>
    </w:rPr>
  </w:style>
  <w:style w:type="paragraph" w:customStyle="1" w:styleId="42">
    <w:name w:val="页首码"/>
    <w:basedOn w:val="15"/>
    <w:link w:val="43"/>
    <w:uiPriority w:val="0"/>
    <w:pPr>
      <w:ind w:firstLine="0"/>
      <w:jc w:val="both"/>
    </w:pPr>
    <w:rPr>
      <w:rFonts w:ascii="Times New Roman" w:hAnsi="Times New Roman"/>
      <w:sz w:val="15"/>
      <w:szCs w:val="15"/>
    </w:rPr>
  </w:style>
  <w:style w:type="character" w:customStyle="1" w:styleId="43">
    <w:name w:val="页首码 Char"/>
    <w:link w:val="42"/>
    <w:uiPriority w:val="0"/>
    <w:rPr>
      <w:rFonts w:ascii="Times New Roman" w:hAnsi="Times New Roman" w:eastAsia="宋体"/>
      <w:kern w:val="2"/>
      <w:sz w:val="15"/>
      <w:szCs w:val="15"/>
      <w:lang w:val="en-US" w:eastAsia="zh-CN" w:bidi="ar-SA"/>
    </w:rPr>
  </w:style>
  <w:style w:type="character" w:customStyle="1" w:styleId="44">
    <w:name w:val="批注文字 Char"/>
    <w:link w:val="11"/>
    <w:uiPriority w:val="99"/>
    <w:rPr>
      <w:rFonts w:ascii="Times New Roman" w:hAnsi="Times New Roman"/>
      <w:sz w:val="18"/>
      <w:szCs w:val="24"/>
    </w:rPr>
  </w:style>
  <w:style w:type="character" w:customStyle="1" w:styleId="45">
    <w:name w:val="批注主题 Char"/>
    <w:link w:val="17"/>
    <w:uiPriority w:val="0"/>
    <w:rPr>
      <w:rFonts w:ascii="Times New Roman" w:hAnsi="Times New Roman"/>
      <w:b/>
      <w:bCs/>
      <w:sz w:val="18"/>
      <w:szCs w:val="24"/>
    </w:rPr>
  </w:style>
  <w:style w:type="paragraph" w:styleId="46">
    <w:name w:val=""/>
    <w:hidden/>
    <w:semiHidden/>
    <w:uiPriority w:val="99"/>
    <w:rPr>
      <w:rFonts w:ascii="Times New Roman" w:hAnsi="Times New Roman"/>
      <w:sz w:val="18"/>
      <w:szCs w:val="24"/>
      <w:lang w:val="en-US" w:eastAsia="zh-CN" w:bidi="ar-SA"/>
    </w:rPr>
  </w:style>
  <w:style w:type="paragraph" w:customStyle="1" w:styleId="47">
    <w:name w:val="单位"/>
    <w:link w:val="48"/>
    <w:qFormat/>
    <w:uiPriority w:val="0"/>
    <w:pPr>
      <w:spacing w:line="360" w:lineRule="auto"/>
      <w:jc w:val="center"/>
    </w:pPr>
    <w:rPr>
      <w:rFonts w:ascii="Times New Roman" w:hAnsi="Times New Roman"/>
      <w:sz w:val="15"/>
      <w:szCs w:val="15"/>
      <w:lang w:val="en-US" w:eastAsia="zh-CN" w:bidi="ar-SA"/>
    </w:rPr>
  </w:style>
  <w:style w:type="character" w:customStyle="1" w:styleId="48">
    <w:name w:val="单位 Char"/>
    <w:link w:val="47"/>
    <w:uiPriority w:val="0"/>
    <w:rPr>
      <w:rFonts w:ascii="Times New Roman" w:hAnsi="Times New Roman"/>
      <w:sz w:val="15"/>
      <w:szCs w:val="15"/>
    </w:rPr>
  </w:style>
  <w:style w:type="paragraph" w:customStyle="1" w:styleId="49">
    <w:name w:val="三级标题"/>
    <w:next w:val="1"/>
    <w:link w:val="52"/>
    <w:qFormat/>
    <w:uiPriority w:val="0"/>
    <w:pPr>
      <w:numPr>
        <w:ilvl w:val="2"/>
        <w:numId w:val="2"/>
      </w:numPr>
      <w:spacing w:before="50" w:beforeLines="50" w:after="50" w:afterLines="50" w:line="312" w:lineRule="auto"/>
      <w:outlineLvl w:val="2"/>
    </w:pPr>
    <w:rPr>
      <w:rFonts w:eastAsia="楷体"/>
      <w:bCs/>
      <w:sz w:val="18"/>
      <w:szCs w:val="28"/>
      <w:lang w:val="en-US" w:eastAsia="zh-CN" w:bidi="ar-SA"/>
    </w:rPr>
  </w:style>
  <w:style w:type="paragraph" w:customStyle="1" w:styleId="50">
    <w:name w:val="二级标题"/>
    <w:next w:val="1"/>
    <w:link w:val="51"/>
    <w:qFormat/>
    <w:locked/>
    <w:uiPriority w:val="0"/>
    <w:pPr>
      <w:numPr>
        <w:ilvl w:val="1"/>
        <w:numId w:val="2"/>
      </w:numPr>
      <w:spacing w:before="80" w:beforeLines="80" w:after="80" w:afterLines="80" w:line="312" w:lineRule="auto"/>
      <w:outlineLvl w:val="1"/>
    </w:pPr>
    <w:rPr>
      <w:rFonts w:ascii="Times New Roman" w:hAnsi="Times New Roman" w:eastAsia="黑体"/>
      <w:bCs/>
      <w:sz w:val="18"/>
      <w:szCs w:val="18"/>
      <w:lang w:val="en-US" w:eastAsia="zh-CN" w:bidi="ar-SA"/>
    </w:rPr>
  </w:style>
  <w:style w:type="character" w:customStyle="1" w:styleId="51">
    <w:name w:val="二级标题 Char"/>
    <w:link w:val="50"/>
    <w:uiPriority w:val="0"/>
    <w:rPr>
      <w:rFonts w:ascii="Times New Roman" w:hAnsi="Times New Roman" w:eastAsia="黑体"/>
      <w:bCs/>
      <w:sz w:val="18"/>
      <w:szCs w:val="18"/>
    </w:rPr>
  </w:style>
  <w:style w:type="character" w:customStyle="1" w:styleId="52">
    <w:name w:val="三级标题 Char"/>
    <w:link w:val="49"/>
    <w:uiPriority w:val="0"/>
    <w:rPr>
      <w:rFonts w:eastAsia="楷体"/>
      <w:bCs/>
      <w:sz w:val="18"/>
      <w:szCs w:val="28"/>
    </w:rPr>
  </w:style>
  <w:style w:type="character" w:customStyle="1" w:styleId="53">
    <w:name w:val="标题 Char"/>
    <w:aliases w:val="文题 Char"/>
    <w:uiPriority w:val="10"/>
    <w:rPr>
      <w:rFonts w:ascii="Times New Roman" w:hAnsi="Times New Roman" w:eastAsia="黑体"/>
      <w:b/>
      <w:bCs/>
      <w:kern w:val="28"/>
      <w:sz w:val="36"/>
      <w:szCs w:val="32"/>
    </w:rPr>
  </w:style>
  <w:style w:type="paragraph" w:styleId="54">
    <w:name w:val="List Paragraph"/>
    <w:basedOn w:val="1"/>
    <w:uiPriority w:val="34"/>
    <w:pPr>
      <w:ind w:firstLineChars="200"/>
    </w:pPr>
  </w:style>
  <w:style w:type="paragraph" w:styleId="55">
    <w:name w:val=""/>
    <w:basedOn w:val="2"/>
    <w:next w:val="1"/>
    <w:semiHidden/>
    <w:unhideWhenUsed/>
    <w:qFormat/>
    <w:uiPriority w:val="39"/>
    <w:pPr>
      <w:numPr>
        <w:ilvl w:val="0"/>
        <w:numId w:val="0"/>
      </w:numPr>
      <w:outlineLvl w:val="9"/>
    </w:pPr>
  </w:style>
  <w:style w:type="paragraph" w:customStyle="1" w:styleId="56">
    <w:name w:val="作者名"/>
    <w:link w:val="57"/>
    <w:qFormat/>
    <w:locked/>
    <w:uiPriority w:val="0"/>
    <w:pPr>
      <w:spacing w:line="312" w:lineRule="auto"/>
      <w:jc w:val="center"/>
    </w:pPr>
    <w:rPr>
      <w:rFonts w:ascii="Times New Roman" w:hAnsi="Times New Roman" w:eastAsia="楷体"/>
      <w:sz w:val="24"/>
      <w:szCs w:val="24"/>
      <w:lang w:val="en-US" w:eastAsia="zh-CN" w:bidi="ar-SA"/>
    </w:rPr>
  </w:style>
  <w:style w:type="character" w:customStyle="1" w:styleId="57">
    <w:name w:val="作者名 Char"/>
    <w:link w:val="56"/>
    <w:uiPriority w:val="0"/>
    <w:rPr>
      <w:rFonts w:ascii="Times New Roman" w:hAnsi="Times New Roman" w:eastAsia="楷体"/>
      <w:sz w:val="24"/>
      <w:szCs w:val="24"/>
    </w:rPr>
  </w:style>
  <w:style w:type="paragraph" w:customStyle="1" w:styleId="58">
    <w:name w:val="摘要关键词"/>
    <w:next w:val="37"/>
    <w:link w:val="59"/>
    <w:qFormat/>
    <w:locked/>
    <w:uiPriority w:val="0"/>
    <w:pPr>
      <w:spacing w:line="312" w:lineRule="auto"/>
    </w:pPr>
    <w:rPr>
      <w:rFonts w:ascii="Times New Roman" w:hAnsi="Times New Roman" w:eastAsia="楷体" w:cs="华文仿宋"/>
      <w:bCs/>
      <w:sz w:val="18"/>
      <w:szCs w:val="21"/>
      <w:lang w:val="en-US" w:eastAsia="zh-CN" w:bidi="ar-SA"/>
    </w:rPr>
  </w:style>
  <w:style w:type="character" w:customStyle="1" w:styleId="59">
    <w:name w:val="摘要关键词 Char"/>
    <w:link w:val="58"/>
    <w:uiPriority w:val="0"/>
    <w:rPr>
      <w:rFonts w:ascii="Times New Roman" w:hAnsi="Times New Roman" w:eastAsia="楷体" w:cs="华文仿宋"/>
      <w:bCs/>
      <w:sz w:val="18"/>
      <w:szCs w:val="21"/>
    </w:rPr>
  </w:style>
  <w:style w:type="paragraph" w:customStyle="1" w:styleId="60">
    <w:name w:val="固定"/>
    <w:link w:val="61"/>
    <w:qFormat/>
    <w:locked/>
    <w:uiPriority w:val="0"/>
    <w:pPr>
      <w:numPr>
        <w:ilvl w:val="0"/>
        <w:numId w:val="3"/>
      </w:numPr>
      <w:spacing w:line="312" w:lineRule="auto"/>
    </w:pPr>
    <w:rPr>
      <w:rFonts w:ascii="Times New Roman" w:hAnsi="Times New Roman" w:eastAsia="楷体" w:cs="华文仿宋"/>
      <w:bCs/>
      <w:sz w:val="18"/>
      <w:szCs w:val="21"/>
      <w:lang w:val="en-US" w:eastAsia="zh-CN" w:bidi="ar-SA"/>
    </w:rPr>
  </w:style>
  <w:style w:type="character" w:customStyle="1" w:styleId="61">
    <w:name w:val="固定 Char"/>
    <w:link w:val="60"/>
    <w:uiPriority w:val="0"/>
    <w:rPr>
      <w:rFonts w:ascii="Times New Roman" w:hAnsi="Times New Roman" w:eastAsia="楷体" w:cs="华文仿宋"/>
      <w:bCs/>
      <w:sz w:val="18"/>
      <w:szCs w:val="21"/>
    </w:rPr>
  </w:style>
  <w:style w:type="paragraph" w:customStyle="1" w:styleId="62">
    <w:name w:val="简介"/>
    <w:basedOn w:val="47"/>
    <w:link w:val="63"/>
    <w:uiPriority w:val="0"/>
    <w:pPr>
      <w:jc w:val="left"/>
    </w:pPr>
  </w:style>
  <w:style w:type="character" w:customStyle="1" w:styleId="63">
    <w:name w:val="简介 Char"/>
    <w:basedOn w:val="48"/>
    <w:link w:val="62"/>
    <w:uiPriority w:val="0"/>
  </w:style>
  <w:style w:type="paragraph" w:customStyle="1" w:styleId="64">
    <w:name w:val="一级标题"/>
    <w:next w:val="1"/>
    <w:link w:val="65"/>
    <w:qFormat/>
    <w:locked/>
    <w:uiPriority w:val="0"/>
    <w:pPr>
      <w:numPr>
        <w:ilvl w:val="0"/>
        <w:numId w:val="2"/>
      </w:numPr>
      <w:spacing w:before="110" w:beforeLines="110" w:after="110" w:afterLines="110"/>
      <w:ind w:right="100" w:rightChars="100"/>
      <w:outlineLvl w:val="0"/>
    </w:pPr>
    <w:rPr>
      <w:rFonts w:ascii="Times New Roman" w:hAnsi="Times New Roman"/>
      <w:bCs/>
      <w:iCs/>
      <w:sz w:val="24"/>
      <w:szCs w:val="24"/>
      <w:lang w:val="en-US" w:eastAsia="zh-CN" w:bidi="ar-SA"/>
    </w:rPr>
  </w:style>
  <w:style w:type="character" w:customStyle="1" w:styleId="65">
    <w:name w:val="一级标题 Char"/>
    <w:link w:val="64"/>
    <w:uiPriority w:val="0"/>
    <w:rPr>
      <w:rFonts w:ascii="Times New Roman" w:hAnsi="Times New Roman"/>
      <w:bCs/>
      <w:iCs/>
      <w:sz w:val="24"/>
      <w:szCs w:val="24"/>
    </w:rPr>
  </w:style>
  <w:style w:type="paragraph" w:customStyle="1" w:styleId="66">
    <w:name w:val="小6"/>
    <w:basedOn w:val="62"/>
    <w:link w:val="67"/>
    <w:uiPriority w:val="0"/>
  </w:style>
  <w:style w:type="character" w:customStyle="1" w:styleId="67">
    <w:name w:val="小6 Char"/>
    <w:basedOn w:val="63"/>
    <w:link w:val="66"/>
    <w:uiPriority w:val="0"/>
  </w:style>
  <w:style w:type="paragraph" w:customStyle="1" w:styleId="68">
    <w:name w:val="作者简介"/>
    <w:link w:val="69"/>
    <w:qFormat/>
    <w:locked/>
    <w:uiPriority w:val="0"/>
    <w:rPr>
      <w:rFonts w:ascii="Times New Roman" w:hAnsi="Times New Roman" w:eastAsia="楷体"/>
      <w:sz w:val="18"/>
      <w:szCs w:val="15"/>
      <w:lang w:val="en-US" w:eastAsia="zh-CN" w:bidi="ar-SA"/>
    </w:rPr>
  </w:style>
  <w:style w:type="character" w:customStyle="1" w:styleId="69">
    <w:name w:val="作者简介 Char"/>
    <w:link w:val="68"/>
    <w:uiPriority w:val="0"/>
    <w:rPr>
      <w:rFonts w:ascii="Times New Roman" w:hAnsi="Times New Roman" w:eastAsia="楷体"/>
      <w:sz w:val="18"/>
      <w:szCs w:val="15"/>
    </w:rPr>
  </w:style>
  <w:style w:type="character" w:customStyle="1" w:styleId="70">
    <w:name w:val="日期 Char"/>
    <w:link w:val="12"/>
    <w:uiPriority w:val="0"/>
    <w:rPr>
      <w:rFonts w:ascii="Times New Roman" w:hAnsi="Times New Roman"/>
      <w:sz w:val="18"/>
      <w:szCs w:val="24"/>
    </w:rPr>
  </w:style>
  <w:style w:type="paragraph" w:customStyle="1" w:styleId="71">
    <w:name w:val="固定1"/>
    <w:basedOn w:val="60"/>
    <w:next w:val="58"/>
    <w:link w:val="73"/>
    <w:locked/>
    <w:uiPriority w:val="0"/>
    <w:rPr>
      <w:color w:val="000000"/>
    </w:rPr>
  </w:style>
  <w:style w:type="paragraph" w:customStyle="1" w:styleId="72">
    <w:name w:val="固定2"/>
    <w:next w:val="58"/>
    <w:link w:val="75"/>
    <w:qFormat/>
    <w:locked/>
    <w:uiPriority w:val="0"/>
    <w:pPr>
      <w:numPr>
        <w:ilvl w:val="1"/>
        <w:numId w:val="3"/>
      </w:numPr>
      <w:tabs>
        <w:tab w:val="left" w:pos="426"/>
      </w:tabs>
      <w:spacing w:line="312" w:lineRule="auto"/>
    </w:pPr>
    <w:rPr>
      <w:rFonts w:ascii="Times New Roman" w:hAnsi="Times New Roman" w:eastAsia="楷体" w:cs="华文仿宋"/>
      <w:bCs/>
      <w:sz w:val="18"/>
      <w:szCs w:val="21"/>
      <w:lang w:val="en-US" w:eastAsia="zh-CN" w:bidi="ar-SA"/>
    </w:rPr>
  </w:style>
  <w:style w:type="character" w:customStyle="1" w:styleId="73">
    <w:name w:val="固定1 Char"/>
    <w:link w:val="71"/>
    <w:uiPriority w:val="0"/>
    <w:rPr>
      <w:rFonts w:ascii="Times New Roman" w:hAnsi="Times New Roman" w:eastAsia="楷体_GB2312" w:cs="华文仿宋"/>
      <w:bCs/>
      <w:color w:val="000000"/>
      <w:sz w:val="18"/>
      <w:szCs w:val="21"/>
    </w:rPr>
  </w:style>
  <w:style w:type="paragraph" w:customStyle="1" w:styleId="74">
    <w:name w:val="固定3"/>
    <w:next w:val="58"/>
    <w:link w:val="77"/>
    <w:qFormat/>
    <w:locked/>
    <w:uiPriority w:val="0"/>
    <w:pPr>
      <w:numPr>
        <w:ilvl w:val="2"/>
        <w:numId w:val="3"/>
      </w:numPr>
      <w:spacing w:line="360" w:lineRule="auto"/>
    </w:pPr>
    <w:rPr>
      <w:rFonts w:ascii="Times New Roman" w:hAnsi="Times New Roman" w:eastAsia="黑体"/>
      <w:b/>
      <w:sz w:val="18"/>
      <w:szCs w:val="24"/>
      <w:lang w:val="en-US" w:eastAsia="zh-CN" w:bidi="ar-SA"/>
    </w:rPr>
  </w:style>
  <w:style w:type="character" w:customStyle="1" w:styleId="75">
    <w:name w:val="固定2 Char"/>
    <w:link w:val="72"/>
    <w:uiPriority w:val="0"/>
    <w:rPr>
      <w:rFonts w:ascii="Times New Roman" w:hAnsi="Times New Roman" w:eastAsia="楷体" w:cs="华文仿宋"/>
      <w:bCs/>
      <w:sz w:val="18"/>
      <w:szCs w:val="21"/>
    </w:rPr>
  </w:style>
  <w:style w:type="paragraph" w:customStyle="1" w:styleId="76">
    <w:name w:val="固定4"/>
    <w:next w:val="58"/>
    <w:link w:val="79"/>
    <w:qFormat/>
    <w:locked/>
    <w:uiPriority w:val="0"/>
    <w:pPr>
      <w:numPr>
        <w:ilvl w:val="3"/>
        <w:numId w:val="3"/>
      </w:numPr>
      <w:spacing w:line="360" w:lineRule="auto"/>
    </w:pPr>
    <w:rPr>
      <w:rFonts w:ascii="Times New Roman" w:hAnsi="Times New Roman" w:eastAsia="黑体" w:cs="华文仿宋"/>
      <w:b/>
      <w:bCs/>
      <w:sz w:val="18"/>
      <w:szCs w:val="21"/>
      <w:lang w:val="en-US" w:eastAsia="zh-CN" w:bidi="ar-SA"/>
    </w:rPr>
  </w:style>
  <w:style w:type="character" w:customStyle="1" w:styleId="77">
    <w:name w:val="固定3 Char"/>
    <w:link w:val="74"/>
    <w:uiPriority w:val="0"/>
    <w:rPr>
      <w:rFonts w:ascii="Times New Roman" w:hAnsi="Times New Roman" w:eastAsia="黑体"/>
      <w:b/>
      <w:sz w:val="18"/>
      <w:szCs w:val="24"/>
    </w:rPr>
  </w:style>
  <w:style w:type="paragraph" w:customStyle="1" w:styleId="78">
    <w:name w:val="固定5"/>
    <w:next w:val="58"/>
    <w:link w:val="81"/>
    <w:qFormat/>
    <w:locked/>
    <w:uiPriority w:val="0"/>
    <w:pPr>
      <w:numPr>
        <w:ilvl w:val="4"/>
        <w:numId w:val="3"/>
      </w:numPr>
      <w:spacing w:line="360" w:lineRule="auto"/>
    </w:pPr>
    <w:rPr>
      <w:rFonts w:ascii="Times New Roman" w:hAnsi="Times New Roman" w:eastAsia="黑体" w:cs="华文仿宋"/>
      <w:b/>
      <w:bCs/>
      <w:sz w:val="18"/>
      <w:szCs w:val="21"/>
      <w:lang w:val="en-US" w:eastAsia="zh-CN" w:bidi="ar-SA"/>
    </w:rPr>
  </w:style>
  <w:style w:type="character" w:customStyle="1" w:styleId="79">
    <w:name w:val="固定4 Char"/>
    <w:link w:val="76"/>
    <w:uiPriority w:val="0"/>
    <w:rPr>
      <w:rFonts w:ascii="Times New Roman" w:hAnsi="Times New Roman" w:eastAsia="黑体" w:cs="华文仿宋"/>
      <w:b/>
      <w:bCs/>
      <w:sz w:val="18"/>
      <w:szCs w:val="21"/>
    </w:rPr>
  </w:style>
  <w:style w:type="paragraph" w:customStyle="1" w:styleId="80">
    <w:name w:val="固定6"/>
    <w:link w:val="82"/>
    <w:qFormat/>
    <w:locked/>
    <w:uiPriority w:val="0"/>
    <w:pPr>
      <w:numPr>
        <w:ilvl w:val="5"/>
        <w:numId w:val="3"/>
      </w:numPr>
      <w:spacing w:line="360" w:lineRule="auto"/>
    </w:pPr>
    <w:rPr>
      <w:rFonts w:ascii="Times New Roman" w:hAnsi="Times New Roman" w:eastAsia="黑体" w:cs="华文仿宋"/>
      <w:b/>
      <w:bCs/>
      <w:sz w:val="18"/>
      <w:szCs w:val="21"/>
      <w:lang w:val="en-US" w:eastAsia="zh-CN" w:bidi="ar-SA"/>
    </w:rPr>
  </w:style>
  <w:style w:type="character" w:customStyle="1" w:styleId="81">
    <w:name w:val="固定5 Char"/>
    <w:link w:val="78"/>
    <w:uiPriority w:val="0"/>
    <w:rPr>
      <w:rFonts w:ascii="Times New Roman" w:hAnsi="Times New Roman" w:eastAsia="黑体" w:cs="华文仿宋"/>
      <w:b/>
      <w:bCs/>
      <w:sz w:val="18"/>
      <w:szCs w:val="21"/>
    </w:rPr>
  </w:style>
  <w:style w:type="character" w:customStyle="1" w:styleId="82">
    <w:name w:val="固定6 Char"/>
    <w:link w:val="80"/>
    <w:uiPriority w:val="0"/>
    <w:rPr>
      <w:rFonts w:ascii="Times New Roman" w:hAnsi="Times New Roman" w:eastAsia="黑体" w:cs="华文仿宋"/>
      <w:b/>
      <w:bCs/>
      <w:sz w:val="18"/>
      <w:szCs w:val="21"/>
    </w:rPr>
  </w:style>
  <w:style w:type="paragraph" w:customStyle="1" w:styleId="83">
    <w:name w:val="DOI"/>
    <w:qFormat/>
    <w:uiPriority w:val="0"/>
    <w:pPr>
      <w:tabs>
        <w:tab w:val="left" w:pos="0"/>
        <w:tab w:val="right" w:pos="9781"/>
      </w:tabs>
      <w:spacing w:line="312" w:lineRule="auto"/>
    </w:pPr>
    <w:rPr>
      <w:rFonts w:ascii="Times New Roman" w:hAnsi="Times New Roman"/>
      <w:sz w:val="18"/>
      <w:szCs w:val="24"/>
      <w:lang w:val="en-US" w:eastAsia="zh-CN" w:bidi="ar-SA"/>
    </w:rPr>
  </w:style>
  <w:style w:type="paragraph" w:customStyle="1" w:styleId="84">
    <w:name w:val="图表名称"/>
    <w:basedOn w:val="1"/>
    <w:link w:val="86"/>
    <w:qFormat/>
    <w:uiPriority w:val="0"/>
    <w:pPr>
      <w:jc w:val="center"/>
    </w:pPr>
    <w:rPr>
      <w:rFonts w:ascii="黑体" w:eastAsia="黑体"/>
      <w:color w:val="0000FF"/>
    </w:rPr>
  </w:style>
  <w:style w:type="paragraph" w:customStyle="1" w:styleId="85">
    <w:name w:val="定义定理"/>
    <w:qFormat/>
    <w:uiPriority w:val="0"/>
    <w:pPr>
      <w:spacing w:line="312" w:lineRule="auto"/>
      <w:ind w:firstLine="200" w:firstLineChars="200"/>
    </w:pPr>
    <w:rPr>
      <w:rFonts w:ascii="Times New Roman" w:hAnsi="Times New Roman" w:eastAsia="黑体"/>
      <w:bCs/>
      <w:sz w:val="18"/>
      <w:szCs w:val="24"/>
      <w:lang w:val="en-US" w:eastAsia="zh-CN" w:bidi="ar-SA"/>
    </w:rPr>
  </w:style>
  <w:style w:type="character" w:customStyle="1" w:styleId="86">
    <w:name w:val="图表名称 Char"/>
    <w:link w:val="84"/>
    <w:uiPriority w:val="0"/>
    <w:rPr>
      <w:rFonts w:ascii="黑体" w:hAnsi="Times New Roman" w:eastAsia="黑体"/>
      <w:color w:val="0000FF"/>
      <w:sz w:val="18"/>
      <w:szCs w:val="24"/>
    </w:rPr>
  </w:style>
  <w:style w:type="paragraph" w:customStyle="1" w:styleId="87">
    <w:name w:val="结论证明"/>
    <w:qFormat/>
    <w:uiPriority w:val="0"/>
    <w:pPr>
      <w:spacing w:line="312" w:lineRule="auto"/>
      <w:ind w:firstLine="200" w:firstLineChars="200"/>
    </w:pPr>
    <w:rPr>
      <w:rFonts w:ascii="Times New Roman" w:hAnsi="Times New Roman" w:eastAsia="楷体"/>
      <w:sz w:val="18"/>
      <w:szCs w:val="24"/>
      <w:lang w:val="en-US" w:eastAsia="zh-CN" w:bidi="ar-SA"/>
    </w:rPr>
  </w:style>
  <w:style w:type="paragraph" w:customStyle="1" w:styleId="88">
    <w:name w:val="文献列表"/>
    <w:link w:val="90"/>
    <w:qFormat/>
    <w:uiPriority w:val="0"/>
    <w:pPr>
      <w:spacing w:line="312" w:lineRule="auto"/>
    </w:pPr>
    <w:rPr>
      <w:rFonts w:ascii="Times New Roman" w:hAnsi="Times New Roman"/>
      <w:sz w:val="15"/>
      <w:szCs w:val="24"/>
      <w:lang w:val="en-US" w:eastAsia="zh-CN" w:bidi="ar-SA"/>
    </w:rPr>
  </w:style>
  <w:style w:type="paragraph" w:customStyle="1" w:styleId="89">
    <w:name w:val="MTDisplayEquation"/>
    <w:basedOn w:val="1"/>
    <w:link w:val="91"/>
    <w:uiPriority w:val="0"/>
    <w:pPr>
      <w:numPr>
        <w:ilvl w:val="0"/>
        <w:numId w:val="4"/>
      </w:numPr>
      <w:tabs>
        <w:tab w:val="clear" w:pos="420"/>
      </w:tabs>
      <w:ind w:firstLine="360"/>
    </w:pPr>
    <w:rPr>
      <w:rFonts w:ascii="宋体" w:hAnsi="宋体"/>
    </w:rPr>
  </w:style>
  <w:style w:type="character" w:customStyle="1" w:styleId="90">
    <w:name w:val="文献列表 Char"/>
    <w:link w:val="88"/>
    <w:uiPriority w:val="0"/>
    <w:rPr>
      <w:rFonts w:ascii="Times New Roman" w:hAnsi="Times New Roman"/>
      <w:sz w:val="15"/>
      <w:szCs w:val="24"/>
    </w:rPr>
  </w:style>
  <w:style w:type="character" w:customStyle="1" w:styleId="91">
    <w:name w:val="MTDisplayEquation Char"/>
    <w:link w:val="89"/>
    <w:uiPriority w:val="0"/>
    <w:rPr>
      <w:rFonts w:ascii="宋体" w:hAnsi="宋体"/>
      <w:sz w:val="18"/>
      <w:szCs w:val="24"/>
    </w:rPr>
  </w:style>
  <w:style w:type="paragraph" w:customStyle="1" w:styleId="92">
    <w:name w:val=" Char Char Char Char"/>
    <w:basedOn w:val="1"/>
    <w:uiPriority w:val="0"/>
    <w:pPr>
      <w:widowControl w:val="0"/>
      <w:spacing w:line="300" w:lineRule="auto"/>
      <w:ind w:firstLine="0" w:firstLineChars="0"/>
    </w:pPr>
    <w:rPr>
      <w:rFonts w:ascii="黑体" w:eastAsia="仿宋_GB2312" w:cs="黑体"/>
      <w:kern w:val="2"/>
      <w:sz w:val="24"/>
    </w:rPr>
  </w:style>
  <w:style w:type="table" w:customStyle="1" w:styleId="93">
    <w:name w:val="常用表格"/>
    <w:basedOn w:val="18"/>
    <w:uiPriority w:val="0"/>
    <w:rPr>
      <w:rFonts w:ascii="Times New Roman" w:hAnsi="Times New Roman"/>
      <w:sz w:val="18"/>
    </w:rPr>
    <w:tblPr>
      <w:tblStyle w:val="18"/>
      <w:tblStyleRowBandSize w:val="1"/>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17" w:type="dxa"/>
        <w:left w:w="57" w:type="dxa"/>
        <w:bottom w:w="11" w:type="dxa"/>
        <w:right w:w="57" w:type="dxa"/>
      </w:tblCellMar>
    </w:tblPr>
    <w:trPr>
      <w:jc w:val="center"/>
    </w:trPr>
    <w:tcPr>
      <w:shd w:val="clear" w:color="auto" w:fill="auto"/>
    </w:tcPr>
    <w:tblStylePr w:type="firstRow">
      <w:tblPr>
        <w:tblStyle w:val="18"/>
      </w:tblPr>
      <w:tcPr>
        <w:shd w:val="clear" w:color="auto" w:fill="D6E3BC"/>
      </w:tcPr>
    </w:tblStylePr>
    <w:tblStylePr w:type="band1Horz">
      <w:rPr>
        <w:rFonts w:ascii="Times New Roman" w:hAnsi="Times New Roman" w:eastAsia="等线"/>
        <w:sz w:val="18"/>
      </w:rPr>
      <w:tblPr>
        <w:tblStyle w:val="18"/>
      </w:tblPr>
      <w:tcPr>
        <w:shd w:val="clear" w:color="auto" w:fill="FFFFFF"/>
      </w:tcPr>
    </w:tblStylePr>
    <w:tblStylePr w:type="band2Horz">
      <w:rPr>
        <w:rFonts w:ascii="Times New Roman" w:hAnsi="Times New Roman" w:eastAsia="等线"/>
        <w:sz w:val="18"/>
      </w:rPr>
      <w:tblPr>
        <w:tblStyle w:val="18"/>
      </w:tblPr>
      <w:tcPr>
        <w:shd w:val="clear" w:color="auto" w:fill="D6E3BC"/>
      </w:tcPr>
    </w:tblStylePr>
  </w:style>
  <w:style w:type="character" w:styleId="94">
    <w:name w:val=""/>
    <w:semiHidden/>
    <w:unhideWhenUsed/>
    <w:uiPriority w:val="99"/>
    <w:rPr>
      <w:color w:val="605E5C"/>
      <w:shd w:val="clear" w:color="auto" w:fill="E1DFDD"/>
    </w:rPr>
  </w:style>
  <w:style w:type="character" w:customStyle="1" w:styleId="95">
    <w:name w:val="标题 字符"/>
    <w:aliases w:val="文题 字符"/>
    <w:link w:val="16"/>
    <w:uiPriority w:val="10"/>
    <w:rPr>
      <w:rFonts w:ascii="Times New Roman" w:hAnsi="Times New Roman" w:eastAsia="黑体"/>
      <w:b/>
      <w:bCs/>
      <w:kern w:val="28"/>
      <w:sz w:val="36"/>
      <w:szCs w:val="32"/>
    </w:rPr>
  </w:style>
  <w:style w:type="character" w:customStyle="1" w:styleId="96">
    <w:name w:val="标题 5 字符"/>
    <w:link w:val="6"/>
    <w:semiHidden/>
    <w:uiPriority w:val="9"/>
    <w:rPr>
      <w:b/>
      <w:bCs/>
      <w:i/>
      <w:iCs/>
      <w:sz w:val="26"/>
      <w:szCs w:val="26"/>
    </w:rPr>
  </w:style>
  <w:style w:type="character" w:customStyle="1" w:styleId="97">
    <w:name w:val="标题 6 字符"/>
    <w:link w:val="7"/>
    <w:semiHidden/>
    <w:uiPriority w:val="9"/>
    <w:rPr>
      <w:b/>
      <w:bCs/>
    </w:rPr>
  </w:style>
  <w:style w:type="character" w:customStyle="1" w:styleId="98">
    <w:name w:val="标题 7 字符"/>
    <w:link w:val="8"/>
    <w:semiHidden/>
    <w:uiPriority w:val="9"/>
    <w:rPr>
      <w:sz w:val="24"/>
      <w:szCs w:val="24"/>
    </w:rPr>
  </w:style>
  <w:style w:type="character" w:customStyle="1" w:styleId="99">
    <w:name w:val="标题 8 字符"/>
    <w:link w:val="9"/>
    <w:semiHidden/>
    <w:uiPriority w:val="9"/>
    <w:rPr>
      <w:i/>
      <w:iCs/>
      <w:sz w:val="24"/>
      <w:szCs w:val="24"/>
    </w:rPr>
  </w:style>
  <w:style w:type="character" w:customStyle="1" w:styleId="100">
    <w:name w:val="标题 9 字符"/>
    <w:link w:val="10"/>
    <w:semiHidden/>
    <w:uiPriority w:val="9"/>
    <w:rPr>
      <w:rFonts w:ascii="Cambria" w:hAnsi="Cambri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header" Target="header2.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5.wmf"/><Relationship Id="rId23" Type="http://schemas.openxmlformats.org/officeDocument/2006/relationships/oleObject" Target="embeddings/oleObject3.bin"/><Relationship Id="rId22" Type="http://schemas.openxmlformats.org/officeDocument/2006/relationships/image" Target="media/image4.wmf"/><Relationship Id="rId21" Type="http://schemas.openxmlformats.org/officeDocument/2006/relationships/oleObject" Target="embeddings/oleObject2.bin"/><Relationship Id="rId20" Type="http://schemas.openxmlformats.org/officeDocument/2006/relationships/image" Target="media/image3.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2.wmf"/><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footer" Target="footer3.xml"/><Relationship Id="rId11" Type="http://schemas.openxmlformats.org/officeDocument/2006/relationships/footer" Target="footer2.xml"/><Relationship Id="rId10" Type="http://schemas.openxmlformats.org/officeDocument/2006/relationships/footer" Target="footer1.xml"/><Relationship Id="rId1" Type="http://schemas.openxmlformats.org/officeDocument/2006/relationships/styles" Target="styles.xml"/><Relationship Id="rId29" Type="http://schemas.openxmlformats.org/officeDocument/2006/relationships/image" Target="media/image6.png"/><Relationship Id="rId30" Type="http://schemas.openxmlformats.org/officeDocument/2006/relationships/image" Target="media/image7.png"/><Relationship Id="rId31" Type="http://schemas.openxmlformats.org/officeDocument/2006/relationships/image" Target="media/image8.png"/><Relationship Id="rId32"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Users/shanse/Library/Containers/com.kingsoft.wpsoffice.mac/Data/C:\Documents%20and%20Settings\Administrator\&#26700;&#38754;\JOCA&#35770;&#25991;&#27169;&#26495;7-2.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JOCA论文模板7-2.dot</Template>
  <Pages>10</Pages>
  <Words>2639</Words>
  <Characters>15048</Characters>
  <Lines>125</Lines>
  <Paragraphs>35</Paragraphs>
  <TotalTime>12</TotalTime>
  <ScaleCrop>false</ScaleCrop>
  <LinksUpToDate>false</LinksUpToDate>
  <CharactersWithSpaces>17652</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2013-07-05T22:19:00Z</dcterms:created>
  <dc:creator>HuDan</dc:creator>
  <cp:lastModifiedBy>杨帆</cp:lastModifiedBy>
  <cp:lastPrinted>2026-04-21T13:08:00Z</cp:lastPrinted>
  <dcterms:modified xsi:type="dcterms:W3CDTF">2026-09-15T16:16:53Z</dcterms:modified>
  <dc:title>论文模板</dc:title>
  <cp:revision>848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MTPreferences">
    <vt:lpwstr>[Styles]
Text=Edwardian Script ITC
Function=Times New Roman
Variable=Times New Roman,I
LCGreek=Symbol,I
UCGreek=Symbol
Symbol=Symbol
Vector=Times New Roman,B
Number=Times New Roman
User1=Courier New
User2=Times New Roman
MTExtra=MT Extra
TextF</vt:lpwstr>
  </property>
  <property fmtid="{D5CDD505-2E9C-101B-9397-08002B2CF9AE}" pid="4" name="MTPreferences 1">
    <vt:lpwstr>E=��������_GBK
[Sizes]
Full=10 pt
Script=45 %
ScriptScript=30 %
Symbol=150 %
SubSymbol=100 %
User1=75 %
User2=150 %
SmallLargeIncr=1 pt
[Spacing]
LineSpacing=150 %
MatrixRowSpacing=150 %
MatrixColSpacing=100 %
SuperscriptHeight=45 %
Subscri</vt:lpwstr>
  </property>
  <property fmtid="{D5CDD505-2E9C-101B-9397-08002B2CF9AE}" pid="5" name="MTPreferences 2">
    <vt:lpwstr>ptDepth=25 %
SubSupGap=8 %
LimHeight=25 %
LimDepth=100 %
LimLineSpacing=100 %
NumerHeight=35 %
DenomDepth=100 %
FractBarOver=8 %
FractBarThick=5 %
SubFractBarThick=2.5 %
FractGap=8 %
FenceOver=8 %
OperSpacing=100 %
NonOperSpacing=100 %
CharW</vt:lpwstr>
  </property>
  <property fmtid="{D5CDD505-2E9C-101B-9397-08002B2CF9AE}" pid="6" name="MTPreferences 3">
    <vt:lpwstr>idth=0 %
MinGap=8 %
VertRadGap=17 %
HorizRadGap=8 %
RadWidth=100 %
EmbellGap=12.5 %
PrimeHeight=45 %
BoxStrokeThick=5 %
StikeThruThick=5 %
MatrixLineThick=5 %
RadStrokeThick=5 %
HorizFenceGap=10 %
</vt:lpwstr>
  </property>
  <property fmtid="{D5CDD505-2E9C-101B-9397-08002B2CF9AE}" pid="7" name="MTPreferenceSource">
    <vt:lpwstr>JOCA.eqp</vt:lpwstr>
  </property>
  <property fmtid="{D5CDD505-2E9C-101B-9397-08002B2CF9AE}" pid="8" name="MTWinEqns">
    <vt:bool>true</vt:bool>
  </property>
  <property fmtid="{D5CDD505-2E9C-101B-9397-08002B2CF9AE}" pid="9" name="ICV">
    <vt:lpwstr>501D4239B186E839F5FEA86A1FCF0E8B_42</vt:lpwstr>
  </property>
</Properties>
</file>